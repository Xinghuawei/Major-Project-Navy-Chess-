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Cs w:val="24"/>
        </w:rPr>
        <w:id w:val="-2080814372"/>
        <w:docPartObj>
          <w:docPartGallery w:val="Cover Pages"/>
          <w:docPartUnique/>
        </w:docPartObj>
      </w:sdtPr>
      <w:sdtEndPr/>
      <w:sdtContent>
        <w:p w14:paraId="5B6F7E1A" w14:textId="77777777" w:rsidR="00B37116" w:rsidRPr="0052455C" w:rsidRDefault="00B37116">
          <w:pPr>
            <w:rPr>
              <w:rFonts w:cstheme="minorHAnsi"/>
              <w:szCs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B37116" w:rsidRPr="009D23EE" w14:paraId="09E8E9C1" w14:textId="77777777" w:rsidTr="00320B68">
            <w:tc>
              <w:tcPr>
                <w:tcW w:w="7476" w:type="dxa"/>
              </w:tcPr>
              <w:sdt>
                <w:sdtPr>
                  <w:rPr>
                    <w:rFonts w:eastAsiaTheme="majorEastAsia" w:cstheme="minorHAnsi"/>
                    <w:color w:val="5B9BD5" w:themeColor="accent1"/>
                    <w:sz w:val="96"/>
                    <w:szCs w:val="96"/>
                  </w:rPr>
                  <w:alias w:val="Title"/>
                  <w:id w:val="13406919"/>
                  <w:placeholder>
                    <w:docPart w:val="6672583EF5964A78989CF77E26AA2979"/>
                  </w:placeholder>
                  <w:dataBinding w:prefixMappings="xmlns:ns0='http://schemas.openxmlformats.org/package/2006/metadata/core-properties' xmlns:ns1='http://purl.org/dc/elements/1.1/'" w:xpath="/ns0:coreProperties[1]/ns1:title[1]" w:storeItemID="{6C3C8BC8-F283-45AE-878A-BAB7291924A1}"/>
                  <w:text/>
                </w:sdtPr>
                <w:sdtEndPr/>
                <w:sdtContent>
                  <w:p w14:paraId="5F458AC1" w14:textId="6FECA3C5" w:rsidR="00B37116" w:rsidRPr="009D23EE" w:rsidRDefault="00121CA9" w:rsidP="00BE06A2">
                    <w:pPr>
                      <w:pStyle w:val="NoSpacing"/>
                      <w:spacing w:line="216" w:lineRule="auto"/>
                      <w:rPr>
                        <w:rFonts w:eastAsiaTheme="majorEastAsia" w:cstheme="minorHAnsi"/>
                        <w:color w:val="5B9BD5" w:themeColor="accent1"/>
                        <w:sz w:val="96"/>
                        <w:szCs w:val="96"/>
                      </w:rPr>
                    </w:pPr>
                    <w:r w:rsidRPr="009D23EE">
                      <w:rPr>
                        <w:rFonts w:eastAsiaTheme="majorEastAsia" w:cstheme="minorHAnsi"/>
                        <w:color w:val="5B9BD5" w:themeColor="accent1"/>
                        <w:sz w:val="96"/>
                        <w:szCs w:val="96"/>
                      </w:rPr>
                      <w:t>Navy Chess Game Final Report</w:t>
                    </w:r>
                  </w:p>
                </w:sdtContent>
              </w:sdt>
            </w:tc>
          </w:tr>
          <w:tr w:rsidR="00B37116" w:rsidRPr="009D23EE" w14:paraId="3A97BCD4" w14:textId="77777777" w:rsidTr="009D23EE">
            <w:trPr>
              <w:trHeight w:val="14"/>
            </w:trPr>
            <w:sdt>
              <w:sdtPr>
                <w:rPr>
                  <w:rFonts w:eastAsiaTheme="majorEastAsia" w:cstheme="minorHAnsi"/>
                  <w:color w:val="5B9BD5" w:themeColor="accent1"/>
                  <w:sz w:val="96"/>
                  <w:szCs w:val="96"/>
                </w:rPr>
                <w:alias w:val="Course Number &amp; Title"/>
                <w:tag w:val="Course Number &amp; Title"/>
                <w:id w:val="13406923"/>
                <w:placeholder>
                  <w:docPart w:val="79E57D96362D4A52A890AD0FF248DDE4"/>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475C4A35" w14:textId="4DB8E979" w:rsidR="00B37116" w:rsidRPr="009D23EE" w:rsidRDefault="007E1E76" w:rsidP="000074CA">
                    <w:pPr>
                      <w:pStyle w:val="NoSpacing"/>
                      <w:rPr>
                        <w:rFonts w:cstheme="minorHAnsi"/>
                        <w:color w:val="2E74B5" w:themeColor="accent1" w:themeShade="BF"/>
                        <w:sz w:val="96"/>
                        <w:szCs w:val="96"/>
                      </w:rPr>
                    </w:pPr>
                    <w:r w:rsidRPr="009D23EE">
                      <w:rPr>
                        <w:rFonts w:eastAsiaTheme="majorEastAsia" w:cstheme="minorHAnsi"/>
                        <w:color w:val="5B9BD5" w:themeColor="accent1"/>
                        <w:sz w:val="96"/>
                        <w:szCs w:val="96"/>
                      </w:rPr>
                      <w:t>COMP 8046</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B37116" w:rsidRPr="0052455C" w14:paraId="5BBDF2C8" w14:textId="77777777" w:rsidTr="0090423A">
            <w:tc>
              <w:tcPr>
                <w:tcW w:w="7220" w:type="dxa"/>
                <w:tcMar>
                  <w:top w:w="216" w:type="dxa"/>
                  <w:left w:w="115" w:type="dxa"/>
                  <w:bottom w:w="216" w:type="dxa"/>
                  <w:right w:w="115" w:type="dxa"/>
                </w:tcMar>
              </w:tcPr>
              <w:sdt>
                <w:sdtPr>
                  <w:rPr>
                    <w:rFonts w:cstheme="minorHAnsi"/>
                    <w:color w:val="5B9BD5" w:themeColor="accent1"/>
                    <w:sz w:val="44"/>
                    <w:szCs w:val="44"/>
                  </w:rPr>
                  <w:id w:val="1914425159"/>
                  <w:placeholder>
                    <w:docPart w:val="0C71E9F0AC3644E8A448962217385696"/>
                  </w:placeholder>
                </w:sdtPr>
                <w:sdtEndPr/>
                <w:sdtContent>
                  <w:p w14:paraId="6A33E83B" w14:textId="21A327EF" w:rsidR="00B37116" w:rsidRPr="001F794E" w:rsidRDefault="007E1E76">
                    <w:pPr>
                      <w:pStyle w:val="NoSpacing"/>
                      <w:rPr>
                        <w:rFonts w:cstheme="minorHAnsi"/>
                        <w:color w:val="5B9BD5" w:themeColor="accent1"/>
                        <w:sz w:val="44"/>
                        <w:szCs w:val="44"/>
                      </w:rPr>
                    </w:pPr>
                    <w:r w:rsidRPr="001F794E">
                      <w:rPr>
                        <w:rFonts w:cstheme="minorHAnsi"/>
                        <w:color w:val="5B9BD5" w:themeColor="accent1"/>
                        <w:sz w:val="44"/>
                        <w:szCs w:val="44"/>
                      </w:rPr>
                      <w:t>Xinghua Wei – A00978597</w:t>
                    </w:r>
                  </w:p>
                </w:sdtContent>
              </w:sdt>
              <w:sdt>
                <w:sdtPr>
                  <w:rPr>
                    <w:rFonts w:cstheme="minorHAnsi"/>
                    <w:color w:val="5B9BD5" w:themeColor="accent1"/>
                    <w:sz w:val="44"/>
                    <w:szCs w:val="44"/>
                  </w:rPr>
                  <w:alias w:val="Date"/>
                  <w:tag w:val="Date"/>
                  <w:id w:val="13406932"/>
                  <w:placeholder>
                    <w:docPart w:val="171031DE672B48F49F1281DF91623334"/>
                  </w:placeholder>
                  <w:dataBinding w:prefixMappings="xmlns:ns0='http://schemas.microsoft.com/office/2006/coverPageProps'" w:xpath="/ns0:CoverPageProperties[1]/ns0:PublishDate[1]" w:storeItemID="{55AF091B-3C7A-41E3-B477-F2FDAA23CFDA}"/>
                  <w:date w:fullDate="2021-10-05T00:00:00Z">
                    <w:dateFormat w:val="M-d-yyyy"/>
                    <w:lid w:val="en-US"/>
                    <w:storeMappedDataAs w:val="dateTime"/>
                    <w:calendar w:val="gregorian"/>
                  </w:date>
                </w:sdtPr>
                <w:sdtEndPr/>
                <w:sdtContent>
                  <w:p w14:paraId="646109C1" w14:textId="65AB067C" w:rsidR="00B37116" w:rsidRPr="001F794E" w:rsidRDefault="00DA0BC7">
                    <w:pPr>
                      <w:pStyle w:val="NoSpacing"/>
                      <w:rPr>
                        <w:rFonts w:cstheme="minorHAnsi"/>
                        <w:color w:val="5B9BD5" w:themeColor="accent1"/>
                        <w:sz w:val="44"/>
                        <w:szCs w:val="44"/>
                      </w:rPr>
                    </w:pPr>
                    <w:r>
                      <w:rPr>
                        <w:rFonts w:cstheme="minorHAnsi"/>
                        <w:color w:val="5B9BD5" w:themeColor="accent1"/>
                        <w:sz w:val="44"/>
                        <w:szCs w:val="44"/>
                      </w:rPr>
                      <w:t>10</w:t>
                    </w:r>
                    <w:r w:rsidR="007E1E76" w:rsidRPr="001F794E">
                      <w:rPr>
                        <w:rFonts w:cstheme="minorHAnsi"/>
                        <w:color w:val="5B9BD5" w:themeColor="accent1"/>
                        <w:sz w:val="44"/>
                        <w:szCs w:val="44"/>
                      </w:rPr>
                      <w:t>-</w:t>
                    </w:r>
                    <w:r>
                      <w:rPr>
                        <w:rFonts w:cstheme="minorHAnsi"/>
                        <w:color w:val="5B9BD5" w:themeColor="accent1"/>
                        <w:sz w:val="44"/>
                        <w:szCs w:val="44"/>
                      </w:rPr>
                      <w:t>5</w:t>
                    </w:r>
                    <w:r w:rsidR="007E1E76" w:rsidRPr="001F794E">
                      <w:rPr>
                        <w:rFonts w:cstheme="minorHAnsi"/>
                        <w:color w:val="5B9BD5" w:themeColor="accent1"/>
                        <w:sz w:val="44"/>
                        <w:szCs w:val="44"/>
                      </w:rPr>
                      <w:t>-2021</w:t>
                    </w:r>
                  </w:p>
                </w:sdtContent>
              </w:sdt>
              <w:p w14:paraId="79C027A6" w14:textId="77777777" w:rsidR="00B37116" w:rsidRPr="0052455C" w:rsidRDefault="00B37116">
                <w:pPr>
                  <w:pStyle w:val="NoSpacing"/>
                  <w:rPr>
                    <w:rFonts w:cstheme="minorHAnsi"/>
                    <w:color w:val="5B9BD5" w:themeColor="accent1"/>
                    <w:sz w:val="24"/>
                    <w:szCs w:val="24"/>
                  </w:rPr>
                </w:pPr>
              </w:p>
            </w:tc>
          </w:tr>
        </w:tbl>
        <w:p w14:paraId="2117B6A7" w14:textId="77777777" w:rsidR="00B37116" w:rsidRPr="0052455C" w:rsidRDefault="00B37116">
          <w:pPr>
            <w:rPr>
              <w:rFonts w:cstheme="minorHAnsi"/>
              <w:szCs w:val="24"/>
            </w:rPr>
          </w:pPr>
          <w:r w:rsidRPr="0052455C">
            <w:rPr>
              <w:rFonts w:cstheme="minorHAnsi"/>
              <w:szCs w:val="24"/>
            </w:rPr>
            <w:br w:type="page"/>
          </w:r>
        </w:p>
      </w:sdtContent>
    </w:sdt>
    <w:sdt>
      <w:sdtPr>
        <w:rPr>
          <w:rFonts w:asciiTheme="minorHAnsi" w:eastAsiaTheme="minorHAnsi" w:hAnsiTheme="minorHAnsi" w:cstheme="minorHAnsi"/>
          <w:color w:val="auto"/>
          <w:sz w:val="24"/>
          <w:szCs w:val="24"/>
        </w:rPr>
        <w:id w:val="-1216818305"/>
        <w:docPartObj>
          <w:docPartGallery w:val="Table of Contents"/>
          <w:docPartUnique/>
        </w:docPartObj>
      </w:sdtPr>
      <w:sdtEndPr>
        <w:rPr>
          <w:b/>
          <w:bCs/>
          <w:noProof/>
        </w:rPr>
      </w:sdtEndPr>
      <w:sdtContent>
        <w:p w14:paraId="25C6EFE6" w14:textId="77777777" w:rsidR="00631295" w:rsidRPr="0052455C" w:rsidRDefault="00FF52C3">
          <w:pPr>
            <w:pStyle w:val="TOCHeading"/>
            <w:rPr>
              <w:rFonts w:asciiTheme="minorHAnsi" w:hAnsiTheme="minorHAnsi" w:cstheme="minorHAnsi"/>
              <w:sz w:val="24"/>
              <w:szCs w:val="24"/>
            </w:rPr>
          </w:pPr>
          <w:r w:rsidRPr="0052455C">
            <w:rPr>
              <w:rFonts w:asciiTheme="minorHAnsi" w:hAnsiTheme="minorHAnsi" w:cstheme="minorHAnsi"/>
              <w:sz w:val="24"/>
              <w:szCs w:val="24"/>
            </w:rPr>
            <w:t xml:space="preserve">Table of </w:t>
          </w:r>
          <w:r w:rsidR="00631295" w:rsidRPr="0052455C">
            <w:rPr>
              <w:rFonts w:asciiTheme="minorHAnsi" w:hAnsiTheme="minorHAnsi" w:cstheme="minorHAnsi"/>
              <w:sz w:val="24"/>
              <w:szCs w:val="24"/>
            </w:rPr>
            <w:t>Contents</w:t>
          </w:r>
        </w:p>
        <w:p w14:paraId="5BEE8DF5" w14:textId="6A89070F" w:rsidR="005D4FF2" w:rsidRDefault="00631295">
          <w:pPr>
            <w:pStyle w:val="TOC1"/>
            <w:rPr>
              <w:rFonts w:eastAsiaTheme="minorEastAsia"/>
              <w:noProof/>
              <w:sz w:val="22"/>
              <w:lang w:eastAsia="zh-CN"/>
            </w:rPr>
          </w:pPr>
          <w:r w:rsidRPr="0052455C">
            <w:rPr>
              <w:rFonts w:cstheme="minorHAnsi"/>
              <w:szCs w:val="24"/>
            </w:rPr>
            <w:fldChar w:fldCharType="begin"/>
          </w:r>
          <w:r w:rsidRPr="0052455C">
            <w:rPr>
              <w:rFonts w:cstheme="minorHAnsi"/>
              <w:szCs w:val="24"/>
            </w:rPr>
            <w:instrText xml:space="preserve"> TOC \o "1-3" \h \z \u </w:instrText>
          </w:r>
          <w:r w:rsidRPr="0052455C">
            <w:rPr>
              <w:rFonts w:cstheme="minorHAnsi"/>
              <w:szCs w:val="24"/>
            </w:rPr>
            <w:fldChar w:fldCharType="separate"/>
          </w:r>
          <w:hyperlink w:anchor="_Toc83231982" w:history="1">
            <w:r w:rsidR="005D4FF2" w:rsidRPr="008E5906">
              <w:rPr>
                <w:rStyle w:val="Hyperlink"/>
                <w:rFonts w:cstheme="minorHAnsi"/>
                <w:noProof/>
              </w:rPr>
              <w:t>1.</w:t>
            </w:r>
            <w:r w:rsidR="005D4FF2">
              <w:rPr>
                <w:rFonts w:eastAsiaTheme="minorEastAsia"/>
                <w:noProof/>
                <w:sz w:val="22"/>
                <w:lang w:eastAsia="zh-CN"/>
              </w:rPr>
              <w:tab/>
            </w:r>
            <w:r w:rsidR="005D4FF2" w:rsidRPr="008E5906">
              <w:rPr>
                <w:rStyle w:val="Hyperlink"/>
                <w:rFonts w:cstheme="minorHAnsi"/>
                <w:noProof/>
              </w:rPr>
              <w:t>Introduction</w:t>
            </w:r>
            <w:r w:rsidR="005D4FF2">
              <w:rPr>
                <w:noProof/>
                <w:webHidden/>
              </w:rPr>
              <w:tab/>
            </w:r>
            <w:r w:rsidR="005D4FF2">
              <w:rPr>
                <w:noProof/>
                <w:webHidden/>
              </w:rPr>
              <w:fldChar w:fldCharType="begin"/>
            </w:r>
            <w:r w:rsidR="005D4FF2">
              <w:rPr>
                <w:noProof/>
                <w:webHidden/>
              </w:rPr>
              <w:instrText xml:space="preserve"> PAGEREF _Toc83231982 \h </w:instrText>
            </w:r>
            <w:r w:rsidR="005D4FF2">
              <w:rPr>
                <w:noProof/>
                <w:webHidden/>
              </w:rPr>
            </w:r>
            <w:r w:rsidR="005D4FF2">
              <w:rPr>
                <w:noProof/>
                <w:webHidden/>
              </w:rPr>
              <w:fldChar w:fldCharType="separate"/>
            </w:r>
            <w:r w:rsidR="00932DCF">
              <w:rPr>
                <w:noProof/>
                <w:webHidden/>
              </w:rPr>
              <w:t>4</w:t>
            </w:r>
            <w:r w:rsidR="005D4FF2">
              <w:rPr>
                <w:noProof/>
                <w:webHidden/>
              </w:rPr>
              <w:fldChar w:fldCharType="end"/>
            </w:r>
          </w:hyperlink>
        </w:p>
        <w:p w14:paraId="69C8C92B" w14:textId="3841C314" w:rsidR="005D4FF2" w:rsidRDefault="00E74B44">
          <w:pPr>
            <w:pStyle w:val="TOC2"/>
            <w:tabs>
              <w:tab w:val="left" w:pos="880"/>
              <w:tab w:val="right" w:leader="dot" w:pos="9350"/>
            </w:tabs>
            <w:rPr>
              <w:rFonts w:eastAsiaTheme="minorEastAsia"/>
              <w:noProof/>
              <w:sz w:val="22"/>
              <w:lang w:eastAsia="zh-CN"/>
            </w:rPr>
          </w:pPr>
          <w:hyperlink w:anchor="_Toc83231983" w:history="1">
            <w:r w:rsidR="005D4FF2" w:rsidRPr="008E5906">
              <w:rPr>
                <w:rStyle w:val="Hyperlink"/>
                <w:rFonts w:cstheme="minorHAnsi"/>
                <w:noProof/>
              </w:rPr>
              <w:t>1.1.</w:t>
            </w:r>
            <w:r w:rsidR="005D4FF2">
              <w:rPr>
                <w:rFonts w:eastAsiaTheme="minorEastAsia"/>
                <w:noProof/>
                <w:sz w:val="22"/>
                <w:lang w:eastAsia="zh-CN"/>
              </w:rPr>
              <w:tab/>
            </w:r>
            <w:r w:rsidR="005D4FF2" w:rsidRPr="008E5906">
              <w:rPr>
                <w:rStyle w:val="Hyperlink"/>
                <w:rFonts w:cstheme="minorHAnsi"/>
                <w:noProof/>
              </w:rPr>
              <w:t>Student Background</w:t>
            </w:r>
            <w:r w:rsidR="005D4FF2">
              <w:rPr>
                <w:noProof/>
                <w:webHidden/>
              </w:rPr>
              <w:tab/>
            </w:r>
            <w:r w:rsidR="005D4FF2">
              <w:rPr>
                <w:noProof/>
                <w:webHidden/>
              </w:rPr>
              <w:fldChar w:fldCharType="begin"/>
            </w:r>
            <w:r w:rsidR="005D4FF2">
              <w:rPr>
                <w:noProof/>
                <w:webHidden/>
              </w:rPr>
              <w:instrText xml:space="preserve"> PAGEREF _Toc83231983 \h </w:instrText>
            </w:r>
            <w:r w:rsidR="005D4FF2">
              <w:rPr>
                <w:noProof/>
                <w:webHidden/>
              </w:rPr>
            </w:r>
            <w:r w:rsidR="005D4FF2">
              <w:rPr>
                <w:noProof/>
                <w:webHidden/>
              </w:rPr>
              <w:fldChar w:fldCharType="separate"/>
            </w:r>
            <w:r w:rsidR="00932DCF">
              <w:rPr>
                <w:noProof/>
                <w:webHidden/>
              </w:rPr>
              <w:t>4</w:t>
            </w:r>
            <w:r w:rsidR="005D4FF2">
              <w:rPr>
                <w:noProof/>
                <w:webHidden/>
              </w:rPr>
              <w:fldChar w:fldCharType="end"/>
            </w:r>
          </w:hyperlink>
        </w:p>
        <w:p w14:paraId="56DA564E" w14:textId="7EA1F8FD" w:rsidR="005D4FF2" w:rsidRDefault="00E74B44">
          <w:pPr>
            <w:pStyle w:val="TOC2"/>
            <w:tabs>
              <w:tab w:val="left" w:pos="880"/>
              <w:tab w:val="right" w:leader="dot" w:pos="9350"/>
            </w:tabs>
            <w:rPr>
              <w:rFonts w:eastAsiaTheme="minorEastAsia"/>
              <w:noProof/>
              <w:sz w:val="22"/>
              <w:lang w:eastAsia="zh-CN"/>
            </w:rPr>
          </w:pPr>
          <w:hyperlink w:anchor="_Toc83231984" w:history="1">
            <w:r w:rsidR="005D4FF2" w:rsidRPr="008E5906">
              <w:rPr>
                <w:rStyle w:val="Hyperlink"/>
                <w:rFonts w:cstheme="minorHAnsi"/>
                <w:noProof/>
              </w:rPr>
              <w:t>1.2.</w:t>
            </w:r>
            <w:r w:rsidR="005D4FF2">
              <w:rPr>
                <w:rFonts w:eastAsiaTheme="minorEastAsia"/>
                <w:noProof/>
                <w:sz w:val="22"/>
                <w:lang w:eastAsia="zh-CN"/>
              </w:rPr>
              <w:tab/>
            </w:r>
            <w:r w:rsidR="005D4FF2" w:rsidRPr="008E5906">
              <w:rPr>
                <w:rStyle w:val="Hyperlink"/>
                <w:rFonts w:cstheme="minorHAnsi"/>
                <w:noProof/>
              </w:rPr>
              <w:t>Project Description</w:t>
            </w:r>
            <w:r w:rsidR="005D4FF2">
              <w:rPr>
                <w:noProof/>
                <w:webHidden/>
              </w:rPr>
              <w:tab/>
            </w:r>
            <w:r w:rsidR="005D4FF2">
              <w:rPr>
                <w:noProof/>
                <w:webHidden/>
              </w:rPr>
              <w:fldChar w:fldCharType="begin"/>
            </w:r>
            <w:r w:rsidR="005D4FF2">
              <w:rPr>
                <w:noProof/>
                <w:webHidden/>
              </w:rPr>
              <w:instrText xml:space="preserve"> PAGEREF _Toc83231984 \h </w:instrText>
            </w:r>
            <w:r w:rsidR="005D4FF2">
              <w:rPr>
                <w:noProof/>
                <w:webHidden/>
              </w:rPr>
            </w:r>
            <w:r w:rsidR="005D4FF2">
              <w:rPr>
                <w:noProof/>
                <w:webHidden/>
              </w:rPr>
              <w:fldChar w:fldCharType="separate"/>
            </w:r>
            <w:r w:rsidR="00932DCF">
              <w:rPr>
                <w:noProof/>
                <w:webHidden/>
              </w:rPr>
              <w:t>5</w:t>
            </w:r>
            <w:r w:rsidR="005D4FF2">
              <w:rPr>
                <w:noProof/>
                <w:webHidden/>
              </w:rPr>
              <w:fldChar w:fldCharType="end"/>
            </w:r>
          </w:hyperlink>
        </w:p>
        <w:p w14:paraId="112DC674" w14:textId="11F7E216" w:rsidR="005D4FF2" w:rsidRDefault="00E74B44">
          <w:pPr>
            <w:pStyle w:val="TOC3"/>
            <w:tabs>
              <w:tab w:val="left" w:pos="1320"/>
              <w:tab w:val="right" w:leader="dot" w:pos="9350"/>
            </w:tabs>
            <w:rPr>
              <w:rFonts w:eastAsiaTheme="minorEastAsia"/>
              <w:noProof/>
              <w:sz w:val="22"/>
              <w:lang w:eastAsia="zh-CN"/>
            </w:rPr>
          </w:pPr>
          <w:hyperlink w:anchor="_Toc83231985" w:history="1">
            <w:r w:rsidR="005D4FF2" w:rsidRPr="008E5906">
              <w:rPr>
                <w:rStyle w:val="Hyperlink"/>
                <w:rFonts w:cstheme="minorHAnsi"/>
                <w:noProof/>
              </w:rPr>
              <w:t>1.2.1.</w:t>
            </w:r>
            <w:r w:rsidR="005D4FF2">
              <w:rPr>
                <w:rFonts w:eastAsiaTheme="minorEastAsia"/>
                <w:noProof/>
                <w:sz w:val="22"/>
                <w:lang w:eastAsia="zh-CN"/>
              </w:rPr>
              <w:tab/>
            </w:r>
            <w:r w:rsidR="005D4FF2" w:rsidRPr="008E5906">
              <w:rPr>
                <w:rStyle w:val="Hyperlink"/>
                <w:rFonts w:cstheme="minorHAnsi"/>
                <w:noProof/>
              </w:rPr>
              <w:t>Essential Problems</w:t>
            </w:r>
            <w:r w:rsidR="005D4FF2">
              <w:rPr>
                <w:noProof/>
                <w:webHidden/>
              </w:rPr>
              <w:tab/>
            </w:r>
            <w:r w:rsidR="005D4FF2">
              <w:rPr>
                <w:noProof/>
                <w:webHidden/>
              </w:rPr>
              <w:fldChar w:fldCharType="begin"/>
            </w:r>
            <w:r w:rsidR="005D4FF2">
              <w:rPr>
                <w:noProof/>
                <w:webHidden/>
              </w:rPr>
              <w:instrText xml:space="preserve"> PAGEREF _Toc83231985 \h </w:instrText>
            </w:r>
            <w:r w:rsidR="005D4FF2">
              <w:rPr>
                <w:noProof/>
                <w:webHidden/>
              </w:rPr>
            </w:r>
            <w:r w:rsidR="005D4FF2">
              <w:rPr>
                <w:noProof/>
                <w:webHidden/>
              </w:rPr>
              <w:fldChar w:fldCharType="separate"/>
            </w:r>
            <w:r w:rsidR="00932DCF">
              <w:rPr>
                <w:noProof/>
                <w:webHidden/>
              </w:rPr>
              <w:t>6</w:t>
            </w:r>
            <w:r w:rsidR="005D4FF2">
              <w:rPr>
                <w:noProof/>
                <w:webHidden/>
              </w:rPr>
              <w:fldChar w:fldCharType="end"/>
            </w:r>
          </w:hyperlink>
        </w:p>
        <w:p w14:paraId="24231AFF" w14:textId="0A208F55" w:rsidR="005D4FF2" w:rsidRDefault="00E74B44">
          <w:pPr>
            <w:pStyle w:val="TOC3"/>
            <w:tabs>
              <w:tab w:val="left" w:pos="1320"/>
              <w:tab w:val="right" w:leader="dot" w:pos="9350"/>
            </w:tabs>
            <w:rPr>
              <w:rFonts w:eastAsiaTheme="minorEastAsia"/>
              <w:noProof/>
              <w:sz w:val="22"/>
              <w:lang w:eastAsia="zh-CN"/>
            </w:rPr>
          </w:pPr>
          <w:hyperlink w:anchor="_Toc83231986" w:history="1">
            <w:r w:rsidR="005D4FF2" w:rsidRPr="008E5906">
              <w:rPr>
                <w:rStyle w:val="Hyperlink"/>
                <w:rFonts w:cstheme="minorHAnsi"/>
                <w:noProof/>
              </w:rPr>
              <w:t>1.2.2.</w:t>
            </w:r>
            <w:r w:rsidR="005D4FF2">
              <w:rPr>
                <w:rFonts w:eastAsiaTheme="minorEastAsia"/>
                <w:noProof/>
                <w:sz w:val="22"/>
                <w:lang w:eastAsia="zh-CN"/>
              </w:rPr>
              <w:tab/>
            </w:r>
            <w:r w:rsidR="005D4FF2" w:rsidRPr="008E5906">
              <w:rPr>
                <w:rStyle w:val="Hyperlink"/>
                <w:rFonts w:cstheme="minorHAnsi"/>
                <w:noProof/>
              </w:rPr>
              <w:t>Goals and Objectives</w:t>
            </w:r>
            <w:r w:rsidR="005D4FF2">
              <w:rPr>
                <w:noProof/>
                <w:webHidden/>
              </w:rPr>
              <w:tab/>
            </w:r>
            <w:r w:rsidR="005D4FF2">
              <w:rPr>
                <w:noProof/>
                <w:webHidden/>
              </w:rPr>
              <w:fldChar w:fldCharType="begin"/>
            </w:r>
            <w:r w:rsidR="005D4FF2">
              <w:rPr>
                <w:noProof/>
                <w:webHidden/>
              </w:rPr>
              <w:instrText xml:space="preserve"> PAGEREF _Toc83231986 \h </w:instrText>
            </w:r>
            <w:r w:rsidR="005D4FF2">
              <w:rPr>
                <w:noProof/>
                <w:webHidden/>
              </w:rPr>
            </w:r>
            <w:r w:rsidR="005D4FF2">
              <w:rPr>
                <w:noProof/>
                <w:webHidden/>
              </w:rPr>
              <w:fldChar w:fldCharType="separate"/>
            </w:r>
            <w:r w:rsidR="00932DCF">
              <w:rPr>
                <w:noProof/>
                <w:webHidden/>
              </w:rPr>
              <w:t>6</w:t>
            </w:r>
            <w:r w:rsidR="005D4FF2">
              <w:rPr>
                <w:noProof/>
                <w:webHidden/>
              </w:rPr>
              <w:fldChar w:fldCharType="end"/>
            </w:r>
          </w:hyperlink>
        </w:p>
        <w:p w14:paraId="71CF6DB8" w14:textId="672FB655" w:rsidR="005D4FF2" w:rsidRDefault="00E74B44">
          <w:pPr>
            <w:pStyle w:val="TOC1"/>
            <w:rPr>
              <w:rFonts w:eastAsiaTheme="minorEastAsia"/>
              <w:noProof/>
              <w:sz w:val="22"/>
              <w:lang w:eastAsia="zh-CN"/>
            </w:rPr>
          </w:pPr>
          <w:hyperlink w:anchor="_Toc83231987" w:history="1">
            <w:r w:rsidR="005D4FF2" w:rsidRPr="008E5906">
              <w:rPr>
                <w:rStyle w:val="Hyperlink"/>
                <w:rFonts w:cstheme="minorHAnsi"/>
                <w:noProof/>
              </w:rPr>
              <w:t>2.</w:t>
            </w:r>
            <w:r w:rsidR="005D4FF2">
              <w:rPr>
                <w:rFonts w:eastAsiaTheme="minorEastAsia"/>
                <w:noProof/>
                <w:sz w:val="22"/>
                <w:lang w:eastAsia="zh-CN"/>
              </w:rPr>
              <w:tab/>
            </w:r>
            <w:r w:rsidR="005D4FF2" w:rsidRPr="008E5906">
              <w:rPr>
                <w:rStyle w:val="Hyperlink"/>
                <w:rFonts w:cstheme="minorHAnsi"/>
                <w:noProof/>
              </w:rPr>
              <w:t>Body</w:t>
            </w:r>
            <w:r w:rsidR="005D4FF2">
              <w:rPr>
                <w:noProof/>
                <w:webHidden/>
              </w:rPr>
              <w:tab/>
            </w:r>
            <w:r w:rsidR="005D4FF2">
              <w:rPr>
                <w:noProof/>
                <w:webHidden/>
              </w:rPr>
              <w:fldChar w:fldCharType="begin"/>
            </w:r>
            <w:r w:rsidR="005D4FF2">
              <w:rPr>
                <w:noProof/>
                <w:webHidden/>
              </w:rPr>
              <w:instrText xml:space="preserve"> PAGEREF _Toc83231987 \h </w:instrText>
            </w:r>
            <w:r w:rsidR="005D4FF2">
              <w:rPr>
                <w:noProof/>
                <w:webHidden/>
              </w:rPr>
            </w:r>
            <w:r w:rsidR="005D4FF2">
              <w:rPr>
                <w:noProof/>
                <w:webHidden/>
              </w:rPr>
              <w:fldChar w:fldCharType="separate"/>
            </w:r>
            <w:r w:rsidR="00932DCF">
              <w:rPr>
                <w:noProof/>
                <w:webHidden/>
              </w:rPr>
              <w:t>7</w:t>
            </w:r>
            <w:r w:rsidR="005D4FF2">
              <w:rPr>
                <w:noProof/>
                <w:webHidden/>
              </w:rPr>
              <w:fldChar w:fldCharType="end"/>
            </w:r>
          </w:hyperlink>
        </w:p>
        <w:p w14:paraId="3DB117D1" w14:textId="4C2093C0" w:rsidR="005D4FF2" w:rsidRDefault="00E74B44">
          <w:pPr>
            <w:pStyle w:val="TOC2"/>
            <w:tabs>
              <w:tab w:val="left" w:pos="880"/>
              <w:tab w:val="right" w:leader="dot" w:pos="9350"/>
            </w:tabs>
            <w:rPr>
              <w:rFonts w:eastAsiaTheme="minorEastAsia"/>
              <w:noProof/>
              <w:sz w:val="22"/>
              <w:lang w:eastAsia="zh-CN"/>
            </w:rPr>
          </w:pPr>
          <w:hyperlink w:anchor="_Toc83231988" w:history="1">
            <w:r w:rsidR="005D4FF2" w:rsidRPr="008E5906">
              <w:rPr>
                <w:rStyle w:val="Hyperlink"/>
                <w:rFonts w:cstheme="minorHAnsi"/>
                <w:noProof/>
              </w:rPr>
              <w:t>2.1.</w:t>
            </w:r>
            <w:r w:rsidR="005D4FF2">
              <w:rPr>
                <w:rFonts w:eastAsiaTheme="minorEastAsia"/>
                <w:noProof/>
                <w:sz w:val="22"/>
                <w:lang w:eastAsia="zh-CN"/>
              </w:rPr>
              <w:tab/>
            </w:r>
            <w:r w:rsidR="005D4FF2" w:rsidRPr="008E5906">
              <w:rPr>
                <w:rStyle w:val="Hyperlink"/>
                <w:rFonts w:cstheme="minorHAnsi"/>
                <w:noProof/>
              </w:rPr>
              <w:t>Background</w:t>
            </w:r>
            <w:r w:rsidR="005D4FF2">
              <w:rPr>
                <w:noProof/>
                <w:webHidden/>
              </w:rPr>
              <w:tab/>
            </w:r>
            <w:r w:rsidR="005D4FF2">
              <w:rPr>
                <w:noProof/>
                <w:webHidden/>
              </w:rPr>
              <w:fldChar w:fldCharType="begin"/>
            </w:r>
            <w:r w:rsidR="005D4FF2">
              <w:rPr>
                <w:noProof/>
                <w:webHidden/>
              </w:rPr>
              <w:instrText xml:space="preserve"> PAGEREF _Toc83231988 \h </w:instrText>
            </w:r>
            <w:r w:rsidR="005D4FF2">
              <w:rPr>
                <w:noProof/>
                <w:webHidden/>
              </w:rPr>
            </w:r>
            <w:r w:rsidR="005D4FF2">
              <w:rPr>
                <w:noProof/>
                <w:webHidden/>
              </w:rPr>
              <w:fldChar w:fldCharType="separate"/>
            </w:r>
            <w:r w:rsidR="00932DCF">
              <w:rPr>
                <w:noProof/>
                <w:webHidden/>
              </w:rPr>
              <w:t>7</w:t>
            </w:r>
            <w:r w:rsidR="005D4FF2">
              <w:rPr>
                <w:noProof/>
                <w:webHidden/>
              </w:rPr>
              <w:fldChar w:fldCharType="end"/>
            </w:r>
          </w:hyperlink>
        </w:p>
        <w:p w14:paraId="4DEB7D06" w14:textId="26E255ED" w:rsidR="005D4FF2" w:rsidRDefault="00E74B44">
          <w:pPr>
            <w:pStyle w:val="TOC2"/>
            <w:tabs>
              <w:tab w:val="left" w:pos="880"/>
              <w:tab w:val="right" w:leader="dot" w:pos="9350"/>
            </w:tabs>
            <w:rPr>
              <w:rFonts w:eastAsiaTheme="minorEastAsia"/>
              <w:noProof/>
              <w:sz w:val="22"/>
              <w:lang w:eastAsia="zh-CN"/>
            </w:rPr>
          </w:pPr>
          <w:hyperlink w:anchor="_Toc83231989" w:history="1">
            <w:r w:rsidR="005D4FF2" w:rsidRPr="008E5906">
              <w:rPr>
                <w:rStyle w:val="Hyperlink"/>
                <w:rFonts w:cstheme="minorHAnsi"/>
                <w:noProof/>
              </w:rPr>
              <w:t>2.2.</w:t>
            </w:r>
            <w:r w:rsidR="005D4FF2">
              <w:rPr>
                <w:rFonts w:eastAsiaTheme="minorEastAsia"/>
                <w:noProof/>
                <w:sz w:val="22"/>
                <w:lang w:eastAsia="zh-CN"/>
              </w:rPr>
              <w:tab/>
            </w:r>
            <w:r w:rsidR="005D4FF2" w:rsidRPr="008E5906">
              <w:rPr>
                <w:rStyle w:val="Hyperlink"/>
                <w:rFonts w:cstheme="minorHAnsi"/>
                <w:noProof/>
              </w:rPr>
              <w:t>Project Statement</w:t>
            </w:r>
            <w:r w:rsidR="005D4FF2">
              <w:rPr>
                <w:noProof/>
                <w:webHidden/>
              </w:rPr>
              <w:tab/>
            </w:r>
            <w:r w:rsidR="005D4FF2">
              <w:rPr>
                <w:noProof/>
                <w:webHidden/>
              </w:rPr>
              <w:fldChar w:fldCharType="begin"/>
            </w:r>
            <w:r w:rsidR="005D4FF2">
              <w:rPr>
                <w:noProof/>
                <w:webHidden/>
              </w:rPr>
              <w:instrText xml:space="preserve"> PAGEREF _Toc83231989 \h </w:instrText>
            </w:r>
            <w:r w:rsidR="005D4FF2">
              <w:rPr>
                <w:noProof/>
                <w:webHidden/>
              </w:rPr>
            </w:r>
            <w:r w:rsidR="005D4FF2">
              <w:rPr>
                <w:noProof/>
                <w:webHidden/>
              </w:rPr>
              <w:fldChar w:fldCharType="separate"/>
            </w:r>
            <w:r w:rsidR="00932DCF">
              <w:rPr>
                <w:noProof/>
                <w:webHidden/>
              </w:rPr>
              <w:t>7</w:t>
            </w:r>
            <w:r w:rsidR="005D4FF2">
              <w:rPr>
                <w:noProof/>
                <w:webHidden/>
              </w:rPr>
              <w:fldChar w:fldCharType="end"/>
            </w:r>
          </w:hyperlink>
        </w:p>
        <w:p w14:paraId="5E282FB0" w14:textId="304F052D" w:rsidR="005D4FF2" w:rsidRDefault="00E74B44">
          <w:pPr>
            <w:pStyle w:val="TOC2"/>
            <w:tabs>
              <w:tab w:val="left" w:pos="880"/>
              <w:tab w:val="right" w:leader="dot" w:pos="9350"/>
            </w:tabs>
            <w:rPr>
              <w:rFonts w:eastAsiaTheme="minorEastAsia"/>
              <w:noProof/>
              <w:sz w:val="22"/>
              <w:lang w:eastAsia="zh-CN"/>
            </w:rPr>
          </w:pPr>
          <w:hyperlink w:anchor="_Toc83231990" w:history="1">
            <w:r w:rsidR="005D4FF2" w:rsidRPr="008E5906">
              <w:rPr>
                <w:rStyle w:val="Hyperlink"/>
                <w:rFonts w:cstheme="minorHAnsi"/>
                <w:noProof/>
              </w:rPr>
              <w:t>2.3.</w:t>
            </w:r>
            <w:r w:rsidR="005D4FF2">
              <w:rPr>
                <w:rFonts w:eastAsiaTheme="minorEastAsia"/>
                <w:noProof/>
                <w:sz w:val="22"/>
                <w:lang w:eastAsia="zh-CN"/>
              </w:rPr>
              <w:tab/>
            </w:r>
            <w:r w:rsidR="005D4FF2" w:rsidRPr="008E5906">
              <w:rPr>
                <w:rStyle w:val="Hyperlink"/>
                <w:rFonts w:cstheme="minorHAnsi"/>
                <w:noProof/>
              </w:rPr>
              <w:t>Possible Alternative Solutions</w:t>
            </w:r>
            <w:r w:rsidR="005D4FF2">
              <w:rPr>
                <w:noProof/>
                <w:webHidden/>
              </w:rPr>
              <w:tab/>
            </w:r>
            <w:r w:rsidR="005D4FF2">
              <w:rPr>
                <w:noProof/>
                <w:webHidden/>
              </w:rPr>
              <w:fldChar w:fldCharType="begin"/>
            </w:r>
            <w:r w:rsidR="005D4FF2">
              <w:rPr>
                <w:noProof/>
                <w:webHidden/>
              </w:rPr>
              <w:instrText xml:space="preserve"> PAGEREF _Toc83231990 \h </w:instrText>
            </w:r>
            <w:r w:rsidR="005D4FF2">
              <w:rPr>
                <w:noProof/>
                <w:webHidden/>
              </w:rPr>
            </w:r>
            <w:r w:rsidR="005D4FF2">
              <w:rPr>
                <w:noProof/>
                <w:webHidden/>
              </w:rPr>
              <w:fldChar w:fldCharType="separate"/>
            </w:r>
            <w:r w:rsidR="00932DCF">
              <w:rPr>
                <w:noProof/>
                <w:webHidden/>
              </w:rPr>
              <w:t>8</w:t>
            </w:r>
            <w:r w:rsidR="005D4FF2">
              <w:rPr>
                <w:noProof/>
                <w:webHidden/>
              </w:rPr>
              <w:fldChar w:fldCharType="end"/>
            </w:r>
          </w:hyperlink>
        </w:p>
        <w:p w14:paraId="46BA4AFA" w14:textId="5A196120" w:rsidR="005D4FF2" w:rsidRDefault="00E74B44">
          <w:pPr>
            <w:pStyle w:val="TOC2"/>
            <w:tabs>
              <w:tab w:val="left" w:pos="880"/>
              <w:tab w:val="right" w:leader="dot" w:pos="9350"/>
            </w:tabs>
            <w:rPr>
              <w:rFonts w:eastAsiaTheme="minorEastAsia"/>
              <w:noProof/>
              <w:sz w:val="22"/>
              <w:lang w:eastAsia="zh-CN"/>
            </w:rPr>
          </w:pPr>
          <w:hyperlink w:anchor="_Toc83231991" w:history="1">
            <w:r w:rsidR="005D4FF2" w:rsidRPr="008E5906">
              <w:rPr>
                <w:rStyle w:val="Hyperlink"/>
                <w:rFonts w:cstheme="minorHAnsi"/>
                <w:noProof/>
              </w:rPr>
              <w:t>2.4.</w:t>
            </w:r>
            <w:r w:rsidR="005D4FF2">
              <w:rPr>
                <w:rFonts w:eastAsiaTheme="minorEastAsia"/>
                <w:noProof/>
                <w:sz w:val="22"/>
                <w:lang w:eastAsia="zh-CN"/>
              </w:rPr>
              <w:tab/>
            </w:r>
            <w:r w:rsidR="005D4FF2" w:rsidRPr="008E5906">
              <w:rPr>
                <w:rStyle w:val="Hyperlink"/>
                <w:rFonts w:cstheme="minorHAnsi"/>
                <w:noProof/>
              </w:rPr>
              <w:t>Chosen Solution</w:t>
            </w:r>
            <w:r w:rsidR="005D4FF2">
              <w:rPr>
                <w:noProof/>
                <w:webHidden/>
              </w:rPr>
              <w:tab/>
            </w:r>
            <w:r w:rsidR="005D4FF2">
              <w:rPr>
                <w:noProof/>
                <w:webHidden/>
              </w:rPr>
              <w:fldChar w:fldCharType="begin"/>
            </w:r>
            <w:r w:rsidR="005D4FF2">
              <w:rPr>
                <w:noProof/>
                <w:webHidden/>
              </w:rPr>
              <w:instrText xml:space="preserve"> PAGEREF _Toc83231991 \h </w:instrText>
            </w:r>
            <w:r w:rsidR="005D4FF2">
              <w:rPr>
                <w:noProof/>
                <w:webHidden/>
              </w:rPr>
            </w:r>
            <w:r w:rsidR="005D4FF2">
              <w:rPr>
                <w:noProof/>
                <w:webHidden/>
              </w:rPr>
              <w:fldChar w:fldCharType="separate"/>
            </w:r>
            <w:r w:rsidR="00932DCF">
              <w:rPr>
                <w:noProof/>
                <w:webHidden/>
              </w:rPr>
              <w:t>9</w:t>
            </w:r>
            <w:r w:rsidR="005D4FF2">
              <w:rPr>
                <w:noProof/>
                <w:webHidden/>
              </w:rPr>
              <w:fldChar w:fldCharType="end"/>
            </w:r>
          </w:hyperlink>
        </w:p>
        <w:p w14:paraId="73DB4311" w14:textId="69A3B47C" w:rsidR="005D4FF2" w:rsidRDefault="00E74B44">
          <w:pPr>
            <w:pStyle w:val="TOC2"/>
            <w:tabs>
              <w:tab w:val="left" w:pos="880"/>
              <w:tab w:val="right" w:leader="dot" w:pos="9350"/>
            </w:tabs>
            <w:rPr>
              <w:rFonts w:eastAsiaTheme="minorEastAsia"/>
              <w:noProof/>
              <w:sz w:val="22"/>
              <w:lang w:eastAsia="zh-CN"/>
            </w:rPr>
          </w:pPr>
          <w:hyperlink w:anchor="_Toc83231992" w:history="1">
            <w:r w:rsidR="005D4FF2" w:rsidRPr="008E5906">
              <w:rPr>
                <w:rStyle w:val="Hyperlink"/>
                <w:rFonts w:cstheme="minorHAnsi"/>
                <w:noProof/>
              </w:rPr>
              <w:t>2.5.</w:t>
            </w:r>
            <w:r w:rsidR="005D4FF2">
              <w:rPr>
                <w:rFonts w:eastAsiaTheme="minorEastAsia"/>
                <w:noProof/>
                <w:sz w:val="22"/>
                <w:lang w:eastAsia="zh-CN"/>
              </w:rPr>
              <w:tab/>
            </w:r>
            <w:r w:rsidR="005D4FF2" w:rsidRPr="008E5906">
              <w:rPr>
                <w:rStyle w:val="Hyperlink"/>
                <w:rFonts w:cstheme="minorHAnsi"/>
                <w:noProof/>
              </w:rPr>
              <w:t>Details of Design and Development</w:t>
            </w:r>
            <w:r w:rsidR="005D4FF2">
              <w:rPr>
                <w:noProof/>
                <w:webHidden/>
              </w:rPr>
              <w:tab/>
            </w:r>
            <w:r w:rsidR="005D4FF2">
              <w:rPr>
                <w:noProof/>
                <w:webHidden/>
              </w:rPr>
              <w:fldChar w:fldCharType="begin"/>
            </w:r>
            <w:r w:rsidR="005D4FF2">
              <w:rPr>
                <w:noProof/>
                <w:webHidden/>
              </w:rPr>
              <w:instrText xml:space="preserve"> PAGEREF _Toc83231992 \h </w:instrText>
            </w:r>
            <w:r w:rsidR="005D4FF2">
              <w:rPr>
                <w:noProof/>
                <w:webHidden/>
              </w:rPr>
            </w:r>
            <w:r w:rsidR="005D4FF2">
              <w:rPr>
                <w:noProof/>
                <w:webHidden/>
              </w:rPr>
              <w:fldChar w:fldCharType="separate"/>
            </w:r>
            <w:r w:rsidR="00932DCF">
              <w:rPr>
                <w:noProof/>
                <w:webHidden/>
              </w:rPr>
              <w:t>11</w:t>
            </w:r>
            <w:r w:rsidR="005D4FF2">
              <w:rPr>
                <w:noProof/>
                <w:webHidden/>
              </w:rPr>
              <w:fldChar w:fldCharType="end"/>
            </w:r>
          </w:hyperlink>
        </w:p>
        <w:p w14:paraId="3DA8D2BF" w14:textId="3D3CB364" w:rsidR="005D4FF2" w:rsidRDefault="00E74B44">
          <w:pPr>
            <w:pStyle w:val="TOC3"/>
            <w:tabs>
              <w:tab w:val="right" w:leader="dot" w:pos="9350"/>
            </w:tabs>
            <w:rPr>
              <w:rFonts w:eastAsiaTheme="minorEastAsia"/>
              <w:noProof/>
              <w:sz w:val="22"/>
              <w:lang w:eastAsia="zh-CN"/>
            </w:rPr>
          </w:pPr>
          <w:hyperlink w:anchor="_Toc83231993" w:history="1">
            <w:r w:rsidR="005D4FF2" w:rsidRPr="008E5906">
              <w:rPr>
                <w:rStyle w:val="Hyperlink"/>
                <w:rFonts w:cstheme="minorHAnsi"/>
                <w:noProof/>
              </w:rPr>
              <w:t>2.5.1 Game Rules Setup</w:t>
            </w:r>
            <w:r w:rsidR="005D4FF2">
              <w:rPr>
                <w:noProof/>
                <w:webHidden/>
              </w:rPr>
              <w:tab/>
            </w:r>
            <w:r w:rsidR="005D4FF2">
              <w:rPr>
                <w:noProof/>
                <w:webHidden/>
              </w:rPr>
              <w:fldChar w:fldCharType="begin"/>
            </w:r>
            <w:r w:rsidR="005D4FF2">
              <w:rPr>
                <w:noProof/>
                <w:webHidden/>
              </w:rPr>
              <w:instrText xml:space="preserve"> PAGEREF _Toc83231993 \h </w:instrText>
            </w:r>
            <w:r w:rsidR="005D4FF2">
              <w:rPr>
                <w:noProof/>
                <w:webHidden/>
              </w:rPr>
            </w:r>
            <w:r w:rsidR="005D4FF2">
              <w:rPr>
                <w:noProof/>
                <w:webHidden/>
              </w:rPr>
              <w:fldChar w:fldCharType="separate"/>
            </w:r>
            <w:r w:rsidR="00932DCF">
              <w:rPr>
                <w:noProof/>
                <w:webHidden/>
              </w:rPr>
              <w:t>11</w:t>
            </w:r>
            <w:r w:rsidR="005D4FF2">
              <w:rPr>
                <w:noProof/>
                <w:webHidden/>
              </w:rPr>
              <w:fldChar w:fldCharType="end"/>
            </w:r>
          </w:hyperlink>
        </w:p>
        <w:p w14:paraId="10A9AEB3" w14:textId="06BB1832" w:rsidR="005D4FF2" w:rsidRDefault="00E74B44">
          <w:pPr>
            <w:pStyle w:val="TOC3"/>
            <w:tabs>
              <w:tab w:val="right" w:leader="dot" w:pos="9350"/>
            </w:tabs>
            <w:rPr>
              <w:rFonts w:eastAsiaTheme="minorEastAsia"/>
              <w:noProof/>
              <w:sz w:val="22"/>
              <w:lang w:eastAsia="zh-CN"/>
            </w:rPr>
          </w:pPr>
          <w:hyperlink w:anchor="_Toc83231994" w:history="1">
            <w:r w:rsidR="005D4FF2" w:rsidRPr="008E5906">
              <w:rPr>
                <w:rStyle w:val="Hyperlink"/>
                <w:rFonts w:cstheme="minorHAnsi"/>
                <w:noProof/>
              </w:rPr>
              <w:t>2.5.2 MiniMax Algorithm Design Idea</w:t>
            </w:r>
            <w:r w:rsidR="005D4FF2">
              <w:rPr>
                <w:noProof/>
                <w:webHidden/>
              </w:rPr>
              <w:tab/>
            </w:r>
            <w:r w:rsidR="005D4FF2">
              <w:rPr>
                <w:noProof/>
                <w:webHidden/>
              </w:rPr>
              <w:fldChar w:fldCharType="begin"/>
            </w:r>
            <w:r w:rsidR="005D4FF2">
              <w:rPr>
                <w:noProof/>
                <w:webHidden/>
              </w:rPr>
              <w:instrText xml:space="preserve"> PAGEREF _Toc83231994 \h </w:instrText>
            </w:r>
            <w:r w:rsidR="005D4FF2">
              <w:rPr>
                <w:noProof/>
                <w:webHidden/>
              </w:rPr>
            </w:r>
            <w:r w:rsidR="005D4FF2">
              <w:rPr>
                <w:noProof/>
                <w:webHidden/>
              </w:rPr>
              <w:fldChar w:fldCharType="separate"/>
            </w:r>
            <w:r w:rsidR="00932DCF">
              <w:rPr>
                <w:noProof/>
                <w:webHidden/>
              </w:rPr>
              <w:t>12</w:t>
            </w:r>
            <w:r w:rsidR="005D4FF2">
              <w:rPr>
                <w:noProof/>
                <w:webHidden/>
              </w:rPr>
              <w:fldChar w:fldCharType="end"/>
            </w:r>
          </w:hyperlink>
        </w:p>
        <w:p w14:paraId="589FBD2D" w14:textId="41A152C9" w:rsidR="005D4FF2" w:rsidRDefault="00E74B44">
          <w:pPr>
            <w:pStyle w:val="TOC3"/>
            <w:tabs>
              <w:tab w:val="right" w:leader="dot" w:pos="9350"/>
            </w:tabs>
            <w:rPr>
              <w:rFonts w:eastAsiaTheme="minorEastAsia"/>
              <w:noProof/>
              <w:sz w:val="22"/>
              <w:lang w:eastAsia="zh-CN"/>
            </w:rPr>
          </w:pPr>
          <w:hyperlink w:anchor="_Toc83231995" w:history="1">
            <w:r w:rsidR="005D4FF2" w:rsidRPr="008E5906">
              <w:rPr>
                <w:rStyle w:val="Hyperlink"/>
                <w:rFonts w:cstheme="minorHAnsi"/>
                <w:noProof/>
              </w:rPr>
              <w:t>2.5.3 Alpha-Beta Pruning Design Idea</w:t>
            </w:r>
            <w:r w:rsidR="005D4FF2">
              <w:rPr>
                <w:noProof/>
                <w:webHidden/>
              </w:rPr>
              <w:tab/>
            </w:r>
            <w:r w:rsidR="005D4FF2">
              <w:rPr>
                <w:noProof/>
                <w:webHidden/>
              </w:rPr>
              <w:fldChar w:fldCharType="begin"/>
            </w:r>
            <w:r w:rsidR="005D4FF2">
              <w:rPr>
                <w:noProof/>
                <w:webHidden/>
              </w:rPr>
              <w:instrText xml:space="preserve"> PAGEREF _Toc83231995 \h </w:instrText>
            </w:r>
            <w:r w:rsidR="005D4FF2">
              <w:rPr>
                <w:noProof/>
                <w:webHidden/>
              </w:rPr>
            </w:r>
            <w:r w:rsidR="005D4FF2">
              <w:rPr>
                <w:noProof/>
                <w:webHidden/>
              </w:rPr>
              <w:fldChar w:fldCharType="separate"/>
            </w:r>
            <w:r w:rsidR="00932DCF">
              <w:rPr>
                <w:noProof/>
                <w:webHidden/>
              </w:rPr>
              <w:t>13</w:t>
            </w:r>
            <w:r w:rsidR="005D4FF2">
              <w:rPr>
                <w:noProof/>
                <w:webHidden/>
              </w:rPr>
              <w:fldChar w:fldCharType="end"/>
            </w:r>
          </w:hyperlink>
        </w:p>
        <w:p w14:paraId="03295160" w14:textId="2A403E6C" w:rsidR="005D4FF2" w:rsidRDefault="00E74B44">
          <w:pPr>
            <w:pStyle w:val="TOC3"/>
            <w:tabs>
              <w:tab w:val="right" w:leader="dot" w:pos="9350"/>
            </w:tabs>
            <w:rPr>
              <w:rFonts w:eastAsiaTheme="minorEastAsia"/>
              <w:noProof/>
              <w:sz w:val="22"/>
              <w:lang w:eastAsia="zh-CN"/>
            </w:rPr>
          </w:pPr>
          <w:hyperlink w:anchor="_Toc83231996" w:history="1">
            <w:r w:rsidR="005D4FF2" w:rsidRPr="008E5906">
              <w:rPr>
                <w:rStyle w:val="Hyperlink"/>
                <w:rFonts w:cstheme="minorHAnsi"/>
                <w:noProof/>
              </w:rPr>
              <w:t>2.5.4 End-to-End Encrpytion</w:t>
            </w:r>
            <w:r w:rsidR="005D4FF2">
              <w:rPr>
                <w:noProof/>
                <w:webHidden/>
              </w:rPr>
              <w:tab/>
            </w:r>
            <w:r w:rsidR="005D4FF2">
              <w:rPr>
                <w:noProof/>
                <w:webHidden/>
              </w:rPr>
              <w:fldChar w:fldCharType="begin"/>
            </w:r>
            <w:r w:rsidR="005D4FF2">
              <w:rPr>
                <w:noProof/>
                <w:webHidden/>
              </w:rPr>
              <w:instrText xml:space="preserve"> PAGEREF _Toc83231996 \h </w:instrText>
            </w:r>
            <w:r w:rsidR="005D4FF2">
              <w:rPr>
                <w:noProof/>
                <w:webHidden/>
              </w:rPr>
            </w:r>
            <w:r w:rsidR="005D4FF2">
              <w:rPr>
                <w:noProof/>
                <w:webHidden/>
              </w:rPr>
              <w:fldChar w:fldCharType="separate"/>
            </w:r>
            <w:r w:rsidR="00932DCF">
              <w:rPr>
                <w:noProof/>
                <w:webHidden/>
              </w:rPr>
              <w:t>16</w:t>
            </w:r>
            <w:r w:rsidR="005D4FF2">
              <w:rPr>
                <w:noProof/>
                <w:webHidden/>
              </w:rPr>
              <w:fldChar w:fldCharType="end"/>
            </w:r>
          </w:hyperlink>
        </w:p>
        <w:p w14:paraId="6323842C" w14:textId="1E627203" w:rsidR="005D4FF2" w:rsidRDefault="00E74B44">
          <w:pPr>
            <w:pStyle w:val="TOC3"/>
            <w:tabs>
              <w:tab w:val="right" w:leader="dot" w:pos="9350"/>
            </w:tabs>
            <w:rPr>
              <w:rFonts w:eastAsiaTheme="minorEastAsia"/>
              <w:noProof/>
              <w:sz w:val="22"/>
              <w:lang w:eastAsia="zh-CN"/>
            </w:rPr>
          </w:pPr>
          <w:hyperlink w:anchor="_Toc83231997" w:history="1">
            <w:r w:rsidR="005D4FF2" w:rsidRPr="008E5906">
              <w:rPr>
                <w:rStyle w:val="Hyperlink"/>
                <w:rFonts w:cstheme="minorHAnsi"/>
                <w:noProof/>
              </w:rPr>
              <w:t>2.5.5 Two-Factor Authenticaiton</w:t>
            </w:r>
            <w:r w:rsidR="005D4FF2">
              <w:rPr>
                <w:noProof/>
                <w:webHidden/>
              </w:rPr>
              <w:tab/>
            </w:r>
            <w:r w:rsidR="005D4FF2">
              <w:rPr>
                <w:noProof/>
                <w:webHidden/>
              </w:rPr>
              <w:fldChar w:fldCharType="begin"/>
            </w:r>
            <w:r w:rsidR="005D4FF2">
              <w:rPr>
                <w:noProof/>
                <w:webHidden/>
              </w:rPr>
              <w:instrText xml:space="preserve"> PAGEREF _Toc83231997 \h </w:instrText>
            </w:r>
            <w:r w:rsidR="005D4FF2">
              <w:rPr>
                <w:noProof/>
                <w:webHidden/>
              </w:rPr>
            </w:r>
            <w:r w:rsidR="005D4FF2">
              <w:rPr>
                <w:noProof/>
                <w:webHidden/>
              </w:rPr>
              <w:fldChar w:fldCharType="separate"/>
            </w:r>
            <w:r w:rsidR="00932DCF">
              <w:rPr>
                <w:noProof/>
                <w:webHidden/>
              </w:rPr>
              <w:t>17</w:t>
            </w:r>
            <w:r w:rsidR="005D4FF2">
              <w:rPr>
                <w:noProof/>
                <w:webHidden/>
              </w:rPr>
              <w:fldChar w:fldCharType="end"/>
            </w:r>
          </w:hyperlink>
        </w:p>
        <w:p w14:paraId="649283F2" w14:textId="79C95EEE" w:rsidR="005D4FF2" w:rsidRDefault="00E74B44">
          <w:pPr>
            <w:pStyle w:val="TOC2"/>
            <w:tabs>
              <w:tab w:val="left" w:pos="880"/>
              <w:tab w:val="right" w:leader="dot" w:pos="9350"/>
            </w:tabs>
            <w:rPr>
              <w:rFonts w:eastAsiaTheme="minorEastAsia"/>
              <w:noProof/>
              <w:sz w:val="22"/>
              <w:lang w:eastAsia="zh-CN"/>
            </w:rPr>
          </w:pPr>
          <w:hyperlink w:anchor="_Toc83231998" w:history="1">
            <w:r w:rsidR="005D4FF2" w:rsidRPr="008E5906">
              <w:rPr>
                <w:rStyle w:val="Hyperlink"/>
                <w:rFonts w:cstheme="minorHAnsi"/>
                <w:noProof/>
              </w:rPr>
              <w:t>2.6.</w:t>
            </w:r>
            <w:r w:rsidR="005D4FF2">
              <w:rPr>
                <w:rFonts w:eastAsiaTheme="minorEastAsia"/>
                <w:noProof/>
                <w:sz w:val="22"/>
                <w:lang w:eastAsia="zh-CN"/>
              </w:rPr>
              <w:tab/>
            </w:r>
            <w:r w:rsidR="005D4FF2" w:rsidRPr="008E5906">
              <w:rPr>
                <w:rStyle w:val="Hyperlink"/>
                <w:rFonts w:cstheme="minorHAnsi"/>
                <w:noProof/>
              </w:rPr>
              <w:t>Detail Designs</w:t>
            </w:r>
            <w:r w:rsidR="005D4FF2">
              <w:rPr>
                <w:noProof/>
                <w:webHidden/>
              </w:rPr>
              <w:tab/>
            </w:r>
            <w:r w:rsidR="005D4FF2">
              <w:rPr>
                <w:noProof/>
                <w:webHidden/>
              </w:rPr>
              <w:fldChar w:fldCharType="begin"/>
            </w:r>
            <w:r w:rsidR="005D4FF2">
              <w:rPr>
                <w:noProof/>
                <w:webHidden/>
              </w:rPr>
              <w:instrText xml:space="preserve"> PAGEREF _Toc83231998 \h </w:instrText>
            </w:r>
            <w:r w:rsidR="005D4FF2">
              <w:rPr>
                <w:noProof/>
                <w:webHidden/>
              </w:rPr>
            </w:r>
            <w:r w:rsidR="005D4FF2">
              <w:rPr>
                <w:noProof/>
                <w:webHidden/>
              </w:rPr>
              <w:fldChar w:fldCharType="separate"/>
            </w:r>
            <w:r w:rsidR="00932DCF">
              <w:rPr>
                <w:noProof/>
                <w:webHidden/>
              </w:rPr>
              <w:t>17</w:t>
            </w:r>
            <w:r w:rsidR="005D4FF2">
              <w:rPr>
                <w:noProof/>
                <w:webHidden/>
              </w:rPr>
              <w:fldChar w:fldCharType="end"/>
            </w:r>
          </w:hyperlink>
        </w:p>
        <w:p w14:paraId="63DCC456" w14:textId="215A1274" w:rsidR="005D4FF2" w:rsidRDefault="00E74B44">
          <w:pPr>
            <w:pStyle w:val="TOC3"/>
            <w:tabs>
              <w:tab w:val="right" w:leader="dot" w:pos="9350"/>
            </w:tabs>
            <w:rPr>
              <w:rFonts w:eastAsiaTheme="minorEastAsia"/>
              <w:noProof/>
              <w:sz w:val="22"/>
              <w:lang w:eastAsia="zh-CN"/>
            </w:rPr>
          </w:pPr>
          <w:hyperlink w:anchor="_Toc83231999" w:history="1">
            <w:r w:rsidR="005D4FF2" w:rsidRPr="008E5906">
              <w:rPr>
                <w:rStyle w:val="Hyperlink"/>
                <w:rFonts w:cstheme="minorHAnsi"/>
                <w:noProof/>
              </w:rPr>
              <w:t>2.6.1 Chess Unit</w:t>
            </w:r>
            <w:r w:rsidR="005D4FF2">
              <w:rPr>
                <w:noProof/>
                <w:webHidden/>
              </w:rPr>
              <w:tab/>
            </w:r>
            <w:r w:rsidR="005D4FF2">
              <w:rPr>
                <w:noProof/>
                <w:webHidden/>
              </w:rPr>
              <w:fldChar w:fldCharType="begin"/>
            </w:r>
            <w:r w:rsidR="005D4FF2">
              <w:rPr>
                <w:noProof/>
                <w:webHidden/>
              </w:rPr>
              <w:instrText xml:space="preserve"> PAGEREF _Toc83231999 \h </w:instrText>
            </w:r>
            <w:r w:rsidR="005D4FF2">
              <w:rPr>
                <w:noProof/>
                <w:webHidden/>
              </w:rPr>
            </w:r>
            <w:r w:rsidR="005D4FF2">
              <w:rPr>
                <w:noProof/>
                <w:webHidden/>
              </w:rPr>
              <w:fldChar w:fldCharType="separate"/>
            </w:r>
            <w:r w:rsidR="00932DCF">
              <w:rPr>
                <w:noProof/>
                <w:webHidden/>
              </w:rPr>
              <w:t>17</w:t>
            </w:r>
            <w:r w:rsidR="005D4FF2">
              <w:rPr>
                <w:noProof/>
                <w:webHidden/>
              </w:rPr>
              <w:fldChar w:fldCharType="end"/>
            </w:r>
          </w:hyperlink>
        </w:p>
        <w:p w14:paraId="276506E3" w14:textId="0CEF7702" w:rsidR="005D4FF2" w:rsidRDefault="00E74B44">
          <w:pPr>
            <w:pStyle w:val="TOC3"/>
            <w:tabs>
              <w:tab w:val="right" w:leader="dot" w:pos="9350"/>
            </w:tabs>
            <w:rPr>
              <w:rFonts w:eastAsiaTheme="minorEastAsia"/>
              <w:noProof/>
              <w:sz w:val="22"/>
              <w:lang w:eastAsia="zh-CN"/>
            </w:rPr>
          </w:pPr>
          <w:hyperlink w:anchor="_Toc83232000" w:history="1">
            <w:r w:rsidR="005D4FF2" w:rsidRPr="008E5906">
              <w:rPr>
                <w:rStyle w:val="Hyperlink"/>
                <w:rFonts w:cstheme="minorHAnsi"/>
                <w:noProof/>
              </w:rPr>
              <w:t>2.6.2 Map Objects</w:t>
            </w:r>
            <w:r w:rsidR="005D4FF2">
              <w:rPr>
                <w:noProof/>
                <w:webHidden/>
              </w:rPr>
              <w:tab/>
            </w:r>
            <w:r w:rsidR="005D4FF2">
              <w:rPr>
                <w:noProof/>
                <w:webHidden/>
              </w:rPr>
              <w:fldChar w:fldCharType="begin"/>
            </w:r>
            <w:r w:rsidR="005D4FF2">
              <w:rPr>
                <w:noProof/>
                <w:webHidden/>
              </w:rPr>
              <w:instrText xml:space="preserve"> PAGEREF _Toc83232000 \h </w:instrText>
            </w:r>
            <w:r w:rsidR="005D4FF2">
              <w:rPr>
                <w:noProof/>
                <w:webHidden/>
              </w:rPr>
            </w:r>
            <w:r w:rsidR="005D4FF2">
              <w:rPr>
                <w:noProof/>
                <w:webHidden/>
              </w:rPr>
              <w:fldChar w:fldCharType="separate"/>
            </w:r>
            <w:r w:rsidR="00932DCF">
              <w:rPr>
                <w:noProof/>
                <w:webHidden/>
              </w:rPr>
              <w:t>18</w:t>
            </w:r>
            <w:r w:rsidR="005D4FF2">
              <w:rPr>
                <w:noProof/>
                <w:webHidden/>
              </w:rPr>
              <w:fldChar w:fldCharType="end"/>
            </w:r>
          </w:hyperlink>
        </w:p>
        <w:p w14:paraId="69C5FEAA" w14:textId="19EC1D36" w:rsidR="005D4FF2" w:rsidRDefault="00E74B44">
          <w:pPr>
            <w:pStyle w:val="TOC3"/>
            <w:tabs>
              <w:tab w:val="right" w:leader="dot" w:pos="9350"/>
            </w:tabs>
            <w:rPr>
              <w:rFonts w:eastAsiaTheme="minorEastAsia"/>
              <w:noProof/>
              <w:sz w:val="22"/>
              <w:lang w:eastAsia="zh-CN"/>
            </w:rPr>
          </w:pPr>
          <w:hyperlink w:anchor="_Toc83232001" w:history="1">
            <w:r w:rsidR="005D4FF2" w:rsidRPr="008E5906">
              <w:rPr>
                <w:rStyle w:val="Hyperlink"/>
                <w:rFonts w:cstheme="minorHAnsi"/>
                <w:noProof/>
              </w:rPr>
              <w:t>2.6.3 Map Board</w:t>
            </w:r>
            <w:r w:rsidR="005D4FF2">
              <w:rPr>
                <w:noProof/>
                <w:webHidden/>
              </w:rPr>
              <w:tab/>
            </w:r>
            <w:r w:rsidR="005D4FF2">
              <w:rPr>
                <w:noProof/>
                <w:webHidden/>
              </w:rPr>
              <w:fldChar w:fldCharType="begin"/>
            </w:r>
            <w:r w:rsidR="005D4FF2">
              <w:rPr>
                <w:noProof/>
                <w:webHidden/>
              </w:rPr>
              <w:instrText xml:space="preserve"> PAGEREF _Toc83232001 \h </w:instrText>
            </w:r>
            <w:r w:rsidR="005D4FF2">
              <w:rPr>
                <w:noProof/>
                <w:webHidden/>
              </w:rPr>
            </w:r>
            <w:r w:rsidR="005D4FF2">
              <w:rPr>
                <w:noProof/>
                <w:webHidden/>
              </w:rPr>
              <w:fldChar w:fldCharType="separate"/>
            </w:r>
            <w:r w:rsidR="00932DCF">
              <w:rPr>
                <w:noProof/>
                <w:webHidden/>
              </w:rPr>
              <w:t>20</w:t>
            </w:r>
            <w:r w:rsidR="005D4FF2">
              <w:rPr>
                <w:noProof/>
                <w:webHidden/>
              </w:rPr>
              <w:fldChar w:fldCharType="end"/>
            </w:r>
          </w:hyperlink>
        </w:p>
        <w:p w14:paraId="6BC7B58B" w14:textId="56EACA1F" w:rsidR="005D4FF2" w:rsidRDefault="00E74B44">
          <w:pPr>
            <w:pStyle w:val="TOC3"/>
            <w:tabs>
              <w:tab w:val="right" w:leader="dot" w:pos="9350"/>
            </w:tabs>
            <w:rPr>
              <w:rFonts w:eastAsiaTheme="minorEastAsia"/>
              <w:noProof/>
              <w:sz w:val="22"/>
              <w:lang w:eastAsia="zh-CN"/>
            </w:rPr>
          </w:pPr>
          <w:hyperlink w:anchor="_Toc83232002" w:history="1">
            <w:r w:rsidR="005D4FF2" w:rsidRPr="008E5906">
              <w:rPr>
                <w:rStyle w:val="Hyperlink"/>
                <w:rFonts w:cstheme="minorHAnsi"/>
                <w:noProof/>
              </w:rPr>
              <w:t>2.6.4 Units Functionalities</w:t>
            </w:r>
            <w:r w:rsidR="005D4FF2">
              <w:rPr>
                <w:noProof/>
                <w:webHidden/>
              </w:rPr>
              <w:tab/>
            </w:r>
            <w:r w:rsidR="005D4FF2">
              <w:rPr>
                <w:noProof/>
                <w:webHidden/>
              </w:rPr>
              <w:fldChar w:fldCharType="begin"/>
            </w:r>
            <w:r w:rsidR="005D4FF2">
              <w:rPr>
                <w:noProof/>
                <w:webHidden/>
              </w:rPr>
              <w:instrText xml:space="preserve"> PAGEREF _Toc83232002 \h </w:instrText>
            </w:r>
            <w:r w:rsidR="005D4FF2">
              <w:rPr>
                <w:noProof/>
                <w:webHidden/>
              </w:rPr>
            </w:r>
            <w:r w:rsidR="005D4FF2">
              <w:rPr>
                <w:noProof/>
                <w:webHidden/>
              </w:rPr>
              <w:fldChar w:fldCharType="separate"/>
            </w:r>
            <w:r w:rsidR="00932DCF">
              <w:rPr>
                <w:noProof/>
                <w:webHidden/>
              </w:rPr>
              <w:t>22</w:t>
            </w:r>
            <w:r w:rsidR="005D4FF2">
              <w:rPr>
                <w:noProof/>
                <w:webHidden/>
              </w:rPr>
              <w:fldChar w:fldCharType="end"/>
            </w:r>
          </w:hyperlink>
        </w:p>
        <w:p w14:paraId="678C8403" w14:textId="574CF6C2" w:rsidR="005D4FF2" w:rsidRDefault="00E74B44">
          <w:pPr>
            <w:pStyle w:val="TOC3"/>
            <w:tabs>
              <w:tab w:val="right" w:leader="dot" w:pos="9350"/>
            </w:tabs>
            <w:rPr>
              <w:rFonts w:eastAsiaTheme="minorEastAsia"/>
              <w:noProof/>
              <w:sz w:val="22"/>
              <w:lang w:eastAsia="zh-CN"/>
            </w:rPr>
          </w:pPr>
          <w:hyperlink w:anchor="_Toc83232003" w:history="1">
            <w:r w:rsidR="005D4FF2" w:rsidRPr="008E5906">
              <w:rPr>
                <w:rStyle w:val="Hyperlink"/>
                <w:rFonts w:cstheme="minorHAnsi"/>
                <w:noProof/>
              </w:rPr>
              <w:t>2.6.5 AI Design</w:t>
            </w:r>
            <w:r w:rsidR="005D4FF2">
              <w:rPr>
                <w:noProof/>
                <w:webHidden/>
              </w:rPr>
              <w:tab/>
            </w:r>
            <w:r w:rsidR="005D4FF2">
              <w:rPr>
                <w:noProof/>
                <w:webHidden/>
              </w:rPr>
              <w:fldChar w:fldCharType="begin"/>
            </w:r>
            <w:r w:rsidR="005D4FF2">
              <w:rPr>
                <w:noProof/>
                <w:webHidden/>
              </w:rPr>
              <w:instrText xml:space="preserve"> PAGEREF _Toc83232003 \h </w:instrText>
            </w:r>
            <w:r w:rsidR="005D4FF2">
              <w:rPr>
                <w:noProof/>
                <w:webHidden/>
              </w:rPr>
            </w:r>
            <w:r w:rsidR="005D4FF2">
              <w:rPr>
                <w:noProof/>
                <w:webHidden/>
              </w:rPr>
              <w:fldChar w:fldCharType="separate"/>
            </w:r>
            <w:r w:rsidR="00932DCF">
              <w:rPr>
                <w:noProof/>
                <w:webHidden/>
              </w:rPr>
              <w:t>25</w:t>
            </w:r>
            <w:r w:rsidR="005D4FF2">
              <w:rPr>
                <w:noProof/>
                <w:webHidden/>
              </w:rPr>
              <w:fldChar w:fldCharType="end"/>
            </w:r>
          </w:hyperlink>
        </w:p>
        <w:p w14:paraId="14B1644C" w14:textId="1CDF0F23" w:rsidR="005D4FF2" w:rsidRDefault="00E74B44">
          <w:pPr>
            <w:pStyle w:val="TOC3"/>
            <w:tabs>
              <w:tab w:val="right" w:leader="dot" w:pos="9350"/>
            </w:tabs>
            <w:rPr>
              <w:rFonts w:eastAsiaTheme="minorEastAsia"/>
              <w:noProof/>
              <w:sz w:val="22"/>
              <w:lang w:eastAsia="zh-CN"/>
            </w:rPr>
          </w:pPr>
          <w:hyperlink w:anchor="_Toc83232004" w:history="1">
            <w:r w:rsidR="005D4FF2" w:rsidRPr="008E5906">
              <w:rPr>
                <w:rStyle w:val="Hyperlink"/>
                <w:rFonts w:cstheme="minorHAnsi"/>
                <w:noProof/>
              </w:rPr>
              <w:t>2.6.6 Chat and Encrpytion Funcition</w:t>
            </w:r>
            <w:r w:rsidR="005D4FF2">
              <w:rPr>
                <w:noProof/>
                <w:webHidden/>
              </w:rPr>
              <w:tab/>
            </w:r>
            <w:r w:rsidR="005D4FF2">
              <w:rPr>
                <w:noProof/>
                <w:webHidden/>
              </w:rPr>
              <w:fldChar w:fldCharType="begin"/>
            </w:r>
            <w:r w:rsidR="005D4FF2">
              <w:rPr>
                <w:noProof/>
                <w:webHidden/>
              </w:rPr>
              <w:instrText xml:space="preserve"> PAGEREF _Toc83232004 \h </w:instrText>
            </w:r>
            <w:r w:rsidR="005D4FF2">
              <w:rPr>
                <w:noProof/>
                <w:webHidden/>
              </w:rPr>
            </w:r>
            <w:r w:rsidR="005D4FF2">
              <w:rPr>
                <w:noProof/>
                <w:webHidden/>
              </w:rPr>
              <w:fldChar w:fldCharType="separate"/>
            </w:r>
            <w:r w:rsidR="00932DCF">
              <w:rPr>
                <w:noProof/>
                <w:webHidden/>
              </w:rPr>
              <w:t>27</w:t>
            </w:r>
            <w:r w:rsidR="005D4FF2">
              <w:rPr>
                <w:noProof/>
                <w:webHidden/>
              </w:rPr>
              <w:fldChar w:fldCharType="end"/>
            </w:r>
          </w:hyperlink>
        </w:p>
        <w:p w14:paraId="74617F17" w14:textId="294CC5D7" w:rsidR="005D4FF2" w:rsidRDefault="00E74B44">
          <w:pPr>
            <w:pStyle w:val="TOC3"/>
            <w:tabs>
              <w:tab w:val="right" w:leader="dot" w:pos="9350"/>
            </w:tabs>
            <w:rPr>
              <w:rFonts w:eastAsiaTheme="minorEastAsia"/>
              <w:noProof/>
              <w:sz w:val="22"/>
              <w:lang w:eastAsia="zh-CN"/>
            </w:rPr>
          </w:pPr>
          <w:hyperlink w:anchor="_Toc83232005" w:history="1">
            <w:r w:rsidR="005D4FF2" w:rsidRPr="008E5906">
              <w:rPr>
                <w:rStyle w:val="Hyperlink"/>
                <w:rFonts w:cstheme="minorHAnsi"/>
                <w:noProof/>
              </w:rPr>
              <w:t>2.6.7 SMTP Server</w:t>
            </w:r>
            <w:r w:rsidR="005D4FF2">
              <w:rPr>
                <w:noProof/>
                <w:webHidden/>
              </w:rPr>
              <w:tab/>
            </w:r>
            <w:r w:rsidR="005D4FF2">
              <w:rPr>
                <w:noProof/>
                <w:webHidden/>
              </w:rPr>
              <w:fldChar w:fldCharType="begin"/>
            </w:r>
            <w:r w:rsidR="005D4FF2">
              <w:rPr>
                <w:noProof/>
                <w:webHidden/>
              </w:rPr>
              <w:instrText xml:space="preserve"> PAGEREF _Toc83232005 \h </w:instrText>
            </w:r>
            <w:r w:rsidR="005D4FF2">
              <w:rPr>
                <w:noProof/>
                <w:webHidden/>
              </w:rPr>
            </w:r>
            <w:r w:rsidR="005D4FF2">
              <w:rPr>
                <w:noProof/>
                <w:webHidden/>
              </w:rPr>
              <w:fldChar w:fldCharType="separate"/>
            </w:r>
            <w:r w:rsidR="00932DCF">
              <w:rPr>
                <w:noProof/>
                <w:webHidden/>
              </w:rPr>
              <w:t>29</w:t>
            </w:r>
            <w:r w:rsidR="005D4FF2">
              <w:rPr>
                <w:noProof/>
                <w:webHidden/>
              </w:rPr>
              <w:fldChar w:fldCharType="end"/>
            </w:r>
          </w:hyperlink>
        </w:p>
        <w:p w14:paraId="5B557A22" w14:textId="3C980015" w:rsidR="005D4FF2" w:rsidRDefault="00E74B44">
          <w:pPr>
            <w:pStyle w:val="TOC3"/>
            <w:tabs>
              <w:tab w:val="right" w:leader="dot" w:pos="9350"/>
            </w:tabs>
            <w:rPr>
              <w:rFonts w:eastAsiaTheme="minorEastAsia"/>
              <w:noProof/>
              <w:sz w:val="22"/>
              <w:lang w:eastAsia="zh-CN"/>
            </w:rPr>
          </w:pPr>
          <w:hyperlink w:anchor="_Toc83232006" w:history="1">
            <w:r w:rsidR="005D4FF2" w:rsidRPr="008E5906">
              <w:rPr>
                <w:rStyle w:val="Hyperlink"/>
                <w:rFonts w:cstheme="minorHAnsi"/>
                <w:noProof/>
              </w:rPr>
              <w:t>2.6.8 Player Register and Log in</w:t>
            </w:r>
            <w:r w:rsidR="005D4FF2">
              <w:rPr>
                <w:noProof/>
                <w:webHidden/>
              </w:rPr>
              <w:tab/>
            </w:r>
            <w:r w:rsidR="005D4FF2">
              <w:rPr>
                <w:noProof/>
                <w:webHidden/>
              </w:rPr>
              <w:fldChar w:fldCharType="begin"/>
            </w:r>
            <w:r w:rsidR="005D4FF2">
              <w:rPr>
                <w:noProof/>
                <w:webHidden/>
              </w:rPr>
              <w:instrText xml:space="preserve"> PAGEREF _Toc83232006 \h </w:instrText>
            </w:r>
            <w:r w:rsidR="005D4FF2">
              <w:rPr>
                <w:noProof/>
                <w:webHidden/>
              </w:rPr>
            </w:r>
            <w:r w:rsidR="005D4FF2">
              <w:rPr>
                <w:noProof/>
                <w:webHidden/>
              </w:rPr>
              <w:fldChar w:fldCharType="separate"/>
            </w:r>
            <w:r w:rsidR="00932DCF">
              <w:rPr>
                <w:noProof/>
                <w:webHidden/>
              </w:rPr>
              <w:t>30</w:t>
            </w:r>
            <w:r w:rsidR="005D4FF2">
              <w:rPr>
                <w:noProof/>
                <w:webHidden/>
              </w:rPr>
              <w:fldChar w:fldCharType="end"/>
            </w:r>
          </w:hyperlink>
        </w:p>
        <w:p w14:paraId="793B5007" w14:textId="1CB009C1" w:rsidR="005D4FF2" w:rsidRDefault="00E74B44">
          <w:pPr>
            <w:pStyle w:val="TOC2"/>
            <w:tabs>
              <w:tab w:val="left" w:pos="880"/>
              <w:tab w:val="right" w:leader="dot" w:pos="9350"/>
            </w:tabs>
            <w:rPr>
              <w:rFonts w:eastAsiaTheme="minorEastAsia"/>
              <w:noProof/>
              <w:sz w:val="22"/>
              <w:lang w:eastAsia="zh-CN"/>
            </w:rPr>
          </w:pPr>
          <w:hyperlink w:anchor="_Toc83232007" w:history="1">
            <w:r w:rsidR="005D4FF2" w:rsidRPr="008E5906">
              <w:rPr>
                <w:rStyle w:val="Hyperlink"/>
                <w:rFonts w:cstheme="minorHAnsi"/>
                <w:noProof/>
              </w:rPr>
              <w:t>2.7.</w:t>
            </w:r>
            <w:r w:rsidR="005D4FF2">
              <w:rPr>
                <w:rFonts w:eastAsiaTheme="minorEastAsia"/>
                <w:noProof/>
                <w:sz w:val="22"/>
                <w:lang w:eastAsia="zh-CN"/>
              </w:rPr>
              <w:tab/>
            </w:r>
            <w:r w:rsidR="005D4FF2" w:rsidRPr="008E5906">
              <w:rPr>
                <w:rStyle w:val="Hyperlink"/>
                <w:rFonts w:cstheme="minorHAnsi"/>
                <w:noProof/>
              </w:rPr>
              <w:t>Diagrams</w:t>
            </w:r>
            <w:r w:rsidR="005D4FF2">
              <w:rPr>
                <w:noProof/>
                <w:webHidden/>
              </w:rPr>
              <w:tab/>
            </w:r>
            <w:r w:rsidR="005D4FF2">
              <w:rPr>
                <w:noProof/>
                <w:webHidden/>
              </w:rPr>
              <w:fldChar w:fldCharType="begin"/>
            </w:r>
            <w:r w:rsidR="005D4FF2">
              <w:rPr>
                <w:noProof/>
                <w:webHidden/>
              </w:rPr>
              <w:instrText xml:space="preserve"> PAGEREF _Toc83232007 \h </w:instrText>
            </w:r>
            <w:r w:rsidR="005D4FF2">
              <w:rPr>
                <w:noProof/>
                <w:webHidden/>
              </w:rPr>
            </w:r>
            <w:r w:rsidR="005D4FF2">
              <w:rPr>
                <w:noProof/>
                <w:webHidden/>
              </w:rPr>
              <w:fldChar w:fldCharType="separate"/>
            </w:r>
            <w:r w:rsidR="00932DCF">
              <w:rPr>
                <w:noProof/>
                <w:webHidden/>
              </w:rPr>
              <w:t>31</w:t>
            </w:r>
            <w:r w:rsidR="005D4FF2">
              <w:rPr>
                <w:noProof/>
                <w:webHidden/>
              </w:rPr>
              <w:fldChar w:fldCharType="end"/>
            </w:r>
          </w:hyperlink>
        </w:p>
        <w:p w14:paraId="737A0909" w14:textId="5F97CE66" w:rsidR="005D4FF2" w:rsidRDefault="00E74B44">
          <w:pPr>
            <w:pStyle w:val="TOC3"/>
            <w:tabs>
              <w:tab w:val="right" w:leader="dot" w:pos="9350"/>
            </w:tabs>
            <w:rPr>
              <w:rFonts w:eastAsiaTheme="minorEastAsia"/>
              <w:noProof/>
              <w:sz w:val="22"/>
              <w:lang w:eastAsia="zh-CN"/>
            </w:rPr>
          </w:pPr>
          <w:hyperlink w:anchor="_Toc83232008" w:history="1">
            <w:r w:rsidR="005D4FF2" w:rsidRPr="008E5906">
              <w:rPr>
                <w:rStyle w:val="Hyperlink"/>
                <w:rFonts w:cstheme="minorHAnsi"/>
                <w:noProof/>
              </w:rPr>
              <w:t>2.7.1 Map Objects Class Diagram</w:t>
            </w:r>
            <w:r w:rsidR="005D4FF2">
              <w:rPr>
                <w:noProof/>
                <w:webHidden/>
              </w:rPr>
              <w:tab/>
            </w:r>
            <w:r w:rsidR="005D4FF2">
              <w:rPr>
                <w:noProof/>
                <w:webHidden/>
              </w:rPr>
              <w:fldChar w:fldCharType="begin"/>
            </w:r>
            <w:r w:rsidR="005D4FF2">
              <w:rPr>
                <w:noProof/>
                <w:webHidden/>
              </w:rPr>
              <w:instrText xml:space="preserve"> PAGEREF _Toc83232008 \h </w:instrText>
            </w:r>
            <w:r w:rsidR="005D4FF2">
              <w:rPr>
                <w:noProof/>
                <w:webHidden/>
              </w:rPr>
            </w:r>
            <w:r w:rsidR="005D4FF2">
              <w:rPr>
                <w:noProof/>
                <w:webHidden/>
              </w:rPr>
              <w:fldChar w:fldCharType="separate"/>
            </w:r>
            <w:r w:rsidR="00932DCF">
              <w:rPr>
                <w:noProof/>
                <w:webHidden/>
              </w:rPr>
              <w:t>31</w:t>
            </w:r>
            <w:r w:rsidR="005D4FF2">
              <w:rPr>
                <w:noProof/>
                <w:webHidden/>
              </w:rPr>
              <w:fldChar w:fldCharType="end"/>
            </w:r>
          </w:hyperlink>
        </w:p>
        <w:p w14:paraId="2BB99F13" w14:textId="76D6A28C" w:rsidR="005D4FF2" w:rsidRDefault="00E74B44">
          <w:pPr>
            <w:pStyle w:val="TOC3"/>
            <w:tabs>
              <w:tab w:val="right" w:leader="dot" w:pos="9350"/>
            </w:tabs>
            <w:rPr>
              <w:rFonts w:eastAsiaTheme="minorEastAsia"/>
              <w:noProof/>
              <w:sz w:val="22"/>
              <w:lang w:eastAsia="zh-CN"/>
            </w:rPr>
          </w:pPr>
          <w:hyperlink w:anchor="_Toc83232009" w:history="1">
            <w:r w:rsidR="005D4FF2" w:rsidRPr="008E5906">
              <w:rPr>
                <w:rStyle w:val="Hyperlink"/>
                <w:rFonts w:cstheme="minorHAnsi"/>
                <w:noProof/>
              </w:rPr>
              <w:t>2.7.2 Chess Units Class Diagram</w:t>
            </w:r>
            <w:r w:rsidR="005D4FF2">
              <w:rPr>
                <w:noProof/>
                <w:webHidden/>
              </w:rPr>
              <w:tab/>
            </w:r>
            <w:r w:rsidR="005D4FF2">
              <w:rPr>
                <w:noProof/>
                <w:webHidden/>
              </w:rPr>
              <w:fldChar w:fldCharType="begin"/>
            </w:r>
            <w:r w:rsidR="005D4FF2">
              <w:rPr>
                <w:noProof/>
                <w:webHidden/>
              </w:rPr>
              <w:instrText xml:space="preserve"> PAGEREF _Toc83232009 \h </w:instrText>
            </w:r>
            <w:r w:rsidR="005D4FF2">
              <w:rPr>
                <w:noProof/>
                <w:webHidden/>
              </w:rPr>
            </w:r>
            <w:r w:rsidR="005D4FF2">
              <w:rPr>
                <w:noProof/>
                <w:webHidden/>
              </w:rPr>
              <w:fldChar w:fldCharType="separate"/>
            </w:r>
            <w:r w:rsidR="00932DCF">
              <w:rPr>
                <w:noProof/>
                <w:webHidden/>
              </w:rPr>
              <w:t>32</w:t>
            </w:r>
            <w:r w:rsidR="005D4FF2">
              <w:rPr>
                <w:noProof/>
                <w:webHidden/>
              </w:rPr>
              <w:fldChar w:fldCharType="end"/>
            </w:r>
          </w:hyperlink>
        </w:p>
        <w:p w14:paraId="0B1858AC" w14:textId="2297E645" w:rsidR="005D4FF2" w:rsidRDefault="00E74B44">
          <w:pPr>
            <w:pStyle w:val="TOC2"/>
            <w:tabs>
              <w:tab w:val="left" w:pos="880"/>
              <w:tab w:val="right" w:leader="dot" w:pos="9350"/>
            </w:tabs>
            <w:rPr>
              <w:rFonts w:eastAsiaTheme="minorEastAsia"/>
              <w:noProof/>
              <w:sz w:val="22"/>
              <w:lang w:eastAsia="zh-CN"/>
            </w:rPr>
          </w:pPr>
          <w:hyperlink w:anchor="_Toc83232010" w:history="1">
            <w:r w:rsidR="005D4FF2" w:rsidRPr="008E5906">
              <w:rPr>
                <w:rStyle w:val="Hyperlink"/>
                <w:rFonts w:cstheme="minorHAnsi"/>
                <w:noProof/>
              </w:rPr>
              <w:t>2.8.</w:t>
            </w:r>
            <w:r w:rsidR="005D4FF2">
              <w:rPr>
                <w:rFonts w:eastAsiaTheme="minorEastAsia"/>
                <w:noProof/>
                <w:sz w:val="22"/>
                <w:lang w:eastAsia="zh-CN"/>
              </w:rPr>
              <w:tab/>
            </w:r>
            <w:r w:rsidR="005D4FF2" w:rsidRPr="008E5906">
              <w:rPr>
                <w:rStyle w:val="Hyperlink"/>
                <w:rFonts w:cstheme="minorHAnsi"/>
                <w:noProof/>
              </w:rPr>
              <w:t>Testing Details and Results</w:t>
            </w:r>
            <w:r w:rsidR="005D4FF2">
              <w:rPr>
                <w:noProof/>
                <w:webHidden/>
              </w:rPr>
              <w:tab/>
            </w:r>
            <w:r w:rsidR="005D4FF2">
              <w:rPr>
                <w:noProof/>
                <w:webHidden/>
              </w:rPr>
              <w:fldChar w:fldCharType="begin"/>
            </w:r>
            <w:r w:rsidR="005D4FF2">
              <w:rPr>
                <w:noProof/>
                <w:webHidden/>
              </w:rPr>
              <w:instrText xml:space="preserve"> PAGEREF _Toc83232010 \h </w:instrText>
            </w:r>
            <w:r w:rsidR="005D4FF2">
              <w:rPr>
                <w:noProof/>
                <w:webHidden/>
              </w:rPr>
            </w:r>
            <w:r w:rsidR="005D4FF2">
              <w:rPr>
                <w:noProof/>
                <w:webHidden/>
              </w:rPr>
              <w:fldChar w:fldCharType="separate"/>
            </w:r>
            <w:r w:rsidR="00932DCF">
              <w:rPr>
                <w:noProof/>
                <w:webHidden/>
              </w:rPr>
              <w:t>33</w:t>
            </w:r>
            <w:r w:rsidR="005D4FF2">
              <w:rPr>
                <w:noProof/>
                <w:webHidden/>
              </w:rPr>
              <w:fldChar w:fldCharType="end"/>
            </w:r>
          </w:hyperlink>
        </w:p>
        <w:p w14:paraId="400E7DE0" w14:textId="4941194F" w:rsidR="005D4FF2" w:rsidRDefault="00E74B44">
          <w:pPr>
            <w:pStyle w:val="TOC2"/>
            <w:tabs>
              <w:tab w:val="left" w:pos="880"/>
              <w:tab w:val="right" w:leader="dot" w:pos="9350"/>
            </w:tabs>
            <w:rPr>
              <w:rFonts w:eastAsiaTheme="minorEastAsia"/>
              <w:noProof/>
              <w:sz w:val="22"/>
              <w:lang w:eastAsia="zh-CN"/>
            </w:rPr>
          </w:pPr>
          <w:hyperlink w:anchor="_Toc83232011" w:history="1">
            <w:r w:rsidR="005D4FF2" w:rsidRPr="008E5906">
              <w:rPr>
                <w:rStyle w:val="Hyperlink"/>
                <w:rFonts w:cstheme="minorHAnsi"/>
                <w:noProof/>
              </w:rPr>
              <w:t>2.9.</w:t>
            </w:r>
            <w:r w:rsidR="005D4FF2">
              <w:rPr>
                <w:rFonts w:eastAsiaTheme="minorEastAsia"/>
                <w:noProof/>
                <w:sz w:val="22"/>
                <w:lang w:eastAsia="zh-CN"/>
              </w:rPr>
              <w:tab/>
            </w:r>
            <w:r w:rsidR="005D4FF2" w:rsidRPr="008E5906">
              <w:rPr>
                <w:rStyle w:val="Hyperlink"/>
                <w:rFonts w:cstheme="minorHAnsi"/>
                <w:noProof/>
              </w:rPr>
              <w:t>Implications of Implementation</w:t>
            </w:r>
            <w:r w:rsidR="005D4FF2">
              <w:rPr>
                <w:noProof/>
                <w:webHidden/>
              </w:rPr>
              <w:tab/>
            </w:r>
            <w:r w:rsidR="005D4FF2">
              <w:rPr>
                <w:noProof/>
                <w:webHidden/>
              </w:rPr>
              <w:fldChar w:fldCharType="begin"/>
            </w:r>
            <w:r w:rsidR="005D4FF2">
              <w:rPr>
                <w:noProof/>
                <w:webHidden/>
              </w:rPr>
              <w:instrText xml:space="preserve"> PAGEREF _Toc83232011 \h </w:instrText>
            </w:r>
            <w:r w:rsidR="005D4FF2">
              <w:rPr>
                <w:noProof/>
                <w:webHidden/>
              </w:rPr>
            </w:r>
            <w:r w:rsidR="005D4FF2">
              <w:rPr>
                <w:noProof/>
                <w:webHidden/>
              </w:rPr>
              <w:fldChar w:fldCharType="separate"/>
            </w:r>
            <w:r w:rsidR="00932DCF">
              <w:rPr>
                <w:noProof/>
                <w:webHidden/>
              </w:rPr>
              <w:t>47</w:t>
            </w:r>
            <w:r w:rsidR="005D4FF2">
              <w:rPr>
                <w:noProof/>
                <w:webHidden/>
              </w:rPr>
              <w:fldChar w:fldCharType="end"/>
            </w:r>
          </w:hyperlink>
        </w:p>
        <w:p w14:paraId="06FFC77B" w14:textId="59F0181A" w:rsidR="005D4FF2" w:rsidRDefault="00E74B44">
          <w:pPr>
            <w:pStyle w:val="TOC2"/>
            <w:tabs>
              <w:tab w:val="left" w:pos="1100"/>
              <w:tab w:val="right" w:leader="dot" w:pos="9350"/>
            </w:tabs>
            <w:rPr>
              <w:rFonts w:eastAsiaTheme="minorEastAsia"/>
              <w:noProof/>
              <w:sz w:val="22"/>
              <w:lang w:eastAsia="zh-CN"/>
            </w:rPr>
          </w:pPr>
          <w:hyperlink w:anchor="_Toc83232012" w:history="1">
            <w:r w:rsidR="005D4FF2" w:rsidRPr="008E5906">
              <w:rPr>
                <w:rStyle w:val="Hyperlink"/>
                <w:rFonts w:cstheme="minorHAnsi"/>
                <w:noProof/>
              </w:rPr>
              <w:t>2.10.</w:t>
            </w:r>
            <w:r w:rsidR="005D4FF2">
              <w:rPr>
                <w:rFonts w:eastAsiaTheme="minorEastAsia"/>
                <w:noProof/>
                <w:sz w:val="22"/>
                <w:lang w:eastAsia="zh-CN"/>
              </w:rPr>
              <w:tab/>
            </w:r>
            <w:r w:rsidR="005D4FF2" w:rsidRPr="008E5906">
              <w:rPr>
                <w:rStyle w:val="Hyperlink"/>
                <w:rFonts w:cstheme="minorHAnsi"/>
                <w:noProof/>
              </w:rPr>
              <w:t>Innovation</w:t>
            </w:r>
            <w:r w:rsidR="005D4FF2">
              <w:rPr>
                <w:noProof/>
                <w:webHidden/>
              </w:rPr>
              <w:tab/>
            </w:r>
            <w:r w:rsidR="005D4FF2">
              <w:rPr>
                <w:noProof/>
                <w:webHidden/>
              </w:rPr>
              <w:fldChar w:fldCharType="begin"/>
            </w:r>
            <w:r w:rsidR="005D4FF2">
              <w:rPr>
                <w:noProof/>
                <w:webHidden/>
              </w:rPr>
              <w:instrText xml:space="preserve"> PAGEREF _Toc83232012 \h </w:instrText>
            </w:r>
            <w:r w:rsidR="005D4FF2">
              <w:rPr>
                <w:noProof/>
                <w:webHidden/>
              </w:rPr>
            </w:r>
            <w:r w:rsidR="005D4FF2">
              <w:rPr>
                <w:noProof/>
                <w:webHidden/>
              </w:rPr>
              <w:fldChar w:fldCharType="separate"/>
            </w:r>
            <w:r w:rsidR="00932DCF">
              <w:rPr>
                <w:noProof/>
                <w:webHidden/>
              </w:rPr>
              <w:t>49</w:t>
            </w:r>
            <w:r w:rsidR="005D4FF2">
              <w:rPr>
                <w:noProof/>
                <w:webHidden/>
              </w:rPr>
              <w:fldChar w:fldCharType="end"/>
            </w:r>
          </w:hyperlink>
        </w:p>
        <w:p w14:paraId="1D9469A4" w14:textId="3676BE06" w:rsidR="005D4FF2" w:rsidRDefault="00E74B44">
          <w:pPr>
            <w:pStyle w:val="TOC2"/>
            <w:tabs>
              <w:tab w:val="left" w:pos="1100"/>
              <w:tab w:val="right" w:leader="dot" w:pos="9350"/>
            </w:tabs>
            <w:rPr>
              <w:rFonts w:eastAsiaTheme="minorEastAsia"/>
              <w:noProof/>
              <w:sz w:val="22"/>
              <w:lang w:eastAsia="zh-CN"/>
            </w:rPr>
          </w:pPr>
          <w:hyperlink w:anchor="_Toc83232013" w:history="1">
            <w:r w:rsidR="005D4FF2" w:rsidRPr="008E5906">
              <w:rPr>
                <w:rStyle w:val="Hyperlink"/>
                <w:rFonts w:cstheme="minorHAnsi"/>
                <w:noProof/>
              </w:rPr>
              <w:t>2.11.</w:t>
            </w:r>
            <w:r w:rsidR="005D4FF2">
              <w:rPr>
                <w:rFonts w:eastAsiaTheme="minorEastAsia"/>
                <w:noProof/>
                <w:sz w:val="22"/>
                <w:lang w:eastAsia="zh-CN"/>
              </w:rPr>
              <w:tab/>
            </w:r>
            <w:r w:rsidR="005D4FF2" w:rsidRPr="008E5906">
              <w:rPr>
                <w:rStyle w:val="Hyperlink"/>
                <w:rFonts w:cstheme="minorHAnsi"/>
                <w:noProof/>
              </w:rPr>
              <w:t>Complexity</w:t>
            </w:r>
            <w:r w:rsidR="005D4FF2">
              <w:rPr>
                <w:noProof/>
                <w:webHidden/>
              </w:rPr>
              <w:tab/>
            </w:r>
            <w:r w:rsidR="005D4FF2">
              <w:rPr>
                <w:noProof/>
                <w:webHidden/>
              </w:rPr>
              <w:fldChar w:fldCharType="begin"/>
            </w:r>
            <w:r w:rsidR="005D4FF2">
              <w:rPr>
                <w:noProof/>
                <w:webHidden/>
              </w:rPr>
              <w:instrText xml:space="preserve"> PAGEREF _Toc83232013 \h </w:instrText>
            </w:r>
            <w:r w:rsidR="005D4FF2">
              <w:rPr>
                <w:noProof/>
                <w:webHidden/>
              </w:rPr>
            </w:r>
            <w:r w:rsidR="005D4FF2">
              <w:rPr>
                <w:noProof/>
                <w:webHidden/>
              </w:rPr>
              <w:fldChar w:fldCharType="separate"/>
            </w:r>
            <w:r w:rsidR="00932DCF">
              <w:rPr>
                <w:noProof/>
                <w:webHidden/>
              </w:rPr>
              <w:t>51</w:t>
            </w:r>
            <w:r w:rsidR="005D4FF2">
              <w:rPr>
                <w:noProof/>
                <w:webHidden/>
              </w:rPr>
              <w:fldChar w:fldCharType="end"/>
            </w:r>
          </w:hyperlink>
        </w:p>
        <w:p w14:paraId="61A575A5" w14:textId="29A2F8C4" w:rsidR="005D4FF2" w:rsidRDefault="00E74B44">
          <w:pPr>
            <w:pStyle w:val="TOC2"/>
            <w:tabs>
              <w:tab w:val="left" w:pos="1100"/>
              <w:tab w:val="right" w:leader="dot" w:pos="9350"/>
            </w:tabs>
            <w:rPr>
              <w:rFonts w:eastAsiaTheme="minorEastAsia"/>
              <w:noProof/>
              <w:sz w:val="22"/>
              <w:lang w:eastAsia="zh-CN"/>
            </w:rPr>
          </w:pPr>
          <w:hyperlink w:anchor="_Toc83232014" w:history="1">
            <w:r w:rsidR="005D4FF2" w:rsidRPr="008E5906">
              <w:rPr>
                <w:rStyle w:val="Hyperlink"/>
                <w:rFonts w:cstheme="minorHAnsi"/>
                <w:noProof/>
              </w:rPr>
              <w:t>2.12.</w:t>
            </w:r>
            <w:r w:rsidR="005D4FF2">
              <w:rPr>
                <w:rFonts w:eastAsiaTheme="minorEastAsia"/>
                <w:noProof/>
                <w:sz w:val="22"/>
                <w:lang w:eastAsia="zh-CN"/>
              </w:rPr>
              <w:tab/>
            </w:r>
            <w:r w:rsidR="005D4FF2" w:rsidRPr="008E5906">
              <w:rPr>
                <w:rStyle w:val="Hyperlink"/>
                <w:rFonts w:cstheme="minorHAnsi"/>
                <w:noProof/>
              </w:rPr>
              <w:t>Research in New Technologies</w:t>
            </w:r>
            <w:r w:rsidR="005D4FF2">
              <w:rPr>
                <w:noProof/>
                <w:webHidden/>
              </w:rPr>
              <w:tab/>
            </w:r>
            <w:r w:rsidR="005D4FF2">
              <w:rPr>
                <w:noProof/>
                <w:webHidden/>
              </w:rPr>
              <w:fldChar w:fldCharType="begin"/>
            </w:r>
            <w:r w:rsidR="005D4FF2">
              <w:rPr>
                <w:noProof/>
                <w:webHidden/>
              </w:rPr>
              <w:instrText xml:space="preserve"> PAGEREF _Toc83232014 \h </w:instrText>
            </w:r>
            <w:r w:rsidR="005D4FF2">
              <w:rPr>
                <w:noProof/>
                <w:webHidden/>
              </w:rPr>
            </w:r>
            <w:r w:rsidR="005D4FF2">
              <w:rPr>
                <w:noProof/>
                <w:webHidden/>
              </w:rPr>
              <w:fldChar w:fldCharType="separate"/>
            </w:r>
            <w:r w:rsidR="00932DCF">
              <w:rPr>
                <w:noProof/>
                <w:webHidden/>
              </w:rPr>
              <w:t>52</w:t>
            </w:r>
            <w:r w:rsidR="005D4FF2">
              <w:rPr>
                <w:noProof/>
                <w:webHidden/>
              </w:rPr>
              <w:fldChar w:fldCharType="end"/>
            </w:r>
          </w:hyperlink>
        </w:p>
        <w:p w14:paraId="239F1635" w14:textId="44784C3E" w:rsidR="005D4FF2" w:rsidRDefault="00E74B44">
          <w:pPr>
            <w:pStyle w:val="TOC2"/>
            <w:tabs>
              <w:tab w:val="left" w:pos="1100"/>
              <w:tab w:val="right" w:leader="dot" w:pos="9350"/>
            </w:tabs>
            <w:rPr>
              <w:rFonts w:eastAsiaTheme="minorEastAsia"/>
              <w:noProof/>
              <w:sz w:val="22"/>
              <w:lang w:eastAsia="zh-CN"/>
            </w:rPr>
          </w:pPr>
          <w:hyperlink w:anchor="_Toc83232015" w:history="1">
            <w:r w:rsidR="005D4FF2" w:rsidRPr="008E5906">
              <w:rPr>
                <w:rStyle w:val="Hyperlink"/>
                <w:rFonts w:cstheme="minorHAnsi"/>
                <w:noProof/>
              </w:rPr>
              <w:t>2.13.</w:t>
            </w:r>
            <w:r w:rsidR="005D4FF2">
              <w:rPr>
                <w:rFonts w:eastAsiaTheme="minorEastAsia"/>
                <w:noProof/>
                <w:sz w:val="22"/>
                <w:lang w:eastAsia="zh-CN"/>
              </w:rPr>
              <w:tab/>
            </w:r>
            <w:r w:rsidR="005D4FF2" w:rsidRPr="008E5906">
              <w:rPr>
                <w:rStyle w:val="Hyperlink"/>
                <w:rFonts w:cstheme="minorHAnsi"/>
                <w:noProof/>
              </w:rPr>
              <w:t>Future Enhancements</w:t>
            </w:r>
            <w:r w:rsidR="005D4FF2">
              <w:rPr>
                <w:noProof/>
                <w:webHidden/>
              </w:rPr>
              <w:tab/>
            </w:r>
            <w:r w:rsidR="005D4FF2">
              <w:rPr>
                <w:noProof/>
                <w:webHidden/>
              </w:rPr>
              <w:fldChar w:fldCharType="begin"/>
            </w:r>
            <w:r w:rsidR="005D4FF2">
              <w:rPr>
                <w:noProof/>
                <w:webHidden/>
              </w:rPr>
              <w:instrText xml:space="preserve"> PAGEREF _Toc83232015 \h </w:instrText>
            </w:r>
            <w:r w:rsidR="005D4FF2">
              <w:rPr>
                <w:noProof/>
                <w:webHidden/>
              </w:rPr>
            </w:r>
            <w:r w:rsidR="005D4FF2">
              <w:rPr>
                <w:noProof/>
                <w:webHidden/>
              </w:rPr>
              <w:fldChar w:fldCharType="separate"/>
            </w:r>
            <w:r w:rsidR="00932DCF">
              <w:rPr>
                <w:noProof/>
                <w:webHidden/>
              </w:rPr>
              <w:t>53</w:t>
            </w:r>
            <w:r w:rsidR="005D4FF2">
              <w:rPr>
                <w:noProof/>
                <w:webHidden/>
              </w:rPr>
              <w:fldChar w:fldCharType="end"/>
            </w:r>
          </w:hyperlink>
        </w:p>
        <w:p w14:paraId="2923ABDF" w14:textId="013E8AC6" w:rsidR="005D4FF2" w:rsidRDefault="00E74B44">
          <w:pPr>
            <w:pStyle w:val="TOC2"/>
            <w:tabs>
              <w:tab w:val="left" w:pos="1100"/>
              <w:tab w:val="right" w:leader="dot" w:pos="9350"/>
            </w:tabs>
            <w:rPr>
              <w:rFonts w:eastAsiaTheme="minorEastAsia"/>
              <w:noProof/>
              <w:sz w:val="22"/>
              <w:lang w:eastAsia="zh-CN"/>
            </w:rPr>
          </w:pPr>
          <w:hyperlink w:anchor="_Toc83232016" w:history="1">
            <w:r w:rsidR="005D4FF2" w:rsidRPr="008E5906">
              <w:rPr>
                <w:rStyle w:val="Hyperlink"/>
                <w:rFonts w:cstheme="minorHAnsi"/>
                <w:noProof/>
              </w:rPr>
              <w:t>2.14.</w:t>
            </w:r>
            <w:r w:rsidR="005D4FF2">
              <w:rPr>
                <w:rFonts w:eastAsiaTheme="minorEastAsia"/>
                <w:noProof/>
                <w:sz w:val="22"/>
                <w:lang w:eastAsia="zh-CN"/>
              </w:rPr>
              <w:tab/>
            </w:r>
            <w:r w:rsidR="005D4FF2" w:rsidRPr="008E5906">
              <w:rPr>
                <w:rStyle w:val="Hyperlink"/>
                <w:rFonts w:cstheme="minorHAnsi"/>
                <w:noProof/>
              </w:rPr>
              <w:t>Timeline and Milestones</w:t>
            </w:r>
            <w:r w:rsidR="005D4FF2">
              <w:rPr>
                <w:noProof/>
                <w:webHidden/>
              </w:rPr>
              <w:tab/>
            </w:r>
            <w:r w:rsidR="005D4FF2">
              <w:rPr>
                <w:noProof/>
                <w:webHidden/>
              </w:rPr>
              <w:fldChar w:fldCharType="begin"/>
            </w:r>
            <w:r w:rsidR="005D4FF2">
              <w:rPr>
                <w:noProof/>
                <w:webHidden/>
              </w:rPr>
              <w:instrText xml:space="preserve"> PAGEREF _Toc83232016 \h </w:instrText>
            </w:r>
            <w:r w:rsidR="005D4FF2">
              <w:rPr>
                <w:noProof/>
                <w:webHidden/>
              </w:rPr>
            </w:r>
            <w:r w:rsidR="005D4FF2">
              <w:rPr>
                <w:noProof/>
                <w:webHidden/>
              </w:rPr>
              <w:fldChar w:fldCharType="separate"/>
            </w:r>
            <w:r w:rsidR="00932DCF">
              <w:rPr>
                <w:noProof/>
                <w:webHidden/>
              </w:rPr>
              <w:t>54</w:t>
            </w:r>
            <w:r w:rsidR="005D4FF2">
              <w:rPr>
                <w:noProof/>
                <w:webHidden/>
              </w:rPr>
              <w:fldChar w:fldCharType="end"/>
            </w:r>
          </w:hyperlink>
        </w:p>
        <w:p w14:paraId="588561D4" w14:textId="5DFF16D1" w:rsidR="005D4FF2" w:rsidRDefault="00E74B44">
          <w:pPr>
            <w:pStyle w:val="TOC1"/>
            <w:rPr>
              <w:rFonts w:eastAsiaTheme="minorEastAsia"/>
              <w:noProof/>
              <w:sz w:val="22"/>
              <w:lang w:eastAsia="zh-CN"/>
            </w:rPr>
          </w:pPr>
          <w:hyperlink w:anchor="_Toc83232017" w:history="1">
            <w:r w:rsidR="005D4FF2" w:rsidRPr="008E5906">
              <w:rPr>
                <w:rStyle w:val="Hyperlink"/>
                <w:rFonts w:cstheme="minorHAnsi"/>
                <w:noProof/>
              </w:rPr>
              <w:t>3.</w:t>
            </w:r>
            <w:r w:rsidR="005D4FF2">
              <w:rPr>
                <w:rFonts w:eastAsiaTheme="minorEastAsia"/>
                <w:noProof/>
                <w:sz w:val="22"/>
                <w:lang w:eastAsia="zh-CN"/>
              </w:rPr>
              <w:tab/>
            </w:r>
            <w:r w:rsidR="005D4FF2" w:rsidRPr="008E5906">
              <w:rPr>
                <w:rStyle w:val="Hyperlink"/>
                <w:rFonts w:cstheme="minorHAnsi"/>
                <w:noProof/>
              </w:rPr>
              <w:t>Conclusion</w:t>
            </w:r>
            <w:r w:rsidR="005D4FF2">
              <w:rPr>
                <w:noProof/>
                <w:webHidden/>
              </w:rPr>
              <w:tab/>
            </w:r>
            <w:r w:rsidR="005D4FF2">
              <w:rPr>
                <w:noProof/>
                <w:webHidden/>
              </w:rPr>
              <w:fldChar w:fldCharType="begin"/>
            </w:r>
            <w:r w:rsidR="005D4FF2">
              <w:rPr>
                <w:noProof/>
                <w:webHidden/>
              </w:rPr>
              <w:instrText xml:space="preserve"> PAGEREF _Toc83232017 \h </w:instrText>
            </w:r>
            <w:r w:rsidR="005D4FF2">
              <w:rPr>
                <w:noProof/>
                <w:webHidden/>
              </w:rPr>
            </w:r>
            <w:r w:rsidR="005D4FF2">
              <w:rPr>
                <w:noProof/>
                <w:webHidden/>
              </w:rPr>
              <w:fldChar w:fldCharType="separate"/>
            </w:r>
            <w:r w:rsidR="00932DCF">
              <w:rPr>
                <w:noProof/>
                <w:webHidden/>
              </w:rPr>
              <w:t>55</w:t>
            </w:r>
            <w:r w:rsidR="005D4FF2">
              <w:rPr>
                <w:noProof/>
                <w:webHidden/>
              </w:rPr>
              <w:fldChar w:fldCharType="end"/>
            </w:r>
          </w:hyperlink>
        </w:p>
        <w:p w14:paraId="1006D75D" w14:textId="163A520E" w:rsidR="005D4FF2" w:rsidRDefault="00E74B44">
          <w:pPr>
            <w:pStyle w:val="TOC2"/>
            <w:tabs>
              <w:tab w:val="left" w:pos="880"/>
              <w:tab w:val="right" w:leader="dot" w:pos="9350"/>
            </w:tabs>
            <w:rPr>
              <w:rFonts w:eastAsiaTheme="minorEastAsia"/>
              <w:noProof/>
              <w:sz w:val="22"/>
              <w:lang w:eastAsia="zh-CN"/>
            </w:rPr>
          </w:pPr>
          <w:hyperlink w:anchor="_Toc83232018" w:history="1">
            <w:r w:rsidR="005D4FF2" w:rsidRPr="008E5906">
              <w:rPr>
                <w:rStyle w:val="Hyperlink"/>
                <w:rFonts w:cstheme="minorHAnsi"/>
                <w:noProof/>
              </w:rPr>
              <w:t>3.1.</w:t>
            </w:r>
            <w:r w:rsidR="005D4FF2">
              <w:rPr>
                <w:rFonts w:eastAsiaTheme="minorEastAsia"/>
                <w:noProof/>
                <w:sz w:val="22"/>
                <w:lang w:eastAsia="zh-CN"/>
              </w:rPr>
              <w:tab/>
            </w:r>
            <w:r w:rsidR="005D4FF2" w:rsidRPr="008E5906">
              <w:rPr>
                <w:rStyle w:val="Hyperlink"/>
                <w:rFonts w:cstheme="minorHAnsi"/>
                <w:noProof/>
              </w:rPr>
              <w:t>Lessons Learned</w:t>
            </w:r>
            <w:r w:rsidR="005D4FF2">
              <w:rPr>
                <w:noProof/>
                <w:webHidden/>
              </w:rPr>
              <w:tab/>
            </w:r>
            <w:r w:rsidR="005D4FF2">
              <w:rPr>
                <w:noProof/>
                <w:webHidden/>
              </w:rPr>
              <w:fldChar w:fldCharType="begin"/>
            </w:r>
            <w:r w:rsidR="005D4FF2">
              <w:rPr>
                <w:noProof/>
                <w:webHidden/>
              </w:rPr>
              <w:instrText xml:space="preserve"> PAGEREF _Toc83232018 \h </w:instrText>
            </w:r>
            <w:r w:rsidR="005D4FF2">
              <w:rPr>
                <w:noProof/>
                <w:webHidden/>
              </w:rPr>
            </w:r>
            <w:r w:rsidR="005D4FF2">
              <w:rPr>
                <w:noProof/>
                <w:webHidden/>
              </w:rPr>
              <w:fldChar w:fldCharType="separate"/>
            </w:r>
            <w:r w:rsidR="00932DCF">
              <w:rPr>
                <w:noProof/>
                <w:webHidden/>
              </w:rPr>
              <w:t>56</w:t>
            </w:r>
            <w:r w:rsidR="005D4FF2">
              <w:rPr>
                <w:noProof/>
                <w:webHidden/>
              </w:rPr>
              <w:fldChar w:fldCharType="end"/>
            </w:r>
          </w:hyperlink>
        </w:p>
        <w:p w14:paraId="7180B9FD" w14:textId="5374F498" w:rsidR="005D4FF2" w:rsidRDefault="00E74B44">
          <w:pPr>
            <w:pStyle w:val="TOC2"/>
            <w:tabs>
              <w:tab w:val="left" w:pos="880"/>
              <w:tab w:val="right" w:leader="dot" w:pos="9350"/>
            </w:tabs>
            <w:rPr>
              <w:rFonts w:eastAsiaTheme="minorEastAsia"/>
              <w:noProof/>
              <w:sz w:val="22"/>
              <w:lang w:eastAsia="zh-CN"/>
            </w:rPr>
          </w:pPr>
          <w:hyperlink w:anchor="_Toc83232019" w:history="1">
            <w:r w:rsidR="005D4FF2" w:rsidRPr="008E5906">
              <w:rPr>
                <w:rStyle w:val="Hyperlink"/>
                <w:rFonts w:cstheme="minorHAnsi"/>
                <w:noProof/>
              </w:rPr>
              <w:t>3.2.</w:t>
            </w:r>
            <w:r w:rsidR="005D4FF2">
              <w:rPr>
                <w:rFonts w:eastAsiaTheme="minorEastAsia"/>
                <w:noProof/>
                <w:sz w:val="22"/>
                <w:lang w:eastAsia="zh-CN"/>
              </w:rPr>
              <w:tab/>
            </w:r>
            <w:r w:rsidR="005D4FF2" w:rsidRPr="008E5906">
              <w:rPr>
                <w:rStyle w:val="Hyperlink"/>
                <w:rFonts w:cstheme="minorHAnsi"/>
                <w:noProof/>
              </w:rPr>
              <w:t>Closing Remarks</w:t>
            </w:r>
            <w:r w:rsidR="005D4FF2">
              <w:rPr>
                <w:noProof/>
                <w:webHidden/>
              </w:rPr>
              <w:tab/>
            </w:r>
            <w:r w:rsidR="005D4FF2">
              <w:rPr>
                <w:noProof/>
                <w:webHidden/>
              </w:rPr>
              <w:fldChar w:fldCharType="begin"/>
            </w:r>
            <w:r w:rsidR="005D4FF2">
              <w:rPr>
                <w:noProof/>
                <w:webHidden/>
              </w:rPr>
              <w:instrText xml:space="preserve"> PAGEREF _Toc83232019 \h </w:instrText>
            </w:r>
            <w:r w:rsidR="005D4FF2">
              <w:rPr>
                <w:noProof/>
                <w:webHidden/>
              </w:rPr>
            </w:r>
            <w:r w:rsidR="005D4FF2">
              <w:rPr>
                <w:noProof/>
                <w:webHidden/>
              </w:rPr>
              <w:fldChar w:fldCharType="separate"/>
            </w:r>
            <w:r w:rsidR="00932DCF">
              <w:rPr>
                <w:noProof/>
                <w:webHidden/>
              </w:rPr>
              <w:t>57</w:t>
            </w:r>
            <w:r w:rsidR="005D4FF2">
              <w:rPr>
                <w:noProof/>
                <w:webHidden/>
              </w:rPr>
              <w:fldChar w:fldCharType="end"/>
            </w:r>
          </w:hyperlink>
        </w:p>
        <w:p w14:paraId="726C0961" w14:textId="2D0BF48B" w:rsidR="005D4FF2" w:rsidRDefault="00E74B44">
          <w:pPr>
            <w:pStyle w:val="TOC1"/>
            <w:rPr>
              <w:rFonts w:eastAsiaTheme="minorEastAsia"/>
              <w:noProof/>
              <w:sz w:val="22"/>
              <w:lang w:eastAsia="zh-CN"/>
            </w:rPr>
          </w:pPr>
          <w:hyperlink w:anchor="_Toc83232020" w:history="1">
            <w:r w:rsidR="005D4FF2" w:rsidRPr="008E5906">
              <w:rPr>
                <w:rStyle w:val="Hyperlink"/>
                <w:rFonts w:cstheme="minorHAnsi"/>
                <w:noProof/>
              </w:rPr>
              <w:t>4.</w:t>
            </w:r>
            <w:r w:rsidR="005D4FF2">
              <w:rPr>
                <w:rFonts w:eastAsiaTheme="minorEastAsia"/>
                <w:noProof/>
                <w:sz w:val="22"/>
                <w:lang w:eastAsia="zh-CN"/>
              </w:rPr>
              <w:tab/>
            </w:r>
            <w:r w:rsidR="005D4FF2" w:rsidRPr="008E5906">
              <w:rPr>
                <w:rStyle w:val="Hyperlink"/>
                <w:rFonts w:cstheme="minorHAnsi"/>
                <w:noProof/>
              </w:rPr>
              <w:t>Appendix</w:t>
            </w:r>
            <w:r w:rsidR="005D4FF2">
              <w:rPr>
                <w:noProof/>
                <w:webHidden/>
              </w:rPr>
              <w:tab/>
            </w:r>
            <w:r w:rsidR="005D4FF2">
              <w:rPr>
                <w:noProof/>
                <w:webHidden/>
              </w:rPr>
              <w:fldChar w:fldCharType="begin"/>
            </w:r>
            <w:r w:rsidR="005D4FF2">
              <w:rPr>
                <w:noProof/>
                <w:webHidden/>
              </w:rPr>
              <w:instrText xml:space="preserve"> PAGEREF _Toc83232020 \h </w:instrText>
            </w:r>
            <w:r w:rsidR="005D4FF2">
              <w:rPr>
                <w:noProof/>
                <w:webHidden/>
              </w:rPr>
            </w:r>
            <w:r w:rsidR="005D4FF2">
              <w:rPr>
                <w:noProof/>
                <w:webHidden/>
              </w:rPr>
              <w:fldChar w:fldCharType="separate"/>
            </w:r>
            <w:r w:rsidR="00932DCF">
              <w:rPr>
                <w:noProof/>
                <w:webHidden/>
              </w:rPr>
              <w:t>57</w:t>
            </w:r>
            <w:r w:rsidR="005D4FF2">
              <w:rPr>
                <w:noProof/>
                <w:webHidden/>
              </w:rPr>
              <w:fldChar w:fldCharType="end"/>
            </w:r>
          </w:hyperlink>
        </w:p>
        <w:p w14:paraId="35B0D2CA" w14:textId="3204322F" w:rsidR="005D4FF2" w:rsidRDefault="00E74B44">
          <w:pPr>
            <w:pStyle w:val="TOC2"/>
            <w:tabs>
              <w:tab w:val="left" w:pos="880"/>
              <w:tab w:val="right" w:leader="dot" w:pos="9350"/>
            </w:tabs>
            <w:rPr>
              <w:rFonts w:eastAsiaTheme="minorEastAsia"/>
              <w:noProof/>
              <w:sz w:val="22"/>
              <w:lang w:eastAsia="zh-CN"/>
            </w:rPr>
          </w:pPr>
          <w:hyperlink w:anchor="_Toc83232021" w:history="1">
            <w:r w:rsidR="005D4FF2" w:rsidRPr="008E5906">
              <w:rPr>
                <w:rStyle w:val="Hyperlink"/>
                <w:rFonts w:cstheme="minorHAnsi"/>
                <w:noProof/>
              </w:rPr>
              <w:t>4.1.</w:t>
            </w:r>
            <w:r w:rsidR="005D4FF2">
              <w:rPr>
                <w:rFonts w:eastAsiaTheme="minorEastAsia"/>
                <w:noProof/>
                <w:sz w:val="22"/>
                <w:lang w:eastAsia="zh-CN"/>
              </w:rPr>
              <w:tab/>
            </w:r>
            <w:r w:rsidR="005D4FF2" w:rsidRPr="008E5906">
              <w:rPr>
                <w:rStyle w:val="Hyperlink"/>
                <w:rFonts w:cstheme="minorHAnsi"/>
                <w:noProof/>
              </w:rPr>
              <w:t>Approved Proposal</w:t>
            </w:r>
            <w:r w:rsidR="005D4FF2">
              <w:rPr>
                <w:noProof/>
                <w:webHidden/>
              </w:rPr>
              <w:tab/>
            </w:r>
            <w:r w:rsidR="005D4FF2">
              <w:rPr>
                <w:noProof/>
                <w:webHidden/>
              </w:rPr>
              <w:fldChar w:fldCharType="begin"/>
            </w:r>
            <w:r w:rsidR="005D4FF2">
              <w:rPr>
                <w:noProof/>
                <w:webHidden/>
              </w:rPr>
              <w:instrText xml:space="preserve"> PAGEREF _Toc83232021 \h </w:instrText>
            </w:r>
            <w:r w:rsidR="005D4FF2">
              <w:rPr>
                <w:noProof/>
                <w:webHidden/>
              </w:rPr>
            </w:r>
            <w:r w:rsidR="005D4FF2">
              <w:rPr>
                <w:noProof/>
                <w:webHidden/>
              </w:rPr>
              <w:fldChar w:fldCharType="separate"/>
            </w:r>
            <w:r w:rsidR="00932DCF">
              <w:rPr>
                <w:noProof/>
                <w:webHidden/>
              </w:rPr>
              <w:t>57</w:t>
            </w:r>
            <w:r w:rsidR="005D4FF2">
              <w:rPr>
                <w:noProof/>
                <w:webHidden/>
              </w:rPr>
              <w:fldChar w:fldCharType="end"/>
            </w:r>
          </w:hyperlink>
        </w:p>
        <w:p w14:paraId="5B934F4C" w14:textId="116E5912" w:rsidR="005D4FF2" w:rsidRDefault="00E74B44">
          <w:pPr>
            <w:pStyle w:val="TOC2"/>
            <w:tabs>
              <w:tab w:val="left" w:pos="880"/>
              <w:tab w:val="right" w:leader="dot" w:pos="9350"/>
            </w:tabs>
            <w:rPr>
              <w:rFonts w:eastAsiaTheme="minorEastAsia"/>
              <w:noProof/>
              <w:sz w:val="22"/>
              <w:lang w:eastAsia="zh-CN"/>
            </w:rPr>
          </w:pPr>
          <w:hyperlink w:anchor="_Toc83232022" w:history="1">
            <w:r w:rsidR="005D4FF2" w:rsidRPr="008E5906">
              <w:rPr>
                <w:rStyle w:val="Hyperlink"/>
                <w:rFonts w:cstheme="minorHAnsi"/>
                <w:noProof/>
              </w:rPr>
              <w:t>4.2.</w:t>
            </w:r>
            <w:r w:rsidR="005D4FF2">
              <w:rPr>
                <w:rFonts w:eastAsiaTheme="minorEastAsia"/>
                <w:noProof/>
                <w:sz w:val="22"/>
                <w:lang w:eastAsia="zh-CN"/>
              </w:rPr>
              <w:tab/>
            </w:r>
            <w:r w:rsidR="005D4FF2" w:rsidRPr="008E5906">
              <w:rPr>
                <w:rStyle w:val="Hyperlink"/>
                <w:rFonts w:cstheme="minorHAnsi"/>
                <w:noProof/>
              </w:rPr>
              <w:t>Project Supervisor Approvals</w:t>
            </w:r>
            <w:r w:rsidR="005D4FF2">
              <w:rPr>
                <w:noProof/>
                <w:webHidden/>
              </w:rPr>
              <w:tab/>
            </w:r>
            <w:r w:rsidR="005D4FF2">
              <w:rPr>
                <w:noProof/>
                <w:webHidden/>
              </w:rPr>
              <w:fldChar w:fldCharType="begin"/>
            </w:r>
            <w:r w:rsidR="005D4FF2">
              <w:rPr>
                <w:noProof/>
                <w:webHidden/>
              </w:rPr>
              <w:instrText xml:space="preserve"> PAGEREF _Toc83232022 \h </w:instrText>
            </w:r>
            <w:r w:rsidR="005D4FF2">
              <w:rPr>
                <w:noProof/>
                <w:webHidden/>
              </w:rPr>
            </w:r>
            <w:r w:rsidR="005D4FF2">
              <w:rPr>
                <w:noProof/>
                <w:webHidden/>
              </w:rPr>
              <w:fldChar w:fldCharType="separate"/>
            </w:r>
            <w:r w:rsidR="00932DCF">
              <w:rPr>
                <w:noProof/>
                <w:webHidden/>
              </w:rPr>
              <w:t>82</w:t>
            </w:r>
            <w:r w:rsidR="005D4FF2">
              <w:rPr>
                <w:noProof/>
                <w:webHidden/>
              </w:rPr>
              <w:fldChar w:fldCharType="end"/>
            </w:r>
          </w:hyperlink>
        </w:p>
        <w:p w14:paraId="3D55EE20" w14:textId="48EB6590" w:rsidR="005D4FF2" w:rsidRDefault="00E74B44">
          <w:pPr>
            <w:pStyle w:val="TOC1"/>
            <w:rPr>
              <w:rFonts w:eastAsiaTheme="minorEastAsia"/>
              <w:noProof/>
              <w:sz w:val="22"/>
              <w:lang w:eastAsia="zh-CN"/>
            </w:rPr>
          </w:pPr>
          <w:hyperlink w:anchor="_Toc83232023" w:history="1">
            <w:r w:rsidR="005D4FF2" w:rsidRPr="008E5906">
              <w:rPr>
                <w:rStyle w:val="Hyperlink"/>
                <w:rFonts w:cstheme="minorHAnsi"/>
                <w:noProof/>
              </w:rPr>
              <w:t>5.</w:t>
            </w:r>
            <w:r w:rsidR="005D4FF2">
              <w:rPr>
                <w:rFonts w:eastAsiaTheme="minorEastAsia"/>
                <w:noProof/>
                <w:sz w:val="22"/>
                <w:lang w:eastAsia="zh-CN"/>
              </w:rPr>
              <w:tab/>
            </w:r>
            <w:r w:rsidR="005D4FF2" w:rsidRPr="008E5906">
              <w:rPr>
                <w:rStyle w:val="Hyperlink"/>
                <w:rFonts w:cstheme="minorHAnsi"/>
                <w:noProof/>
              </w:rPr>
              <w:t>References</w:t>
            </w:r>
            <w:r w:rsidR="005D4FF2">
              <w:rPr>
                <w:noProof/>
                <w:webHidden/>
              </w:rPr>
              <w:tab/>
            </w:r>
            <w:r w:rsidR="005D4FF2">
              <w:rPr>
                <w:noProof/>
                <w:webHidden/>
              </w:rPr>
              <w:fldChar w:fldCharType="begin"/>
            </w:r>
            <w:r w:rsidR="005D4FF2">
              <w:rPr>
                <w:noProof/>
                <w:webHidden/>
              </w:rPr>
              <w:instrText xml:space="preserve"> PAGEREF _Toc83232023 \h </w:instrText>
            </w:r>
            <w:r w:rsidR="005D4FF2">
              <w:rPr>
                <w:noProof/>
                <w:webHidden/>
              </w:rPr>
            </w:r>
            <w:r w:rsidR="005D4FF2">
              <w:rPr>
                <w:noProof/>
                <w:webHidden/>
              </w:rPr>
              <w:fldChar w:fldCharType="separate"/>
            </w:r>
            <w:r w:rsidR="00932DCF">
              <w:rPr>
                <w:noProof/>
                <w:webHidden/>
              </w:rPr>
              <w:t>83</w:t>
            </w:r>
            <w:r w:rsidR="005D4FF2">
              <w:rPr>
                <w:noProof/>
                <w:webHidden/>
              </w:rPr>
              <w:fldChar w:fldCharType="end"/>
            </w:r>
          </w:hyperlink>
        </w:p>
        <w:p w14:paraId="249D2176" w14:textId="77C4D2EA" w:rsidR="005D4FF2" w:rsidRDefault="00E74B44">
          <w:pPr>
            <w:pStyle w:val="TOC1"/>
            <w:rPr>
              <w:rFonts w:eastAsiaTheme="minorEastAsia"/>
              <w:noProof/>
              <w:sz w:val="22"/>
              <w:lang w:eastAsia="zh-CN"/>
            </w:rPr>
          </w:pPr>
          <w:hyperlink w:anchor="_Toc83232024" w:history="1">
            <w:r w:rsidR="005D4FF2" w:rsidRPr="008E5906">
              <w:rPr>
                <w:rStyle w:val="Hyperlink"/>
                <w:rFonts w:cstheme="minorHAnsi"/>
                <w:noProof/>
              </w:rPr>
              <w:t>6.</w:t>
            </w:r>
            <w:r w:rsidR="005D4FF2">
              <w:rPr>
                <w:rFonts w:eastAsiaTheme="minorEastAsia"/>
                <w:noProof/>
                <w:sz w:val="22"/>
                <w:lang w:eastAsia="zh-CN"/>
              </w:rPr>
              <w:tab/>
            </w:r>
            <w:r w:rsidR="005D4FF2" w:rsidRPr="008E5906">
              <w:rPr>
                <w:rStyle w:val="Hyperlink"/>
                <w:rFonts w:cstheme="minorHAnsi"/>
                <w:noProof/>
              </w:rPr>
              <w:t>Change Log</w:t>
            </w:r>
            <w:r w:rsidR="005D4FF2">
              <w:rPr>
                <w:noProof/>
                <w:webHidden/>
              </w:rPr>
              <w:tab/>
            </w:r>
            <w:r w:rsidR="005D4FF2">
              <w:rPr>
                <w:noProof/>
                <w:webHidden/>
              </w:rPr>
              <w:fldChar w:fldCharType="begin"/>
            </w:r>
            <w:r w:rsidR="005D4FF2">
              <w:rPr>
                <w:noProof/>
                <w:webHidden/>
              </w:rPr>
              <w:instrText xml:space="preserve"> PAGEREF _Toc83232024 \h </w:instrText>
            </w:r>
            <w:r w:rsidR="005D4FF2">
              <w:rPr>
                <w:noProof/>
                <w:webHidden/>
              </w:rPr>
            </w:r>
            <w:r w:rsidR="005D4FF2">
              <w:rPr>
                <w:noProof/>
                <w:webHidden/>
              </w:rPr>
              <w:fldChar w:fldCharType="separate"/>
            </w:r>
            <w:r w:rsidR="00932DCF">
              <w:rPr>
                <w:noProof/>
                <w:webHidden/>
              </w:rPr>
              <w:t>83</w:t>
            </w:r>
            <w:r w:rsidR="005D4FF2">
              <w:rPr>
                <w:noProof/>
                <w:webHidden/>
              </w:rPr>
              <w:fldChar w:fldCharType="end"/>
            </w:r>
          </w:hyperlink>
        </w:p>
        <w:p w14:paraId="2D00C453" w14:textId="3B196B8F" w:rsidR="00631295" w:rsidRPr="0052455C" w:rsidRDefault="00631295">
          <w:pPr>
            <w:rPr>
              <w:rFonts w:cstheme="minorHAnsi"/>
              <w:szCs w:val="24"/>
            </w:rPr>
          </w:pPr>
          <w:r w:rsidRPr="0052455C">
            <w:rPr>
              <w:rFonts w:cstheme="minorHAnsi"/>
              <w:b/>
              <w:bCs/>
              <w:noProof/>
              <w:szCs w:val="24"/>
            </w:rPr>
            <w:fldChar w:fldCharType="end"/>
          </w:r>
        </w:p>
      </w:sdtContent>
    </w:sdt>
    <w:p w14:paraId="11787BD2" w14:textId="77777777" w:rsidR="00631295" w:rsidRPr="0052455C" w:rsidRDefault="00631295">
      <w:pPr>
        <w:rPr>
          <w:rFonts w:cstheme="minorHAnsi"/>
          <w:szCs w:val="24"/>
        </w:rPr>
      </w:pPr>
      <w:r w:rsidRPr="0052455C">
        <w:rPr>
          <w:rFonts w:cstheme="minorHAnsi"/>
          <w:szCs w:val="24"/>
        </w:rPr>
        <w:br w:type="page"/>
      </w:r>
    </w:p>
    <w:p w14:paraId="5632EEB2" w14:textId="77777777" w:rsidR="005C0884" w:rsidRPr="0052455C" w:rsidRDefault="00E51A8D" w:rsidP="005C0884">
      <w:pPr>
        <w:pStyle w:val="Heading1"/>
        <w:numPr>
          <w:ilvl w:val="0"/>
          <w:numId w:val="1"/>
        </w:numPr>
        <w:rPr>
          <w:rFonts w:asciiTheme="minorHAnsi" w:hAnsiTheme="minorHAnsi" w:cstheme="minorHAnsi"/>
          <w:sz w:val="24"/>
          <w:szCs w:val="24"/>
        </w:rPr>
      </w:pPr>
      <w:bookmarkStart w:id="0" w:name="_Toc83231982"/>
      <w:r w:rsidRPr="0052455C">
        <w:rPr>
          <w:rFonts w:asciiTheme="minorHAnsi" w:hAnsiTheme="minorHAnsi" w:cstheme="minorHAnsi"/>
          <w:sz w:val="24"/>
          <w:szCs w:val="24"/>
        </w:rPr>
        <w:lastRenderedPageBreak/>
        <w:t>Introduction</w:t>
      </w:r>
      <w:bookmarkEnd w:id="0"/>
    </w:p>
    <w:p w14:paraId="7AFC0079" w14:textId="77777777" w:rsidR="00FF52C3" w:rsidRPr="0052455C" w:rsidRDefault="00E51A8D" w:rsidP="005C0884">
      <w:pPr>
        <w:pStyle w:val="Heading2"/>
        <w:numPr>
          <w:ilvl w:val="1"/>
          <w:numId w:val="1"/>
        </w:numPr>
        <w:rPr>
          <w:rFonts w:asciiTheme="minorHAnsi" w:hAnsiTheme="minorHAnsi" w:cstheme="minorHAnsi"/>
          <w:sz w:val="24"/>
          <w:szCs w:val="24"/>
        </w:rPr>
      </w:pPr>
      <w:bookmarkStart w:id="1" w:name="_Toc83231983"/>
      <w:r w:rsidRPr="0052455C">
        <w:rPr>
          <w:rFonts w:asciiTheme="minorHAnsi" w:hAnsiTheme="minorHAnsi" w:cstheme="minorHAnsi"/>
          <w:sz w:val="24"/>
          <w:szCs w:val="24"/>
        </w:rPr>
        <w:t>Student Background</w:t>
      </w:r>
      <w:bookmarkEnd w:id="1"/>
    </w:p>
    <w:sdt>
      <w:sdtPr>
        <w:rPr>
          <w:rFonts w:cstheme="minorHAnsi"/>
          <w:szCs w:val="24"/>
        </w:rPr>
        <w:id w:val="-1492401374"/>
        <w:placeholder>
          <w:docPart w:val="0E6537655E104527B7CC419AA427542A"/>
        </w:placeholder>
      </w:sdtPr>
      <w:sdtEndPr/>
      <w:sdtContent>
        <w:p w14:paraId="37FF8E2F" w14:textId="77777777" w:rsidR="00011340" w:rsidRPr="0052455C" w:rsidRDefault="00011340" w:rsidP="00011340">
          <w:pPr>
            <w:ind w:firstLine="720"/>
            <w:rPr>
              <w:rFonts w:cstheme="minorHAnsi"/>
              <w:szCs w:val="24"/>
            </w:rPr>
          </w:pPr>
          <w:r w:rsidRPr="0052455C">
            <w:rPr>
              <w:rFonts w:cstheme="minorHAnsi"/>
              <w:szCs w:val="24"/>
            </w:rPr>
            <w:t xml:space="preserve">I am a student enrolled in the BCIT CST </w:t>
          </w:r>
          <w:proofErr w:type="spellStart"/>
          <w:r w:rsidRPr="0052455C">
            <w:rPr>
              <w:rFonts w:cstheme="minorHAnsi"/>
              <w:szCs w:val="24"/>
            </w:rPr>
            <w:t>Btech</w:t>
          </w:r>
          <w:proofErr w:type="spellEnd"/>
          <w:r w:rsidRPr="0052455C">
            <w:rPr>
              <w:rFonts w:cstheme="minorHAnsi"/>
              <w:szCs w:val="24"/>
            </w:rPr>
            <w:t xml:space="preserve"> program major in the network security application development option. I graduated from the BCIT CST diploma program Database option. </w:t>
          </w:r>
        </w:p>
        <w:p w14:paraId="61FE6A47" w14:textId="77777777" w:rsidR="00011340" w:rsidRPr="0052455C" w:rsidRDefault="00011340" w:rsidP="00011340">
          <w:pPr>
            <w:rPr>
              <w:rFonts w:cstheme="minorHAnsi"/>
              <w:szCs w:val="24"/>
            </w:rPr>
          </w:pPr>
          <w:r w:rsidRPr="0052455C">
            <w:rPr>
              <w:rFonts w:cstheme="minorHAnsi"/>
              <w:szCs w:val="24"/>
            </w:rPr>
            <w:tab/>
            <w:t>During the BCIT CST diploma program, I had one year of programming experience with JAVA and some programming experience with C, C++, JavaScript, HTML5 and MySQL. I have accomplished a few website applications, such as a website to encourage users to save food and a website that supports selling products online. I also had an opportunity to create an Android mobile application that indicates crime in the current user area.</w:t>
          </w:r>
        </w:p>
        <w:p w14:paraId="61801136" w14:textId="4DF4132E" w:rsidR="00C44AF5" w:rsidRPr="0052455C" w:rsidRDefault="00011340" w:rsidP="007406AF">
          <w:pPr>
            <w:rPr>
              <w:rFonts w:cstheme="minorHAnsi"/>
              <w:szCs w:val="24"/>
            </w:rPr>
          </w:pPr>
          <w:r w:rsidRPr="0052455C">
            <w:rPr>
              <w:rFonts w:cstheme="minorHAnsi"/>
              <w:szCs w:val="24"/>
            </w:rPr>
            <w:tab/>
            <w:t>During the ongoing network security application development option, I learned some basic ideas and functionalities behind TCP/IP. Also, I learned how to create simple TCP/IP communication applications, a simple firewall using Shell Script. Now I am learning ideas and methods to do ethical hacking and hiding data while transmitting data. Project Description</w:t>
          </w:r>
        </w:p>
        <w:p w14:paraId="2790B091" w14:textId="069AB93E" w:rsidR="00121831" w:rsidRPr="0052455C" w:rsidRDefault="00121831" w:rsidP="007406AF">
          <w:pPr>
            <w:rPr>
              <w:rFonts w:cstheme="minorHAnsi"/>
              <w:szCs w:val="24"/>
            </w:rPr>
          </w:pPr>
          <w:r w:rsidRPr="0052455C">
            <w:rPr>
              <w:rFonts w:cstheme="minorHAnsi"/>
              <w:szCs w:val="24"/>
            </w:rPr>
            <w:t>Education</w:t>
          </w:r>
        </w:p>
        <w:sdt>
          <w:sdtPr>
            <w:rPr>
              <w:rFonts w:cstheme="minorHAnsi"/>
              <w:szCs w:val="24"/>
            </w:rPr>
            <w:id w:val="306360707"/>
            <w:placeholder>
              <w:docPart w:val="6BEB322A04774EFD9195DF01FD9282F1"/>
            </w:placeholder>
          </w:sdtPr>
          <w:sdtEndPr/>
          <w:sdtContent>
            <w:p w14:paraId="2B6C42BF" w14:textId="77777777" w:rsidR="00C44AF5" w:rsidRPr="0052455C" w:rsidRDefault="00C44AF5" w:rsidP="00C44AF5">
              <w:pPr>
                <w:tabs>
                  <w:tab w:val="left" w:pos="2760"/>
                </w:tabs>
                <w:rPr>
                  <w:rFonts w:eastAsiaTheme="minorEastAsia" w:cstheme="minorHAnsi"/>
                  <w:color w:val="5B9BD5" w:themeColor="accent1"/>
                  <w:szCs w:val="24"/>
                  <w:u w:val="single"/>
                </w:rPr>
              </w:pPr>
              <w:r w:rsidRPr="0052455C">
                <w:rPr>
                  <w:rFonts w:eastAsiaTheme="minorEastAsia" w:cstheme="minorHAnsi"/>
                  <w:color w:val="5B9BD5" w:themeColor="accent1"/>
                  <w:szCs w:val="24"/>
                  <w:u w:val="single"/>
                </w:rPr>
                <w:t>British Columbia Institute of Technology</w:t>
              </w:r>
            </w:p>
            <w:p w14:paraId="734962D0" w14:textId="77777777" w:rsidR="00C44AF5" w:rsidRPr="0052455C" w:rsidRDefault="00C44AF5" w:rsidP="00C44AF5">
              <w:pPr>
                <w:rPr>
                  <w:rFonts w:cstheme="minorHAnsi"/>
                  <w:szCs w:val="24"/>
                </w:rPr>
              </w:pPr>
              <w:r w:rsidRPr="0052455C">
                <w:rPr>
                  <w:rFonts w:cstheme="minorHAnsi"/>
                  <w:szCs w:val="24"/>
                </w:rPr>
                <w:t>Program: Computer Systems Technology</w:t>
              </w:r>
              <w:r w:rsidRPr="0052455C">
                <w:rPr>
                  <w:rFonts w:cstheme="minorHAnsi"/>
                  <w:szCs w:val="24"/>
                </w:rPr>
                <w:tab/>
              </w:r>
              <w:r w:rsidRPr="0052455C">
                <w:rPr>
                  <w:rFonts w:cstheme="minorHAnsi"/>
                  <w:szCs w:val="24"/>
                </w:rPr>
                <w:tab/>
              </w:r>
              <w:r w:rsidRPr="0052455C">
                <w:rPr>
                  <w:rFonts w:cstheme="minorHAnsi"/>
                  <w:szCs w:val="24"/>
                </w:rPr>
                <w:tab/>
              </w:r>
              <w:r w:rsidRPr="0052455C">
                <w:rPr>
                  <w:rFonts w:cstheme="minorHAnsi"/>
                  <w:szCs w:val="24"/>
                </w:rPr>
                <w:tab/>
                <w:t>2016-2018</w:t>
              </w:r>
            </w:p>
            <w:p w14:paraId="6160C610" w14:textId="77777777" w:rsidR="00C44AF5" w:rsidRPr="0052455C" w:rsidRDefault="00C44AF5" w:rsidP="00C44AF5">
              <w:pPr>
                <w:pStyle w:val="ListParagraph"/>
                <w:numPr>
                  <w:ilvl w:val="0"/>
                  <w:numId w:val="13"/>
                </w:numPr>
                <w:tabs>
                  <w:tab w:val="left" w:pos="2760"/>
                </w:tabs>
                <w:spacing w:line="360" w:lineRule="auto"/>
                <w:rPr>
                  <w:rFonts w:cstheme="minorHAnsi"/>
                  <w:szCs w:val="24"/>
                </w:rPr>
              </w:pPr>
              <w:r w:rsidRPr="0052455C">
                <w:rPr>
                  <w:rFonts w:cstheme="minorHAnsi"/>
                  <w:szCs w:val="24"/>
                </w:rPr>
                <w:t>Graduate from CST Database option</w:t>
              </w:r>
            </w:p>
            <w:p w14:paraId="589B416E" w14:textId="77777777" w:rsidR="00C44AF5" w:rsidRPr="0052455C" w:rsidRDefault="00C44AF5" w:rsidP="00C44AF5">
              <w:pPr>
                <w:tabs>
                  <w:tab w:val="left" w:pos="2760"/>
                </w:tabs>
                <w:rPr>
                  <w:rFonts w:cstheme="minorHAnsi"/>
                  <w:szCs w:val="24"/>
                </w:rPr>
              </w:pPr>
              <w:r w:rsidRPr="0052455C">
                <w:rPr>
                  <w:rFonts w:cstheme="minorHAnsi"/>
                  <w:szCs w:val="24"/>
                </w:rPr>
                <w:t>Program: Computer Network Security Application Development</w:t>
              </w:r>
              <w:r w:rsidRPr="0052455C">
                <w:rPr>
                  <w:rFonts w:cstheme="minorHAnsi"/>
                  <w:szCs w:val="24"/>
                </w:rPr>
                <w:tab/>
                <w:t xml:space="preserve"> Ongoing</w:t>
              </w:r>
            </w:p>
            <w:p w14:paraId="572A0F32" w14:textId="77777777" w:rsidR="00C44AF5" w:rsidRPr="0052455C" w:rsidRDefault="00C44AF5" w:rsidP="00C44AF5">
              <w:pPr>
                <w:pStyle w:val="NoSpacing"/>
                <w:rPr>
                  <w:rFonts w:cstheme="minorHAnsi"/>
                  <w:color w:val="5B9BD5" w:themeColor="accent1"/>
                  <w:sz w:val="24"/>
                  <w:szCs w:val="24"/>
                  <w:u w:val="single"/>
                </w:rPr>
              </w:pPr>
              <w:r w:rsidRPr="0052455C">
                <w:rPr>
                  <w:rFonts w:cstheme="minorHAnsi"/>
                  <w:color w:val="5B9BD5" w:themeColor="accent1"/>
                  <w:sz w:val="24"/>
                  <w:szCs w:val="24"/>
                  <w:u w:val="single"/>
                </w:rPr>
                <w:t>Skills</w:t>
              </w:r>
            </w:p>
            <w:p w14:paraId="0395E322" w14:textId="77777777" w:rsidR="00C44AF5" w:rsidRPr="0052455C" w:rsidRDefault="00C44AF5" w:rsidP="00C44AF5">
              <w:pPr>
                <w:pStyle w:val="NoSpacing"/>
                <w:numPr>
                  <w:ilvl w:val="0"/>
                  <w:numId w:val="14"/>
                </w:numPr>
                <w:rPr>
                  <w:rFonts w:cstheme="minorHAnsi"/>
                  <w:sz w:val="24"/>
                  <w:szCs w:val="24"/>
                </w:rPr>
              </w:pPr>
              <w:r w:rsidRPr="0052455C">
                <w:rPr>
                  <w:rFonts w:cstheme="minorHAnsi"/>
                  <w:sz w:val="24"/>
                  <w:szCs w:val="24"/>
                </w:rPr>
                <w:lastRenderedPageBreak/>
                <w:t xml:space="preserve">Network Security </w:t>
              </w:r>
            </w:p>
            <w:p w14:paraId="28374D65" w14:textId="77777777" w:rsidR="00C44AF5" w:rsidRPr="0052455C" w:rsidRDefault="00C44AF5" w:rsidP="00C44AF5">
              <w:pPr>
                <w:ind w:left="720"/>
                <w:rPr>
                  <w:rFonts w:cstheme="minorHAnsi"/>
                  <w:szCs w:val="24"/>
                </w:rPr>
              </w:pPr>
              <w:r w:rsidRPr="0052455C">
                <w:rPr>
                  <w:rFonts w:cstheme="minorHAnsi"/>
                  <w:szCs w:val="24"/>
                </w:rPr>
                <w:t>Understand basic ideas about network security, network applications using Python, Shell Script on the Linux platform. Understand basic socket, TCP/IP communication using Python to implement some IPv4 client/server applications.</w:t>
              </w:r>
            </w:p>
            <w:p w14:paraId="6CA0DE73" w14:textId="77777777" w:rsidR="00C44AF5" w:rsidRPr="0052455C" w:rsidRDefault="00C44AF5" w:rsidP="00C44AF5">
              <w:pPr>
                <w:pStyle w:val="NoSpacing"/>
                <w:numPr>
                  <w:ilvl w:val="0"/>
                  <w:numId w:val="14"/>
                </w:numPr>
                <w:rPr>
                  <w:rFonts w:cstheme="minorHAnsi"/>
                  <w:sz w:val="24"/>
                  <w:szCs w:val="24"/>
                </w:rPr>
              </w:pPr>
              <w:r w:rsidRPr="0052455C">
                <w:rPr>
                  <w:rFonts w:cstheme="minorHAnsi"/>
                  <w:sz w:val="24"/>
                  <w:szCs w:val="24"/>
                </w:rPr>
                <w:t>Website</w:t>
              </w:r>
            </w:p>
            <w:p w14:paraId="7282DBE8" w14:textId="77777777" w:rsidR="00C44AF5" w:rsidRPr="0052455C" w:rsidRDefault="00C44AF5" w:rsidP="00C44AF5">
              <w:pPr>
                <w:ind w:left="360" w:firstLine="360"/>
                <w:rPr>
                  <w:rFonts w:cstheme="minorHAnsi"/>
                  <w:szCs w:val="24"/>
                </w:rPr>
              </w:pPr>
              <w:r w:rsidRPr="0052455C">
                <w:rPr>
                  <w:rFonts w:cstheme="minorHAnsi"/>
                  <w:szCs w:val="24"/>
                </w:rPr>
                <w:t xml:space="preserve">Implement and design websites with HTML5 and JavaScript. I have completed five team projects successfully. Also, I have programming experience using Bootstrap. </w:t>
              </w:r>
            </w:p>
            <w:p w14:paraId="213B567C" w14:textId="77777777" w:rsidR="00C44AF5" w:rsidRPr="0052455C" w:rsidRDefault="00C44AF5" w:rsidP="00C44AF5">
              <w:pPr>
                <w:pStyle w:val="ListParagraph"/>
                <w:numPr>
                  <w:ilvl w:val="0"/>
                  <w:numId w:val="14"/>
                </w:numPr>
                <w:spacing w:line="360" w:lineRule="auto"/>
                <w:rPr>
                  <w:rFonts w:eastAsiaTheme="minorEastAsia" w:cstheme="minorHAnsi"/>
                  <w:szCs w:val="24"/>
                </w:rPr>
              </w:pPr>
              <w:r w:rsidRPr="0052455C">
                <w:rPr>
                  <w:rFonts w:eastAsiaTheme="minorEastAsia" w:cstheme="minorHAnsi"/>
                  <w:szCs w:val="24"/>
                </w:rPr>
                <w:t>Database</w:t>
              </w:r>
            </w:p>
            <w:p w14:paraId="30AB0BAF" w14:textId="7E083B6A" w:rsidR="00FF52C3" w:rsidRPr="0052455C" w:rsidRDefault="00C44AF5" w:rsidP="00B9090A">
              <w:pPr>
                <w:ind w:left="360" w:firstLine="360"/>
                <w:rPr>
                  <w:rFonts w:cstheme="minorHAnsi"/>
                  <w:szCs w:val="24"/>
                </w:rPr>
              </w:pPr>
              <w:r w:rsidRPr="0052455C">
                <w:rPr>
                  <w:rFonts w:cstheme="minorHAnsi"/>
                  <w:szCs w:val="24"/>
                </w:rPr>
                <w:t xml:space="preserve">I have half-year experience with Oracle, T-SQL, MySQL, Visual studio, and data mining with different software such as Hive and R studio. </w:t>
              </w:r>
            </w:p>
          </w:sdtContent>
        </w:sdt>
      </w:sdtContent>
    </w:sdt>
    <w:p w14:paraId="20D85B77" w14:textId="77777777" w:rsidR="00FF52C3" w:rsidRPr="0052455C" w:rsidRDefault="00E51A8D" w:rsidP="005C0884">
      <w:pPr>
        <w:pStyle w:val="Heading2"/>
        <w:numPr>
          <w:ilvl w:val="1"/>
          <w:numId w:val="1"/>
        </w:numPr>
        <w:rPr>
          <w:rFonts w:asciiTheme="minorHAnsi" w:hAnsiTheme="minorHAnsi" w:cstheme="minorHAnsi"/>
          <w:sz w:val="24"/>
          <w:szCs w:val="24"/>
        </w:rPr>
      </w:pPr>
      <w:bookmarkStart w:id="2" w:name="_Toc83231984"/>
      <w:r w:rsidRPr="0052455C">
        <w:rPr>
          <w:rFonts w:asciiTheme="minorHAnsi" w:hAnsiTheme="minorHAnsi" w:cstheme="minorHAnsi"/>
          <w:sz w:val="24"/>
          <w:szCs w:val="24"/>
        </w:rPr>
        <w:t>Project Description</w:t>
      </w:r>
      <w:bookmarkEnd w:id="2"/>
    </w:p>
    <w:sdt>
      <w:sdtPr>
        <w:rPr>
          <w:rFonts w:cstheme="minorHAnsi"/>
          <w:szCs w:val="24"/>
        </w:rPr>
        <w:id w:val="2076311423"/>
        <w:placeholder>
          <w:docPart w:val="73F07EEFFC6B4CCA8E7532043EFC1FDB"/>
        </w:placeholder>
      </w:sdtPr>
      <w:sdtEndPr/>
      <w:sdtContent>
        <w:p w14:paraId="760EA6ED" w14:textId="77777777" w:rsidR="00B9090A" w:rsidRPr="0052455C" w:rsidRDefault="00B9090A" w:rsidP="00B9090A">
          <w:pPr>
            <w:ind w:firstLine="720"/>
            <w:rPr>
              <w:rFonts w:cstheme="minorHAnsi"/>
              <w:szCs w:val="24"/>
            </w:rPr>
          </w:pPr>
          <w:r w:rsidRPr="0052455C">
            <w:rPr>
              <w:rFonts w:cstheme="minorHAnsi"/>
              <w:szCs w:val="24"/>
            </w:rPr>
            <w:t>I propose to create a multiplayer chess game call Navy Chess, a two-player board game. There are no existing games on any platforms since it is an old-fashion board game to my current knowledge and research. I want to create a digital version of Navy Chess for Windows platforms where users can download it and connect to other players via the players' IP address and port using Python socket.</w:t>
          </w:r>
        </w:p>
        <w:p w14:paraId="27399EC0" w14:textId="6F67FE60" w:rsidR="00FF52C3" w:rsidRPr="0052455C" w:rsidRDefault="00B9090A" w:rsidP="00F85A4B">
          <w:pPr>
            <w:ind w:firstLine="720"/>
            <w:rPr>
              <w:rFonts w:cstheme="minorHAnsi"/>
              <w:szCs w:val="24"/>
            </w:rPr>
          </w:pPr>
          <w:r w:rsidRPr="0052455C">
            <w:rPr>
              <w:rFonts w:cstheme="minorHAnsi"/>
              <w:szCs w:val="24"/>
            </w:rPr>
            <w:t xml:space="preserve">Besides the game itself, a live chat function with encrypt data transmit underneath that will provide a safer and more reliable gaming environment. To let the signal </w:t>
          </w:r>
          <w:proofErr w:type="gramStart"/>
          <w:r w:rsidRPr="0052455C">
            <w:rPr>
              <w:rFonts w:cstheme="minorHAnsi"/>
              <w:szCs w:val="24"/>
            </w:rPr>
            <w:t>player</w:t>
          </w:r>
          <w:proofErr w:type="gramEnd"/>
          <w:r w:rsidRPr="0052455C">
            <w:rPr>
              <w:rFonts w:cstheme="minorHAnsi"/>
              <w:szCs w:val="24"/>
            </w:rPr>
            <w:t xml:space="preserve"> enjoy the game, Two different AI levels for this game with Alpha-beta pruning and Minimax allow the signal player to start a match without waiting for another player. In terms of player connections, there will be a two-factor authentication applied to the game that whenever play </w:t>
          </w:r>
          <w:r w:rsidRPr="0052455C">
            <w:rPr>
              <w:rFonts w:cstheme="minorHAnsi"/>
              <w:szCs w:val="24"/>
            </w:rPr>
            <w:lastRenderedPageBreak/>
            <w:t>A wants to connect to player B, there will be a request to authenticate it via an external email system.</w:t>
          </w:r>
        </w:p>
      </w:sdtContent>
    </w:sdt>
    <w:p w14:paraId="688C0044" w14:textId="77777777" w:rsidR="005C0884" w:rsidRPr="0052455C" w:rsidRDefault="00D14071" w:rsidP="00D14071">
      <w:pPr>
        <w:pStyle w:val="Heading3"/>
        <w:numPr>
          <w:ilvl w:val="2"/>
          <w:numId w:val="1"/>
        </w:numPr>
        <w:rPr>
          <w:rFonts w:asciiTheme="minorHAnsi" w:hAnsiTheme="minorHAnsi" w:cstheme="minorHAnsi"/>
        </w:rPr>
      </w:pPr>
      <w:bookmarkStart w:id="3" w:name="_Toc83231985"/>
      <w:r w:rsidRPr="0052455C">
        <w:rPr>
          <w:rFonts w:asciiTheme="minorHAnsi" w:hAnsiTheme="minorHAnsi" w:cstheme="minorHAnsi"/>
        </w:rPr>
        <w:t>Essential Problems</w:t>
      </w:r>
      <w:bookmarkEnd w:id="3"/>
    </w:p>
    <w:sdt>
      <w:sdtPr>
        <w:rPr>
          <w:rFonts w:cstheme="minorHAnsi"/>
          <w:szCs w:val="24"/>
        </w:rPr>
        <w:id w:val="1324541772"/>
        <w:placeholder>
          <w:docPart w:val="4D1C96E2A38D4B4C8A1A3C71EEF209A1"/>
        </w:placeholder>
      </w:sdtPr>
      <w:sdtEndPr/>
      <w:sdtContent>
        <w:p w14:paraId="0CC1ED6E" w14:textId="3C0AAD66" w:rsidR="00925477" w:rsidRPr="0052455C" w:rsidRDefault="00D329BC" w:rsidP="009B4D42">
          <w:pPr>
            <w:ind w:firstLine="720"/>
            <w:rPr>
              <w:rFonts w:cstheme="minorHAnsi"/>
              <w:szCs w:val="24"/>
            </w:rPr>
          </w:pPr>
          <w:r w:rsidRPr="0052455C">
            <w:rPr>
              <w:rFonts w:cstheme="minorHAnsi"/>
              <w:szCs w:val="24"/>
            </w:rPr>
            <w:t xml:space="preserve">For this project, </w:t>
          </w:r>
          <w:r w:rsidR="000A73E8" w:rsidRPr="0052455C">
            <w:rPr>
              <w:rFonts w:cstheme="minorHAnsi"/>
              <w:szCs w:val="24"/>
            </w:rPr>
            <w:t xml:space="preserve">I tried to digitalize a board chess game into a </w:t>
          </w:r>
          <w:r w:rsidR="00B2343D" w:rsidRPr="0052455C">
            <w:rPr>
              <w:rFonts w:cstheme="minorHAnsi"/>
              <w:szCs w:val="24"/>
            </w:rPr>
            <w:t xml:space="preserve">multiplayer </w:t>
          </w:r>
          <w:r w:rsidR="00021869" w:rsidRPr="0052455C">
            <w:rPr>
              <w:rFonts w:cstheme="minorHAnsi"/>
              <w:szCs w:val="24"/>
            </w:rPr>
            <w:t>game</w:t>
          </w:r>
          <w:r w:rsidR="00925477" w:rsidRPr="0052455C">
            <w:rPr>
              <w:rFonts w:cstheme="minorHAnsi"/>
              <w:szCs w:val="24"/>
            </w:rPr>
            <w:t xml:space="preserve"> and there are some essential problems I try to solve:</w:t>
          </w:r>
        </w:p>
        <w:p w14:paraId="3529397E" w14:textId="67853870" w:rsidR="009C3D4E" w:rsidRPr="0052455C" w:rsidRDefault="009C6129" w:rsidP="00B42B76">
          <w:pPr>
            <w:pStyle w:val="ListParagraph"/>
            <w:numPr>
              <w:ilvl w:val="0"/>
              <w:numId w:val="14"/>
            </w:numPr>
            <w:rPr>
              <w:rFonts w:cstheme="minorHAnsi"/>
              <w:szCs w:val="24"/>
            </w:rPr>
          </w:pPr>
          <w:r w:rsidRPr="0052455C">
            <w:rPr>
              <w:rFonts w:cstheme="minorHAnsi"/>
              <w:szCs w:val="24"/>
            </w:rPr>
            <w:t xml:space="preserve">There are 50 chess units </w:t>
          </w:r>
          <w:r w:rsidR="000D7F03" w:rsidRPr="0052455C">
            <w:rPr>
              <w:rFonts w:cstheme="minorHAnsi"/>
              <w:szCs w:val="24"/>
            </w:rPr>
            <w:t xml:space="preserve">in </w:t>
          </w:r>
          <w:r w:rsidR="00C80554" w:rsidRPr="0052455C">
            <w:rPr>
              <w:rFonts w:cstheme="minorHAnsi"/>
              <w:szCs w:val="24"/>
            </w:rPr>
            <w:t xml:space="preserve">the game. The variables of each chess </w:t>
          </w:r>
          <w:r w:rsidR="0012453F" w:rsidRPr="0052455C">
            <w:rPr>
              <w:rFonts w:cstheme="minorHAnsi"/>
              <w:szCs w:val="24"/>
            </w:rPr>
            <w:t>object</w:t>
          </w:r>
          <w:r w:rsidR="00C80554" w:rsidRPr="0052455C">
            <w:rPr>
              <w:rFonts w:cstheme="minorHAnsi"/>
              <w:szCs w:val="24"/>
            </w:rPr>
            <w:t xml:space="preserve"> are essential since they need to move, attack, hide and be dest</w:t>
          </w:r>
          <w:r w:rsidR="00A32917" w:rsidRPr="0052455C">
            <w:rPr>
              <w:rFonts w:cstheme="minorHAnsi"/>
              <w:szCs w:val="24"/>
            </w:rPr>
            <w:t>roy</w:t>
          </w:r>
          <w:r w:rsidR="00C80554" w:rsidRPr="0052455C">
            <w:rPr>
              <w:rFonts w:cstheme="minorHAnsi"/>
              <w:szCs w:val="24"/>
            </w:rPr>
            <w:t>ed.</w:t>
          </w:r>
          <w:r w:rsidR="00A966B2" w:rsidRPr="0052455C">
            <w:rPr>
              <w:rFonts w:cstheme="minorHAnsi"/>
              <w:szCs w:val="24"/>
            </w:rPr>
            <w:t xml:space="preserve"> </w:t>
          </w:r>
        </w:p>
        <w:p w14:paraId="347323D5" w14:textId="77777777" w:rsidR="0022452B" w:rsidRPr="0052455C" w:rsidRDefault="000A07DC" w:rsidP="00B42B76">
          <w:pPr>
            <w:pStyle w:val="ListParagraph"/>
            <w:numPr>
              <w:ilvl w:val="0"/>
              <w:numId w:val="14"/>
            </w:numPr>
            <w:rPr>
              <w:rFonts w:cstheme="minorHAnsi"/>
              <w:szCs w:val="24"/>
            </w:rPr>
          </w:pPr>
          <w:r w:rsidRPr="0052455C">
            <w:rPr>
              <w:rFonts w:cstheme="minorHAnsi"/>
              <w:szCs w:val="24"/>
            </w:rPr>
            <w:t xml:space="preserve">I need to </w:t>
          </w:r>
          <w:r w:rsidR="00437E11" w:rsidRPr="0052455C">
            <w:rPr>
              <w:rFonts w:cstheme="minorHAnsi"/>
              <w:szCs w:val="24"/>
            </w:rPr>
            <w:t xml:space="preserve">solve how the </w:t>
          </w:r>
          <w:r w:rsidR="003D41A5" w:rsidRPr="0052455C">
            <w:rPr>
              <w:rFonts w:cstheme="minorHAnsi"/>
              <w:szCs w:val="24"/>
            </w:rPr>
            <w:t>Alpha-beta p</w:t>
          </w:r>
          <w:r w:rsidR="004E2800" w:rsidRPr="0052455C">
            <w:rPr>
              <w:rFonts w:cstheme="minorHAnsi"/>
              <w:szCs w:val="24"/>
            </w:rPr>
            <w:t>ru</w:t>
          </w:r>
          <w:r w:rsidR="003D41A5" w:rsidRPr="0052455C">
            <w:rPr>
              <w:rFonts w:cstheme="minorHAnsi"/>
              <w:szCs w:val="24"/>
            </w:rPr>
            <w:t>ning and Minimax alg</w:t>
          </w:r>
          <w:r w:rsidR="004E2800" w:rsidRPr="0052455C">
            <w:rPr>
              <w:rFonts w:cstheme="minorHAnsi"/>
              <w:szCs w:val="24"/>
            </w:rPr>
            <w:t>orit</w:t>
          </w:r>
          <w:r w:rsidR="003D41A5" w:rsidRPr="0052455C">
            <w:rPr>
              <w:rFonts w:cstheme="minorHAnsi"/>
              <w:szCs w:val="24"/>
            </w:rPr>
            <w:t xml:space="preserve">hms can fit this chess game model. </w:t>
          </w:r>
        </w:p>
        <w:p w14:paraId="4F186736" w14:textId="77777777" w:rsidR="00535B77" w:rsidRPr="0052455C" w:rsidRDefault="0022452B" w:rsidP="00B42B76">
          <w:pPr>
            <w:pStyle w:val="ListParagraph"/>
            <w:numPr>
              <w:ilvl w:val="0"/>
              <w:numId w:val="14"/>
            </w:numPr>
            <w:rPr>
              <w:rFonts w:cstheme="minorHAnsi"/>
              <w:szCs w:val="24"/>
            </w:rPr>
          </w:pPr>
          <w:r w:rsidRPr="0052455C">
            <w:rPr>
              <w:rFonts w:cstheme="minorHAnsi"/>
              <w:szCs w:val="24"/>
            </w:rPr>
            <w:t xml:space="preserve">I need to </w:t>
          </w:r>
          <w:r w:rsidR="00DB4B3E" w:rsidRPr="0052455C">
            <w:rPr>
              <w:rFonts w:cstheme="minorHAnsi"/>
              <w:szCs w:val="24"/>
            </w:rPr>
            <w:t>set</w:t>
          </w:r>
          <w:r w:rsidR="008327C7" w:rsidRPr="0052455C">
            <w:rPr>
              <w:rFonts w:cstheme="minorHAnsi"/>
              <w:szCs w:val="24"/>
            </w:rPr>
            <w:t xml:space="preserve"> </w:t>
          </w:r>
          <w:r w:rsidR="00DB4B3E" w:rsidRPr="0052455C">
            <w:rPr>
              <w:rFonts w:cstheme="minorHAnsi"/>
              <w:szCs w:val="24"/>
            </w:rPr>
            <w:t>up a third</w:t>
          </w:r>
          <w:r w:rsidR="008327C7" w:rsidRPr="0052455C">
            <w:rPr>
              <w:rFonts w:cstheme="minorHAnsi"/>
              <w:szCs w:val="24"/>
            </w:rPr>
            <w:t>-</w:t>
          </w:r>
          <w:r w:rsidR="00DB4B3E" w:rsidRPr="0052455C">
            <w:rPr>
              <w:rFonts w:cstheme="minorHAnsi"/>
              <w:szCs w:val="24"/>
            </w:rPr>
            <w:t xml:space="preserve">party SMTP service </w:t>
          </w:r>
          <w:r w:rsidR="00AD5475" w:rsidRPr="0052455C">
            <w:rPr>
              <w:rFonts w:cstheme="minorHAnsi"/>
              <w:szCs w:val="24"/>
            </w:rPr>
            <w:t xml:space="preserve">to </w:t>
          </w:r>
          <w:r w:rsidR="00DB4B3E" w:rsidRPr="0052455C">
            <w:rPr>
              <w:rFonts w:cstheme="minorHAnsi"/>
              <w:szCs w:val="24"/>
            </w:rPr>
            <w:t>build a two-factor authentication process based on that.</w:t>
          </w:r>
        </w:p>
        <w:p w14:paraId="5DF32CB5" w14:textId="14AFBF7E" w:rsidR="00D14071" w:rsidRPr="0052455C" w:rsidRDefault="00535B77" w:rsidP="00B42B76">
          <w:pPr>
            <w:pStyle w:val="ListParagraph"/>
            <w:numPr>
              <w:ilvl w:val="0"/>
              <w:numId w:val="14"/>
            </w:numPr>
            <w:rPr>
              <w:rFonts w:cstheme="minorHAnsi"/>
              <w:szCs w:val="24"/>
            </w:rPr>
          </w:pPr>
          <w:r w:rsidRPr="0052455C">
            <w:rPr>
              <w:rFonts w:cstheme="minorHAnsi"/>
              <w:szCs w:val="24"/>
            </w:rPr>
            <w:t xml:space="preserve">I need to </w:t>
          </w:r>
          <w:r w:rsidR="00135BE0" w:rsidRPr="0052455C">
            <w:rPr>
              <w:rFonts w:cstheme="minorHAnsi"/>
              <w:szCs w:val="24"/>
            </w:rPr>
            <w:t>embed RSA encryption to the chat function</w:t>
          </w:r>
          <w:r w:rsidR="00617F43" w:rsidRPr="0052455C">
            <w:rPr>
              <w:rFonts w:cstheme="minorHAnsi"/>
              <w:szCs w:val="24"/>
            </w:rPr>
            <w:t>.</w:t>
          </w:r>
        </w:p>
      </w:sdtContent>
    </w:sdt>
    <w:p w14:paraId="55070D32" w14:textId="77777777" w:rsidR="00D14071" w:rsidRPr="0052455C" w:rsidRDefault="00D14071" w:rsidP="00D14071">
      <w:pPr>
        <w:pStyle w:val="Heading3"/>
        <w:numPr>
          <w:ilvl w:val="2"/>
          <w:numId w:val="1"/>
        </w:numPr>
        <w:rPr>
          <w:rFonts w:asciiTheme="minorHAnsi" w:hAnsiTheme="minorHAnsi" w:cstheme="minorHAnsi"/>
        </w:rPr>
      </w:pPr>
      <w:bookmarkStart w:id="4" w:name="_Toc83231986"/>
      <w:r w:rsidRPr="0052455C">
        <w:rPr>
          <w:rFonts w:asciiTheme="minorHAnsi" w:hAnsiTheme="minorHAnsi" w:cstheme="minorHAnsi"/>
        </w:rPr>
        <w:t>Goals and Objectives</w:t>
      </w:r>
      <w:bookmarkEnd w:id="4"/>
    </w:p>
    <w:sdt>
      <w:sdtPr>
        <w:rPr>
          <w:rFonts w:cstheme="minorHAnsi"/>
          <w:szCs w:val="24"/>
        </w:rPr>
        <w:id w:val="502868963"/>
        <w:placeholder>
          <w:docPart w:val="1CEFE1E99F534BEBB59E29B812BFB00B"/>
        </w:placeholder>
      </w:sdtPr>
      <w:sdtEndPr/>
      <w:sdtContent>
        <w:p w14:paraId="226B6E64" w14:textId="77777777" w:rsidR="00F85A4B" w:rsidRPr="0052455C" w:rsidRDefault="00F85A4B" w:rsidP="00E91F23">
          <w:pPr>
            <w:ind w:firstLine="720"/>
            <w:rPr>
              <w:rFonts w:cstheme="minorHAnsi"/>
              <w:szCs w:val="24"/>
            </w:rPr>
          </w:pPr>
          <w:r w:rsidRPr="0052455C">
            <w:rPr>
              <w:rFonts w:cstheme="minorHAnsi"/>
              <w:szCs w:val="24"/>
            </w:rPr>
            <w:t>Overall, this project has four main goals:</w:t>
          </w:r>
        </w:p>
        <w:p w14:paraId="0E76B505" w14:textId="77777777" w:rsidR="00F85A4B" w:rsidRPr="0052455C" w:rsidRDefault="00F85A4B" w:rsidP="00842921">
          <w:pPr>
            <w:pStyle w:val="ListParagraph"/>
            <w:numPr>
              <w:ilvl w:val="0"/>
              <w:numId w:val="15"/>
            </w:numPr>
            <w:spacing w:line="360" w:lineRule="auto"/>
            <w:rPr>
              <w:rFonts w:cstheme="minorHAnsi"/>
              <w:szCs w:val="24"/>
            </w:rPr>
          </w:pPr>
          <w:r w:rsidRPr="0052455C">
            <w:rPr>
              <w:rFonts w:cstheme="minorHAnsi"/>
              <w:szCs w:val="24"/>
            </w:rPr>
            <w:t>To develop a fully functional digitalized 2D Navy Chess game for the Windows platform using Python.</w:t>
          </w:r>
        </w:p>
        <w:p w14:paraId="7B0B3E41" w14:textId="77777777" w:rsidR="00F85A4B" w:rsidRPr="0052455C" w:rsidRDefault="00F85A4B" w:rsidP="00842921">
          <w:pPr>
            <w:pStyle w:val="ListParagraph"/>
            <w:numPr>
              <w:ilvl w:val="0"/>
              <w:numId w:val="15"/>
            </w:numPr>
            <w:spacing w:line="360" w:lineRule="auto"/>
            <w:rPr>
              <w:rFonts w:cstheme="minorHAnsi"/>
              <w:szCs w:val="24"/>
            </w:rPr>
          </w:pPr>
          <w:r w:rsidRPr="0052455C">
            <w:rPr>
              <w:rFonts w:cstheme="minorHAnsi"/>
              <w:szCs w:val="24"/>
            </w:rPr>
            <w:t xml:space="preserve">To research and develop a single-player mode with Alpha-beta pruning and Minimax. </w:t>
          </w:r>
        </w:p>
        <w:p w14:paraId="796041B7" w14:textId="77777777" w:rsidR="00F85A4B" w:rsidRPr="0052455C" w:rsidRDefault="00F85A4B" w:rsidP="00842921">
          <w:pPr>
            <w:pStyle w:val="ListParagraph"/>
            <w:numPr>
              <w:ilvl w:val="0"/>
              <w:numId w:val="15"/>
            </w:numPr>
            <w:spacing w:line="360" w:lineRule="auto"/>
            <w:rPr>
              <w:rFonts w:cstheme="minorHAnsi"/>
              <w:szCs w:val="24"/>
            </w:rPr>
          </w:pPr>
          <w:r w:rsidRPr="0052455C">
            <w:rPr>
              <w:rFonts w:cstheme="minorHAnsi"/>
              <w:szCs w:val="24"/>
            </w:rPr>
            <w:t>To develop a secure live chat with a data transmitting function to enhance the gamer's gaming environment by using end-to-end encryption.</w:t>
          </w:r>
        </w:p>
        <w:p w14:paraId="7CC5FE4A" w14:textId="30C25ADF" w:rsidR="00F85A4B" w:rsidRPr="0052455C" w:rsidRDefault="005559E7" w:rsidP="00842921">
          <w:pPr>
            <w:pStyle w:val="ListParagraph"/>
            <w:numPr>
              <w:ilvl w:val="0"/>
              <w:numId w:val="15"/>
            </w:numPr>
            <w:spacing w:line="360" w:lineRule="auto"/>
            <w:rPr>
              <w:rFonts w:cstheme="minorHAnsi"/>
              <w:szCs w:val="24"/>
            </w:rPr>
          </w:pPr>
          <w:r w:rsidRPr="0052455C">
            <w:rPr>
              <w:rFonts w:cstheme="minorHAnsi"/>
              <w:szCs w:val="24"/>
            </w:rPr>
            <w:t>T</w:t>
          </w:r>
          <w:r w:rsidR="00F85A4B" w:rsidRPr="0052455C">
            <w:rPr>
              <w:rFonts w:cstheme="minorHAnsi"/>
              <w:szCs w:val="24"/>
            </w:rPr>
            <w:t>wo-factor authentication</w:t>
          </w:r>
          <w:r w:rsidR="00471DC1" w:rsidRPr="0052455C">
            <w:rPr>
              <w:rFonts w:cstheme="minorHAnsi"/>
              <w:szCs w:val="24"/>
            </w:rPr>
            <w:t xml:space="preserve"> function to secure player register</w:t>
          </w:r>
          <w:r w:rsidR="00951FD2" w:rsidRPr="0052455C">
            <w:rPr>
              <w:rFonts w:cstheme="minorHAnsi"/>
              <w:szCs w:val="24"/>
            </w:rPr>
            <w:t xml:space="preserve">, </w:t>
          </w:r>
          <w:r w:rsidR="00471DC1" w:rsidRPr="0052455C">
            <w:rPr>
              <w:rFonts w:cstheme="minorHAnsi"/>
              <w:szCs w:val="24"/>
            </w:rPr>
            <w:t>login</w:t>
          </w:r>
          <w:r w:rsidR="00951FD2" w:rsidRPr="0052455C">
            <w:rPr>
              <w:rFonts w:cstheme="minorHAnsi"/>
              <w:szCs w:val="24"/>
            </w:rPr>
            <w:t xml:space="preserve"> and </w:t>
          </w:r>
          <w:r w:rsidR="001432F1" w:rsidRPr="0052455C">
            <w:rPr>
              <w:rFonts w:cstheme="minorHAnsi"/>
              <w:szCs w:val="24"/>
            </w:rPr>
            <w:t>communicate</w:t>
          </w:r>
          <w:r w:rsidR="00F85A4B" w:rsidRPr="0052455C">
            <w:rPr>
              <w:rFonts w:cstheme="minorHAnsi"/>
              <w:szCs w:val="24"/>
            </w:rPr>
            <w:t>.</w:t>
          </w:r>
        </w:p>
        <w:p w14:paraId="0A921128" w14:textId="52B963FA" w:rsidR="00205BDE" w:rsidRPr="0052455C" w:rsidRDefault="00E74B44" w:rsidP="00205BDE">
          <w:pPr>
            <w:ind w:left="720"/>
            <w:rPr>
              <w:rFonts w:cstheme="minorHAnsi"/>
              <w:szCs w:val="24"/>
            </w:rPr>
          </w:pPr>
        </w:p>
      </w:sdtContent>
    </w:sdt>
    <w:p w14:paraId="20A8E4C7" w14:textId="77777777" w:rsidR="00205BDE" w:rsidRPr="0052455C" w:rsidRDefault="00205BDE" w:rsidP="00205BDE">
      <w:pPr>
        <w:ind w:left="720"/>
        <w:rPr>
          <w:rFonts w:cstheme="minorHAnsi"/>
          <w:szCs w:val="24"/>
        </w:rPr>
      </w:pPr>
    </w:p>
    <w:p w14:paraId="0A5D7772" w14:textId="77777777" w:rsidR="005C0884" w:rsidRPr="0052455C" w:rsidRDefault="00E51A8D" w:rsidP="005C0884">
      <w:pPr>
        <w:pStyle w:val="Heading1"/>
        <w:numPr>
          <w:ilvl w:val="0"/>
          <w:numId w:val="1"/>
        </w:numPr>
        <w:rPr>
          <w:rFonts w:asciiTheme="minorHAnsi" w:hAnsiTheme="minorHAnsi" w:cstheme="minorHAnsi"/>
          <w:sz w:val="24"/>
          <w:szCs w:val="24"/>
        </w:rPr>
      </w:pPr>
      <w:bookmarkStart w:id="5" w:name="_Toc83231987"/>
      <w:r w:rsidRPr="0052455C">
        <w:rPr>
          <w:rFonts w:asciiTheme="minorHAnsi" w:hAnsiTheme="minorHAnsi" w:cstheme="minorHAnsi"/>
          <w:sz w:val="24"/>
          <w:szCs w:val="24"/>
        </w:rPr>
        <w:lastRenderedPageBreak/>
        <w:t>Body</w:t>
      </w:r>
      <w:bookmarkEnd w:id="5"/>
    </w:p>
    <w:p w14:paraId="3EBBF907" w14:textId="77777777" w:rsidR="005C0884" w:rsidRPr="0052455C" w:rsidRDefault="00205BDE" w:rsidP="00E51A8D">
      <w:pPr>
        <w:pStyle w:val="Heading2"/>
        <w:numPr>
          <w:ilvl w:val="1"/>
          <w:numId w:val="1"/>
        </w:numPr>
        <w:rPr>
          <w:rFonts w:asciiTheme="minorHAnsi" w:hAnsiTheme="minorHAnsi" w:cstheme="minorHAnsi"/>
          <w:sz w:val="24"/>
          <w:szCs w:val="24"/>
        </w:rPr>
      </w:pPr>
      <w:bookmarkStart w:id="6" w:name="_Toc83231988"/>
      <w:r w:rsidRPr="0052455C">
        <w:rPr>
          <w:rFonts w:asciiTheme="minorHAnsi" w:hAnsiTheme="minorHAnsi" w:cstheme="minorHAnsi"/>
          <w:sz w:val="24"/>
          <w:szCs w:val="24"/>
        </w:rPr>
        <w:t>Background</w:t>
      </w:r>
      <w:bookmarkEnd w:id="6"/>
    </w:p>
    <w:sdt>
      <w:sdtPr>
        <w:rPr>
          <w:rFonts w:cstheme="minorHAnsi"/>
          <w:szCs w:val="24"/>
        </w:rPr>
        <w:id w:val="-469430171"/>
        <w:placeholder>
          <w:docPart w:val="CE1B272170A1419D89D81408EF490D07"/>
        </w:placeholder>
      </w:sdtPr>
      <w:sdtEndPr/>
      <w:sdtContent>
        <w:p w14:paraId="71FADE64" w14:textId="77777777" w:rsidR="00FB3BEE" w:rsidRPr="0052455C" w:rsidRDefault="00FB3BEE" w:rsidP="00FB3BEE">
          <w:pPr>
            <w:ind w:firstLine="720"/>
            <w:rPr>
              <w:rFonts w:cstheme="minorHAnsi"/>
              <w:szCs w:val="24"/>
            </w:rPr>
          </w:pPr>
          <w:r w:rsidRPr="0052455C">
            <w:rPr>
              <w:rFonts w:cstheme="minorHAnsi"/>
              <w:szCs w:val="24"/>
            </w:rPr>
            <w:t xml:space="preserve">Navy Chess is a two-player board game, and it was derived from another board game </w:t>
          </w:r>
          <w:proofErr w:type="spellStart"/>
          <w:r w:rsidRPr="0052455C">
            <w:rPr>
              <w:rFonts w:cstheme="minorHAnsi"/>
              <w:szCs w:val="24"/>
            </w:rPr>
            <w:t>SanJun</w:t>
          </w:r>
          <w:proofErr w:type="spellEnd"/>
          <w:r w:rsidRPr="0052455C">
            <w:rPr>
              <w:rFonts w:cstheme="minorHAnsi"/>
              <w:szCs w:val="24"/>
            </w:rPr>
            <w:t xml:space="preserve"> Chess. To my current knowledge and research, both games are no longer online on any platform since it is an old-fashion board game, and most people treat it as antique. </w:t>
          </w:r>
        </w:p>
        <w:p w14:paraId="4C4D4640" w14:textId="4AE5AB8B" w:rsidR="00205BDE" w:rsidRPr="0052455C" w:rsidRDefault="00FB3BEE" w:rsidP="000E6373">
          <w:pPr>
            <w:ind w:firstLine="720"/>
            <w:rPr>
              <w:rFonts w:cstheme="minorHAnsi"/>
              <w:szCs w:val="24"/>
            </w:rPr>
          </w:pPr>
          <w:r w:rsidRPr="0052455C">
            <w:rPr>
              <w:rFonts w:cstheme="minorHAnsi"/>
              <w:szCs w:val="24"/>
            </w:rPr>
            <w:t>The main combat units include aircraft carriers, battleships, torpedoes (same as all types of ships), mine blasters (lightning strike ships), and submarines (the only ships that can defeat all types of ships are defeated by lightning strike ships). The secondary combat units include three missile boats (which can knock down Aircraft carriers), torpedo boats (which can knock down submarines), mines (to protect military flags at sea), and three minesweepers (which can knock down mines). In addition, because there are two anti-submarine aircraft groups (anti-submarine aircraft and bombers) walking on the chessboard with black dotted lines (courses), Navy chess has produced the concept of three-dimensional space combat because of the submarine, anti-submarine aircraft, and bomber group.</w:t>
          </w:r>
        </w:p>
      </w:sdtContent>
    </w:sdt>
    <w:p w14:paraId="4B8CF4BE" w14:textId="77777777" w:rsidR="00205BDE" w:rsidRPr="0052455C" w:rsidRDefault="00205BDE" w:rsidP="00205BDE">
      <w:pPr>
        <w:pStyle w:val="Heading2"/>
        <w:numPr>
          <w:ilvl w:val="1"/>
          <w:numId w:val="1"/>
        </w:numPr>
        <w:rPr>
          <w:rFonts w:asciiTheme="minorHAnsi" w:hAnsiTheme="minorHAnsi" w:cstheme="minorHAnsi"/>
          <w:sz w:val="24"/>
          <w:szCs w:val="24"/>
        </w:rPr>
      </w:pPr>
      <w:bookmarkStart w:id="7" w:name="_Toc83231989"/>
      <w:r w:rsidRPr="0052455C">
        <w:rPr>
          <w:rFonts w:asciiTheme="minorHAnsi" w:hAnsiTheme="minorHAnsi" w:cstheme="minorHAnsi"/>
          <w:sz w:val="24"/>
          <w:szCs w:val="24"/>
        </w:rPr>
        <w:t>Project Statement</w:t>
      </w:r>
      <w:bookmarkEnd w:id="7"/>
    </w:p>
    <w:sdt>
      <w:sdtPr>
        <w:rPr>
          <w:rFonts w:cstheme="minorHAnsi"/>
          <w:szCs w:val="24"/>
        </w:rPr>
        <w:id w:val="-1983301851"/>
        <w:placeholder>
          <w:docPart w:val="BC89AD4DD3124947AE9438560700026F"/>
        </w:placeholder>
      </w:sdtPr>
      <w:sdtEndPr/>
      <w:sdtContent>
        <w:p w14:paraId="799601A6" w14:textId="669C9CBF" w:rsidR="00205BDE" w:rsidRPr="0052455C" w:rsidRDefault="000E6373" w:rsidP="00C75A26">
          <w:pPr>
            <w:ind w:firstLine="720"/>
            <w:rPr>
              <w:rFonts w:cstheme="minorHAnsi"/>
              <w:szCs w:val="24"/>
            </w:rPr>
          </w:pPr>
          <w:r w:rsidRPr="0052455C">
            <w:rPr>
              <w:rFonts w:cstheme="minorHAnsi"/>
              <w:szCs w:val="24"/>
            </w:rPr>
            <w:t xml:space="preserve">The problem </w:t>
          </w:r>
          <w:r w:rsidR="001D0B84" w:rsidRPr="0052455C">
            <w:rPr>
              <w:rFonts w:cstheme="minorHAnsi"/>
              <w:szCs w:val="24"/>
            </w:rPr>
            <w:t xml:space="preserve">is </w:t>
          </w:r>
          <w:r w:rsidRPr="0052455C">
            <w:rPr>
              <w:rFonts w:cstheme="minorHAnsi"/>
              <w:szCs w:val="24"/>
            </w:rPr>
            <w:t xml:space="preserve">that </w:t>
          </w:r>
          <w:r w:rsidR="00364042" w:rsidRPr="0052455C">
            <w:rPr>
              <w:rFonts w:cstheme="minorHAnsi"/>
              <w:szCs w:val="24"/>
            </w:rPr>
            <w:t xml:space="preserve">the </w:t>
          </w:r>
          <w:r w:rsidRPr="0052455C">
            <w:rPr>
              <w:rFonts w:cstheme="minorHAnsi"/>
              <w:szCs w:val="24"/>
            </w:rPr>
            <w:t xml:space="preserve">Navy Chess Game </w:t>
          </w:r>
          <w:r w:rsidR="009C2EF3" w:rsidRPr="0052455C">
            <w:rPr>
              <w:rFonts w:cstheme="minorHAnsi"/>
              <w:szCs w:val="24"/>
            </w:rPr>
            <w:t>people can play their child game</w:t>
          </w:r>
          <w:r w:rsidR="00902B99" w:rsidRPr="0052455C">
            <w:rPr>
              <w:rFonts w:cstheme="minorHAnsi"/>
              <w:szCs w:val="24"/>
            </w:rPr>
            <w:t>s</w:t>
          </w:r>
          <w:r w:rsidR="009C2EF3" w:rsidRPr="0052455C">
            <w:rPr>
              <w:rFonts w:cstheme="minorHAnsi"/>
              <w:szCs w:val="24"/>
            </w:rPr>
            <w:t xml:space="preserve"> online without searching </w:t>
          </w:r>
          <w:r w:rsidR="00902B99" w:rsidRPr="0052455C">
            <w:rPr>
              <w:rFonts w:cstheme="minorHAnsi"/>
              <w:szCs w:val="24"/>
            </w:rPr>
            <w:t xml:space="preserve">for </w:t>
          </w:r>
          <w:r w:rsidR="002F1ADF" w:rsidRPr="0052455C">
            <w:rPr>
              <w:rFonts w:cstheme="minorHAnsi"/>
              <w:szCs w:val="24"/>
            </w:rPr>
            <w:t xml:space="preserve">such games in local stores. </w:t>
          </w:r>
          <w:r w:rsidR="00D436A3" w:rsidRPr="0052455C">
            <w:rPr>
              <w:rFonts w:cstheme="minorHAnsi"/>
              <w:szCs w:val="24"/>
            </w:rPr>
            <w:t xml:space="preserve">It </w:t>
          </w:r>
          <w:r w:rsidR="00162E95" w:rsidRPr="0052455C">
            <w:rPr>
              <w:rFonts w:cstheme="minorHAnsi"/>
              <w:szCs w:val="24"/>
            </w:rPr>
            <w:t>has several modes suck as dark mode, normal multiplayer mode</w:t>
          </w:r>
          <w:r w:rsidR="002514DD" w:rsidRPr="0052455C">
            <w:rPr>
              <w:rFonts w:cstheme="minorHAnsi"/>
              <w:szCs w:val="24"/>
            </w:rPr>
            <w:t>,</w:t>
          </w:r>
          <w:r w:rsidR="00162E95" w:rsidRPr="0052455C">
            <w:rPr>
              <w:rFonts w:cstheme="minorHAnsi"/>
              <w:szCs w:val="24"/>
            </w:rPr>
            <w:t xml:space="preserve"> and </w:t>
          </w:r>
          <w:proofErr w:type="spellStart"/>
          <w:r w:rsidR="00162E95" w:rsidRPr="0052455C">
            <w:rPr>
              <w:rFonts w:cstheme="minorHAnsi"/>
              <w:szCs w:val="24"/>
            </w:rPr>
            <w:t>singal</w:t>
          </w:r>
          <w:proofErr w:type="spellEnd"/>
          <w:r w:rsidR="00162E95" w:rsidRPr="0052455C">
            <w:rPr>
              <w:rFonts w:cstheme="minorHAnsi"/>
              <w:szCs w:val="24"/>
            </w:rPr>
            <w:t xml:space="preserve"> player mode</w:t>
          </w:r>
          <w:r w:rsidR="002514DD" w:rsidRPr="0052455C">
            <w:rPr>
              <w:rFonts w:cstheme="minorHAnsi"/>
              <w:szCs w:val="24"/>
            </w:rPr>
            <w:t>,</w:t>
          </w:r>
          <w:r w:rsidR="00162E95" w:rsidRPr="0052455C">
            <w:rPr>
              <w:rFonts w:cstheme="minorHAnsi"/>
              <w:szCs w:val="24"/>
            </w:rPr>
            <w:t xml:space="preserve"> </w:t>
          </w:r>
          <w:r w:rsidR="00D82115" w:rsidRPr="0052455C">
            <w:rPr>
              <w:rFonts w:cstheme="minorHAnsi"/>
              <w:szCs w:val="24"/>
            </w:rPr>
            <w:t>which solves the differen</w:t>
          </w:r>
          <w:r w:rsidR="002514DD" w:rsidRPr="0052455C">
            <w:rPr>
              <w:rFonts w:cstheme="minorHAnsi"/>
              <w:szCs w:val="24"/>
            </w:rPr>
            <w:t>t</w:t>
          </w:r>
          <w:r w:rsidR="00D82115" w:rsidRPr="0052455C">
            <w:rPr>
              <w:rFonts w:cstheme="minorHAnsi"/>
              <w:szCs w:val="24"/>
            </w:rPr>
            <w:t xml:space="preserve"> needs </w:t>
          </w:r>
          <w:r w:rsidR="002514DD" w:rsidRPr="0052455C">
            <w:rPr>
              <w:rFonts w:cstheme="minorHAnsi"/>
              <w:szCs w:val="24"/>
            </w:rPr>
            <w:t>of</w:t>
          </w:r>
          <w:r w:rsidR="00D82115" w:rsidRPr="0052455C">
            <w:rPr>
              <w:rFonts w:cstheme="minorHAnsi"/>
              <w:szCs w:val="24"/>
            </w:rPr>
            <w:t xml:space="preserve"> different player</w:t>
          </w:r>
          <w:r w:rsidR="009E5385" w:rsidRPr="0052455C">
            <w:rPr>
              <w:rFonts w:cstheme="minorHAnsi"/>
              <w:szCs w:val="24"/>
            </w:rPr>
            <w:t>s</w:t>
          </w:r>
          <w:r w:rsidR="00D82115" w:rsidRPr="0052455C">
            <w:rPr>
              <w:rFonts w:cstheme="minorHAnsi"/>
              <w:szCs w:val="24"/>
            </w:rPr>
            <w:t>.</w:t>
          </w:r>
          <w:r w:rsidR="00556B3F" w:rsidRPr="0052455C">
            <w:rPr>
              <w:rFonts w:cstheme="minorHAnsi"/>
              <w:szCs w:val="24"/>
            </w:rPr>
            <w:t xml:space="preserve"> </w:t>
          </w:r>
          <w:r w:rsidR="009B5A07" w:rsidRPr="0052455C">
            <w:rPr>
              <w:rFonts w:cstheme="minorHAnsi"/>
              <w:szCs w:val="24"/>
            </w:rPr>
            <w:t xml:space="preserve">The data encryption and </w:t>
          </w:r>
          <w:r w:rsidR="00292592" w:rsidRPr="0052455C">
            <w:rPr>
              <w:rFonts w:cstheme="minorHAnsi"/>
              <w:szCs w:val="24"/>
            </w:rPr>
            <w:t xml:space="preserve">the Two-factor authentication functions solve </w:t>
          </w:r>
          <w:r w:rsidR="00333674" w:rsidRPr="0052455C">
            <w:rPr>
              <w:rFonts w:cstheme="minorHAnsi"/>
              <w:szCs w:val="24"/>
            </w:rPr>
            <w:t xml:space="preserve">the </w:t>
          </w:r>
          <w:r w:rsidR="00322C9E" w:rsidRPr="0052455C">
            <w:rPr>
              <w:rFonts w:cstheme="minorHAnsi"/>
              <w:szCs w:val="24"/>
            </w:rPr>
            <w:t>potenti</w:t>
          </w:r>
          <w:r w:rsidR="00D21DC2" w:rsidRPr="0052455C">
            <w:rPr>
              <w:rFonts w:cstheme="minorHAnsi"/>
              <w:szCs w:val="24"/>
            </w:rPr>
            <w:t>a</w:t>
          </w:r>
          <w:r w:rsidR="00423F88" w:rsidRPr="0052455C">
            <w:rPr>
              <w:rFonts w:cstheme="minorHAnsi"/>
              <w:szCs w:val="24"/>
            </w:rPr>
            <w:t>l</w:t>
          </w:r>
          <w:r w:rsidR="00333674" w:rsidRPr="0052455C">
            <w:rPr>
              <w:rFonts w:cstheme="minorHAnsi"/>
              <w:szCs w:val="24"/>
            </w:rPr>
            <w:t xml:space="preserve"> </w:t>
          </w:r>
          <w:r w:rsidR="00027778" w:rsidRPr="0052455C">
            <w:rPr>
              <w:rFonts w:cstheme="minorHAnsi"/>
              <w:szCs w:val="24"/>
            </w:rPr>
            <w:t xml:space="preserve">user </w:t>
          </w:r>
          <w:r w:rsidR="002E3B40" w:rsidRPr="0052455C">
            <w:rPr>
              <w:rFonts w:cstheme="minorHAnsi"/>
              <w:szCs w:val="24"/>
            </w:rPr>
            <w:t>credential</w:t>
          </w:r>
          <w:r w:rsidR="00F95617" w:rsidRPr="0052455C">
            <w:rPr>
              <w:rFonts w:cstheme="minorHAnsi"/>
              <w:szCs w:val="24"/>
            </w:rPr>
            <w:t xml:space="preserve"> </w:t>
          </w:r>
          <w:r w:rsidR="00F76E1D" w:rsidRPr="0052455C">
            <w:rPr>
              <w:rFonts w:cstheme="minorHAnsi"/>
              <w:szCs w:val="24"/>
            </w:rPr>
            <w:t>los</w:t>
          </w:r>
          <w:r w:rsidR="00074C82" w:rsidRPr="0052455C">
            <w:rPr>
              <w:rFonts w:cstheme="minorHAnsi"/>
              <w:szCs w:val="24"/>
            </w:rPr>
            <w:t>s</w:t>
          </w:r>
          <w:r w:rsidR="00C23117" w:rsidRPr="0052455C">
            <w:rPr>
              <w:rFonts w:cstheme="minorHAnsi"/>
              <w:szCs w:val="24"/>
            </w:rPr>
            <w:t xml:space="preserve"> </w:t>
          </w:r>
          <w:r w:rsidR="00A844A3" w:rsidRPr="0052455C">
            <w:rPr>
              <w:rFonts w:cstheme="minorHAnsi"/>
              <w:szCs w:val="24"/>
            </w:rPr>
            <w:t>and could enlight</w:t>
          </w:r>
          <w:r w:rsidR="00F76C6A" w:rsidRPr="0052455C">
            <w:rPr>
              <w:rFonts w:cstheme="minorHAnsi"/>
              <w:szCs w:val="24"/>
            </w:rPr>
            <w:t>en</w:t>
          </w:r>
          <w:r w:rsidR="00A844A3" w:rsidRPr="0052455C">
            <w:rPr>
              <w:rFonts w:cstheme="minorHAnsi"/>
              <w:szCs w:val="24"/>
            </w:rPr>
            <w:t xml:space="preserve"> any children </w:t>
          </w:r>
          <w:r w:rsidR="001C47A5" w:rsidRPr="0052455C">
            <w:rPr>
              <w:rFonts w:cstheme="minorHAnsi"/>
              <w:szCs w:val="24"/>
            </w:rPr>
            <w:t>who could play the game</w:t>
          </w:r>
          <w:r w:rsidR="006F2D39" w:rsidRPr="0052455C">
            <w:rPr>
              <w:rFonts w:cstheme="minorHAnsi"/>
              <w:szCs w:val="24"/>
            </w:rPr>
            <w:t xml:space="preserve"> with </w:t>
          </w:r>
          <w:r w:rsidR="0094341C" w:rsidRPr="0052455C">
            <w:rPr>
              <w:rFonts w:cstheme="minorHAnsi"/>
              <w:szCs w:val="24"/>
            </w:rPr>
            <w:t>email verification.</w:t>
          </w:r>
        </w:p>
      </w:sdtContent>
    </w:sdt>
    <w:p w14:paraId="0ACA3B56" w14:textId="77777777" w:rsidR="00205BDE" w:rsidRPr="0052455C" w:rsidRDefault="00205BDE" w:rsidP="00205BDE">
      <w:pPr>
        <w:pStyle w:val="Heading2"/>
        <w:numPr>
          <w:ilvl w:val="1"/>
          <w:numId w:val="1"/>
        </w:numPr>
        <w:rPr>
          <w:rFonts w:asciiTheme="minorHAnsi" w:hAnsiTheme="minorHAnsi" w:cstheme="minorHAnsi"/>
          <w:sz w:val="24"/>
          <w:szCs w:val="24"/>
        </w:rPr>
      </w:pPr>
      <w:bookmarkStart w:id="8" w:name="_Toc83231990"/>
      <w:r w:rsidRPr="0052455C">
        <w:rPr>
          <w:rFonts w:asciiTheme="minorHAnsi" w:hAnsiTheme="minorHAnsi" w:cstheme="minorHAnsi"/>
          <w:sz w:val="24"/>
          <w:szCs w:val="24"/>
        </w:rPr>
        <w:lastRenderedPageBreak/>
        <w:t>Possible Alternative Solutions</w:t>
      </w:r>
      <w:bookmarkEnd w:id="8"/>
    </w:p>
    <w:sdt>
      <w:sdtPr>
        <w:rPr>
          <w:rFonts w:cstheme="minorHAnsi"/>
          <w:szCs w:val="24"/>
        </w:rPr>
        <w:id w:val="-30496569"/>
        <w:placeholder>
          <w:docPart w:val="03345D4F895F4C5BB593035A3BBCC4D3"/>
        </w:placeholder>
      </w:sdtPr>
      <w:sdtEndPr/>
      <w:sdtContent>
        <w:p w14:paraId="24134CFB" w14:textId="77777777" w:rsidR="004813C9" w:rsidRDefault="004813C9" w:rsidP="004813C9">
          <w:pPr>
            <w:ind w:firstLine="720"/>
            <w:rPr>
              <w:rFonts w:cstheme="minorHAnsi"/>
              <w:szCs w:val="24"/>
            </w:rPr>
          </w:pPr>
          <w:r>
            <w:rPr>
              <w:rFonts w:cstheme="minorHAnsi"/>
              <w:szCs w:val="24"/>
            </w:rPr>
            <w:t>There are some possible alternative solutions I can use for this project.</w:t>
          </w:r>
        </w:p>
        <w:p w14:paraId="063E1F45" w14:textId="1A57DE94" w:rsidR="006374D7" w:rsidRDefault="00857120" w:rsidP="00AD781D">
          <w:pPr>
            <w:pStyle w:val="ListParagraph"/>
            <w:numPr>
              <w:ilvl w:val="0"/>
              <w:numId w:val="23"/>
            </w:numPr>
            <w:rPr>
              <w:rFonts w:cstheme="minorHAnsi"/>
              <w:szCs w:val="24"/>
            </w:rPr>
          </w:pPr>
          <w:r>
            <w:rPr>
              <w:rFonts w:cstheme="minorHAnsi"/>
              <w:szCs w:val="24"/>
            </w:rPr>
            <w:t xml:space="preserve">I could use Java </w:t>
          </w:r>
          <w:r w:rsidR="00221925">
            <w:rPr>
              <w:rFonts w:cstheme="minorHAnsi"/>
              <w:szCs w:val="24"/>
            </w:rPr>
            <w:t xml:space="preserve">to build </w:t>
          </w:r>
          <w:r w:rsidR="007E1092">
            <w:rPr>
              <w:rFonts w:cstheme="minorHAnsi"/>
              <w:szCs w:val="24"/>
            </w:rPr>
            <w:t xml:space="preserve">this program and GUI. </w:t>
          </w:r>
          <w:r w:rsidR="007C7A4B">
            <w:rPr>
              <w:rFonts w:cstheme="minorHAnsi"/>
              <w:szCs w:val="24"/>
            </w:rPr>
            <w:t>Java is a high-level, object-oriented programing language</w:t>
          </w:r>
          <w:r w:rsidR="00FD575A">
            <w:rPr>
              <w:rFonts w:cstheme="minorHAnsi"/>
              <w:szCs w:val="24"/>
            </w:rPr>
            <w:t>,</w:t>
          </w:r>
          <w:r w:rsidR="007C7A4B">
            <w:rPr>
              <w:rFonts w:cstheme="minorHAnsi"/>
              <w:szCs w:val="24"/>
            </w:rPr>
            <w:t xml:space="preserve"> and it is generally faster compared to Python.</w:t>
          </w:r>
          <w:r w:rsidR="005F6AD5">
            <w:rPr>
              <w:rFonts w:cstheme="minorHAnsi"/>
              <w:szCs w:val="24"/>
            </w:rPr>
            <w:t xml:space="preserve"> Object-oriented means that </w:t>
          </w:r>
          <w:r w:rsidR="00344D48">
            <w:rPr>
              <w:rFonts w:cstheme="minorHAnsi"/>
              <w:szCs w:val="24"/>
            </w:rPr>
            <w:t xml:space="preserve">it is </w:t>
          </w:r>
          <w:r w:rsidR="006D1071">
            <w:rPr>
              <w:rFonts w:cstheme="minorHAnsi"/>
              <w:szCs w:val="24"/>
            </w:rPr>
            <w:t>suitable</w:t>
          </w:r>
          <w:r w:rsidR="00344D48">
            <w:rPr>
              <w:rFonts w:cstheme="minorHAnsi"/>
              <w:szCs w:val="24"/>
            </w:rPr>
            <w:t xml:space="preserve"> for a project that need</w:t>
          </w:r>
          <w:r w:rsidR="00FD575A">
            <w:rPr>
              <w:rFonts w:cstheme="minorHAnsi"/>
              <w:szCs w:val="24"/>
            </w:rPr>
            <w:t>s</w:t>
          </w:r>
          <w:r w:rsidR="00344D48">
            <w:rPr>
              <w:rFonts w:cstheme="minorHAnsi"/>
              <w:szCs w:val="24"/>
            </w:rPr>
            <w:t xml:space="preserve"> to create dozens of objects. </w:t>
          </w:r>
          <w:r w:rsidR="00072974">
            <w:rPr>
              <w:rFonts w:cstheme="minorHAnsi"/>
              <w:szCs w:val="24"/>
            </w:rPr>
            <w:t xml:space="preserve"> </w:t>
          </w:r>
          <w:r w:rsidR="00FD3B8B">
            <w:rPr>
              <w:rFonts w:cstheme="minorHAnsi"/>
              <w:szCs w:val="24"/>
            </w:rPr>
            <w:t xml:space="preserve">Besides, </w:t>
          </w:r>
          <w:r w:rsidR="00451CA6">
            <w:rPr>
              <w:rFonts w:cstheme="minorHAnsi"/>
              <w:szCs w:val="24"/>
            </w:rPr>
            <w:t xml:space="preserve">Java </w:t>
          </w:r>
          <w:r w:rsidR="005528F7">
            <w:rPr>
              <w:rFonts w:cstheme="minorHAnsi"/>
              <w:szCs w:val="24"/>
            </w:rPr>
            <w:t>can</w:t>
          </w:r>
          <w:r w:rsidR="00D611CF">
            <w:rPr>
              <w:rFonts w:cstheme="minorHAnsi"/>
              <w:szCs w:val="24"/>
            </w:rPr>
            <w:t xml:space="preserve"> create GUI application</w:t>
          </w:r>
          <w:r w:rsidR="00FD575A">
            <w:rPr>
              <w:rFonts w:cstheme="minorHAnsi"/>
              <w:szCs w:val="24"/>
            </w:rPr>
            <w:t>s</w:t>
          </w:r>
          <w:r w:rsidR="00D611CF">
            <w:rPr>
              <w:rFonts w:cstheme="minorHAnsi"/>
              <w:szCs w:val="24"/>
            </w:rPr>
            <w:t xml:space="preserve">, but a little bit more complex than </w:t>
          </w:r>
          <w:r w:rsidR="002710EB">
            <w:rPr>
              <w:rFonts w:cstheme="minorHAnsi"/>
              <w:szCs w:val="24"/>
            </w:rPr>
            <w:t>Python</w:t>
          </w:r>
          <w:r w:rsidR="00FD575A">
            <w:rPr>
              <w:rFonts w:cstheme="minorHAnsi"/>
              <w:szCs w:val="24"/>
            </w:rPr>
            <w:t>,</w:t>
          </w:r>
          <w:r w:rsidR="002710EB">
            <w:rPr>
              <w:rFonts w:cstheme="minorHAnsi"/>
              <w:szCs w:val="24"/>
            </w:rPr>
            <w:t xml:space="preserve"> in my opinion. </w:t>
          </w:r>
        </w:p>
        <w:p w14:paraId="69145C47" w14:textId="59F9CABC" w:rsidR="00F16DA6" w:rsidRDefault="006374D7" w:rsidP="00AD781D">
          <w:pPr>
            <w:pStyle w:val="ListParagraph"/>
            <w:numPr>
              <w:ilvl w:val="0"/>
              <w:numId w:val="23"/>
            </w:numPr>
            <w:rPr>
              <w:rFonts w:cstheme="minorHAnsi"/>
              <w:szCs w:val="24"/>
            </w:rPr>
          </w:pPr>
          <w:r>
            <w:rPr>
              <w:rFonts w:cstheme="minorHAnsi"/>
              <w:szCs w:val="24"/>
            </w:rPr>
            <w:t xml:space="preserve">I could use </w:t>
          </w:r>
          <w:r w:rsidR="00B12B90">
            <w:rPr>
              <w:rFonts w:cstheme="minorHAnsi"/>
              <w:szCs w:val="24"/>
            </w:rPr>
            <w:t xml:space="preserve">JavaScript to build this program and GUI. JavaScript is also a high-level, object-oriented </w:t>
          </w:r>
          <w:r w:rsidR="00384201">
            <w:rPr>
              <w:rFonts w:cstheme="minorHAnsi"/>
              <w:szCs w:val="24"/>
            </w:rPr>
            <w:t>language</w:t>
          </w:r>
          <w:r w:rsidR="00B77775">
            <w:rPr>
              <w:rFonts w:cstheme="minorHAnsi"/>
              <w:szCs w:val="24"/>
            </w:rPr>
            <w:t xml:space="preserve"> </w:t>
          </w:r>
          <w:r w:rsidR="00FD575A">
            <w:rPr>
              <w:rFonts w:cstheme="minorHAnsi"/>
              <w:szCs w:val="24"/>
            </w:rPr>
            <w:t>suitable for building applications that need</w:t>
          </w:r>
          <w:r w:rsidR="00B77775">
            <w:rPr>
              <w:rFonts w:cstheme="minorHAnsi"/>
              <w:szCs w:val="24"/>
            </w:rPr>
            <w:t xml:space="preserve"> a GUI.</w:t>
          </w:r>
          <w:r w:rsidR="00AF3A99">
            <w:rPr>
              <w:rFonts w:cstheme="minorHAnsi"/>
              <w:szCs w:val="24"/>
            </w:rPr>
            <w:t xml:space="preserve"> </w:t>
          </w:r>
        </w:p>
        <w:p w14:paraId="7338E241" w14:textId="77777777" w:rsidR="00325115" w:rsidRDefault="00F16DA6" w:rsidP="00AD781D">
          <w:pPr>
            <w:pStyle w:val="ListParagraph"/>
            <w:numPr>
              <w:ilvl w:val="0"/>
              <w:numId w:val="23"/>
            </w:numPr>
            <w:rPr>
              <w:rFonts w:cstheme="minorHAnsi"/>
              <w:szCs w:val="24"/>
            </w:rPr>
          </w:pPr>
          <w:r>
            <w:rPr>
              <w:rFonts w:cstheme="minorHAnsi"/>
              <w:szCs w:val="24"/>
            </w:rPr>
            <w:t xml:space="preserve">I could build this program by </w:t>
          </w:r>
          <w:r w:rsidR="008036AF">
            <w:rPr>
              <w:rFonts w:cstheme="minorHAnsi"/>
              <w:szCs w:val="24"/>
            </w:rPr>
            <w:t>Android Studio</w:t>
          </w:r>
          <w:r w:rsidR="006F1E7F">
            <w:rPr>
              <w:rFonts w:cstheme="minorHAnsi"/>
              <w:szCs w:val="24"/>
            </w:rPr>
            <w:t xml:space="preserve">. </w:t>
          </w:r>
          <w:r w:rsidR="008F5BE5" w:rsidRPr="001A3EDE">
            <w:rPr>
              <w:rFonts w:cstheme="minorHAnsi"/>
              <w:szCs w:val="24"/>
            </w:rPr>
            <w:t>Android Studio is the official integrated development environment for Google's Android operating system</w:t>
          </w:r>
          <w:r w:rsidR="00D31077">
            <w:rPr>
              <w:rFonts w:cstheme="minorHAnsi"/>
              <w:szCs w:val="24"/>
            </w:rPr>
            <w:t xml:space="preserve">. </w:t>
          </w:r>
          <w:r w:rsidR="00236100">
            <w:rPr>
              <w:rFonts w:cstheme="minorHAnsi"/>
              <w:szCs w:val="24"/>
            </w:rPr>
            <w:t>It is easy to create GUI by Android Studio</w:t>
          </w:r>
          <w:r w:rsidR="009A7F50">
            <w:rPr>
              <w:rFonts w:cstheme="minorHAnsi"/>
              <w:szCs w:val="24"/>
            </w:rPr>
            <w:t>.</w:t>
          </w:r>
        </w:p>
        <w:p w14:paraId="110E1E1F" w14:textId="108C5999" w:rsidR="005B2965" w:rsidRDefault="00325115" w:rsidP="00AD781D">
          <w:pPr>
            <w:pStyle w:val="ListParagraph"/>
            <w:numPr>
              <w:ilvl w:val="0"/>
              <w:numId w:val="23"/>
            </w:numPr>
            <w:rPr>
              <w:rFonts w:cstheme="minorHAnsi"/>
              <w:szCs w:val="24"/>
            </w:rPr>
          </w:pPr>
          <w:r>
            <w:rPr>
              <w:rFonts w:cstheme="minorHAnsi"/>
              <w:szCs w:val="24"/>
            </w:rPr>
            <w:t xml:space="preserve">Instead of Minimax and the Alpha-beta pruning, I could </w:t>
          </w:r>
          <w:r w:rsidR="005528F7">
            <w:rPr>
              <w:rFonts w:cstheme="minorHAnsi"/>
              <w:szCs w:val="24"/>
            </w:rPr>
            <w:t>build a database and use the method called Opening Move Database because many combinations of the first few initial moves on the board are known to establish a good position</w:t>
          </w:r>
          <w:r w:rsidR="00B86C68" w:rsidRPr="00AB3901">
            <w:rPr>
              <w:rFonts w:cstheme="minorHAnsi"/>
              <w:szCs w:val="24"/>
            </w:rPr>
            <w:t>. </w:t>
          </w:r>
          <w:r w:rsidR="00E966FB" w:rsidRPr="00AB3901">
            <w:rPr>
              <w:rFonts w:cstheme="minorHAnsi"/>
              <w:szCs w:val="24"/>
            </w:rPr>
            <w:t>The program can use this database</w:t>
          </w:r>
          <w:r w:rsidR="00BF03B2" w:rsidRPr="00AB3901">
            <w:rPr>
              <w:rFonts w:cstheme="minorHAnsi"/>
              <w:szCs w:val="24"/>
            </w:rPr>
            <w:t xml:space="preserve"> </w:t>
          </w:r>
          <w:r w:rsidR="00E966FB" w:rsidRPr="00AB3901">
            <w:rPr>
              <w:rFonts w:cstheme="minorHAnsi"/>
              <w:szCs w:val="24"/>
            </w:rPr>
            <w:t>at the beginning of play</w:t>
          </w:r>
          <w:r w:rsidR="0074690A">
            <w:rPr>
              <w:rFonts w:cstheme="minorHAnsi"/>
              <w:szCs w:val="24"/>
            </w:rPr>
            <w:t>.</w:t>
          </w:r>
          <w:r w:rsidR="00E966FB" w:rsidRPr="00AB3901">
            <w:rPr>
              <w:rFonts w:cstheme="minorHAnsi"/>
              <w:szCs w:val="24"/>
            </w:rPr>
            <w:t xml:space="preserve"> </w:t>
          </w:r>
          <w:r w:rsidR="0074690A">
            <w:rPr>
              <w:rFonts w:cstheme="minorHAnsi"/>
              <w:szCs w:val="24"/>
            </w:rPr>
            <w:t>I</w:t>
          </w:r>
          <w:r w:rsidR="00E966FB" w:rsidRPr="00AB3901">
            <w:rPr>
              <w:rFonts w:cstheme="minorHAnsi"/>
              <w:szCs w:val="24"/>
            </w:rPr>
            <w:t>nstead of performing the usual local search, it simply checks whether the moves</w:t>
          </w:r>
          <w:r w:rsidR="00BF03B2" w:rsidRPr="00AB3901">
            <w:rPr>
              <w:rFonts w:cstheme="minorHAnsi"/>
              <w:szCs w:val="24"/>
            </w:rPr>
            <w:t xml:space="preserve"> </w:t>
          </w:r>
          <w:r w:rsidR="00E966FB" w:rsidRPr="00AB3901">
            <w:rPr>
              <w:rFonts w:cstheme="minorHAnsi"/>
              <w:szCs w:val="24"/>
            </w:rPr>
            <w:t>performed so far fit into</w:t>
          </w:r>
          <w:r w:rsidR="00BF03B2" w:rsidRPr="00AB3901">
            <w:rPr>
              <w:rFonts w:cstheme="minorHAnsi"/>
              <w:szCs w:val="24"/>
            </w:rPr>
            <w:t xml:space="preserve"> </w:t>
          </w:r>
          <w:r w:rsidR="00E966FB" w:rsidRPr="00AB3901">
            <w:rPr>
              <w:rFonts w:cstheme="minorHAnsi"/>
              <w:szCs w:val="24"/>
            </w:rPr>
            <w:t xml:space="preserve">a given opening strategy, and then </w:t>
          </w:r>
          <w:r w:rsidR="006C3E60" w:rsidRPr="00AB3901">
            <w:rPr>
              <w:rFonts w:cstheme="minorHAnsi"/>
              <w:szCs w:val="24"/>
            </w:rPr>
            <w:t>plays</w:t>
          </w:r>
          <w:r w:rsidR="00E966FB" w:rsidRPr="00AB3901">
            <w:rPr>
              <w:rFonts w:cstheme="minorHAnsi"/>
              <w:szCs w:val="24"/>
            </w:rPr>
            <w:t xml:space="preserve"> the appropriate response. </w:t>
          </w:r>
        </w:p>
        <w:p w14:paraId="56719818" w14:textId="4648B28A" w:rsidR="00477B79" w:rsidRDefault="001477CA" w:rsidP="00AD781D">
          <w:pPr>
            <w:pStyle w:val="ListParagraph"/>
            <w:numPr>
              <w:ilvl w:val="0"/>
              <w:numId w:val="23"/>
            </w:numPr>
            <w:rPr>
              <w:rFonts w:cstheme="minorHAnsi"/>
              <w:szCs w:val="24"/>
            </w:rPr>
          </w:pPr>
          <w:r>
            <w:rPr>
              <w:rFonts w:cstheme="minorHAnsi"/>
              <w:szCs w:val="24"/>
            </w:rPr>
            <w:t xml:space="preserve">I could </w:t>
          </w:r>
          <w:r w:rsidR="009A404E">
            <w:rPr>
              <w:rFonts w:cstheme="minorHAnsi"/>
              <w:szCs w:val="24"/>
            </w:rPr>
            <w:t xml:space="preserve">also use machine learning to train the AI to play. </w:t>
          </w:r>
          <w:r w:rsidR="001175A1">
            <w:rPr>
              <w:rFonts w:cstheme="minorHAnsi"/>
              <w:szCs w:val="24"/>
            </w:rPr>
            <w:t xml:space="preserve">Machine learning </w:t>
          </w:r>
          <w:r w:rsidR="00BB7A02">
            <w:rPr>
              <w:rFonts w:cstheme="minorHAnsi"/>
              <w:szCs w:val="24"/>
            </w:rPr>
            <w:t xml:space="preserve">is the study </w:t>
          </w:r>
          <w:r w:rsidR="00942B65">
            <w:rPr>
              <w:rFonts w:cstheme="minorHAnsi"/>
              <w:szCs w:val="24"/>
            </w:rPr>
            <w:t xml:space="preserve">of computer algorithms that can </w:t>
          </w:r>
          <w:r w:rsidR="005528F7">
            <w:rPr>
              <w:rFonts w:cstheme="minorHAnsi"/>
              <w:szCs w:val="24"/>
            </w:rPr>
            <w:t>automatically improve through experience by using</w:t>
          </w:r>
          <w:r w:rsidR="00942B65">
            <w:rPr>
              <w:rFonts w:cstheme="minorHAnsi"/>
              <w:szCs w:val="24"/>
            </w:rPr>
            <w:t xml:space="preserve"> data.</w:t>
          </w:r>
        </w:p>
        <w:p w14:paraId="6524A085" w14:textId="6B76FC11" w:rsidR="00E7420A" w:rsidRDefault="00477B79" w:rsidP="00AD781D">
          <w:pPr>
            <w:pStyle w:val="ListParagraph"/>
            <w:numPr>
              <w:ilvl w:val="0"/>
              <w:numId w:val="23"/>
            </w:numPr>
            <w:rPr>
              <w:rFonts w:cstheme="minorHAnsi"/>
              <w:szCs w:val="24"/>
            </w:rPr>
          </w:pPr>
          <w:r>
            <w:rPr>
              <w:rFonts w:cstheme="minorHAnsi"/>
              <w:szCs w:val="24"/>
            </w:rPr>
            <w:lastRenderedPageBreak/>
            <w:t xml:space="preserve">I could use DES, AES or other </w:t>
          </w:r>
          <w:r w:rsidR="00873933">
            <w:rPr>
              <w:rFonts w:cstheme="minorHAnsi"/>
              <w:szCs w:val="24"/>
            </w:rPr>
            <w:t xml:space="preserve">ciphers like substitution, transposition. </w:t>
          </w:r>
          <w:r w:rsidR="00FC2F28">
            <w:rPr>
              <w:rFonts w:cstheme="minorHAnsi"/>
              <w:szCs w:val="24"/>
            </w:rPr>
            <w:t xml:space="preserve">Ciphers like substitution </w:t>
          </w:r>
          <w:r w:rsidR="005528F7">
            <w:rPr>
              <w:rFonts w:cstheme="minorHAnsi"/>
              <w:szCs w:val="24"/>
            </w:rPr>
            <w:t>are</w:t>
          </w:r>
          <w:r w:rsidR="00FC2F28">
            <w:rPr>
              <w:rFonts w:cstheme="minorHAnsi"/>
              <w:szCs w:val="24"/>
            </w:rPr>
            <w:t xml:space="preserve"> easier to achieve</w:t>
          </w:r>
          <w:r w:rsidR="006D5311">
            <w:rPr>
              <w:rFonts w:cstheme="minorHAnsi"/>
              <w:szCs w:val="24"/>
            </w:rPr>
            <w:t xml:space="preserve">. DES and AES </w:t>
          </w:r>
          <w:r w:rsidR="005528F7">
            <w:rPr>
              <w:rFonts w:cstheme="minorHAnsi"/>
              <w:szCs w:val="24"/>
            </w:rPr>
            <w:t>are</w:t>
          </w:r>
          <w:r w:rsidR="006D5311">
            <w:rPr>
              <w:rFonts w:cstheme="minorHAnsi"/>
              <w:szCs w:val="24"/>
            </w:rPr>
            <w:t xml:space="preserve"> </w:t>
          </w:r>
          <w:proofErr w:type="gramStart"/>
          <w:r w:rsidR="006D5311">
            <w:rPr>
              <w:rFonts w:cstheme="minorHAnsi"/>
              <w:szCs w:val="24"/>
            </w:rPr>
            <w:t>similar to</w:t>
          </w:r>
          <w:proofErr w:type="gramEnd"/>
          <w:r w:rsidR="006D5311">
            <w:rPr>
              <w:rFonts w:cstheme="minorHAnsi"/>
              <w:szCs w:val="24"/>
            </w:rPr>
            <w:t xml:space="preserve"> </w:t>
          </w:r>
          <w:r w:rsidR="004E2306">
            <w:rPr>
              <w:rFonts w:cstheme="minorHAnsi"/>
              <w:szCs w:val="24"/>
            </w:rPr>
            <w:t>RSA</w:t>
          </w:r>
          <w:r w:rsidR="005528F7">
            <w:rPr>
              <w:rFonts w:cstheme="minorHAnsi"/>
              <w:szCs w:val="24"/>
            </w:rPr>
            <w:t>,</w:t>
          </w:r>
          <w:r w:rsidR="004E2306">
            <w:rPr>
              <w:rFonts w:cstheme="minorHAnsi"/>
              <w:szCs w:val="24"/>
            </w:rPr>
            <w:t xml:space="preserve"> and AES is the most commonly used encryption method.</w:t>
          </w:r>
        </w:p>
        <w:p w14:paraId="26D7BB70" w14:textId="77777777" w:rsidR="00411FC6" w:rsidRDefault="00E7420A" w:rsidP="00AD781D">
          <w:pPr>
            <w:pStyle w:val="ListParagraph"/>
            <w:numPr>
              <w:ilvl w:val="0"/>
              <w:numId w:val="23"/>
            </w:numPr>
            <w:rPr>
              <w:rFonts w:cstheme="minorHAnsi"/>
              <w:szCs w:val="24"/>
            </w:rPr>
          </w:pPr>
          <w:r>
            <w:rPr>
              <w:rFonts w:cstheme="minorHAnsi"/>
              <w:szCs w:val="24"/>
            </w:rPr>
            <w:t xml:space="preserve">I could use </w:t>
          </w:r>
          <w:r w:rsidR="00BE4F7A">
            <w:rPr>
              <w:rFonts w:cstheme="minorHAnsi"/>
              <w:szCs w:val="24"/>
            </w:rPr>
            <w:t>Qt for Python GUI design. Qt for Python is another popular GUI toolkit</w:t>
          </w:r>
          <w:r w:rsidR="00FF6B65">
            <w:rPr>
              <w:rFonts w:cstheme="minorHAnsi"/>
              <w:szCs w:val="24"/>
            </w:rPr>
            <w:t>.</w:t>
          </w:r>
          <w:r w:rsidR="00FD575A">
            <w:rPr>
              <w:rFonts w:cstheme="minorHAnsi"/>
              <w:szCs w:val="24"/>
            </w:rPr>
            <w:t xml:space="preserve"> </w:t>
          </w:r>
          <w:r w:rsidR="001C39F1" w:rsidRPr="006951D5">
            <w:rPr>
              <w:rFonts w:cstheme="minorHAnsi"/>
              <w:szCs w:val="24"/>
            </w:rPr>
            <w:t xml:space="preserve">It is extracted from the library of Qt. </w:t>
          </w:r>
          <w:proofErr w:type="spellStart"/>
          <w:r w:rsidR="001C39F1" w:rsidRPr="006951D5">
            <w:rPr>
              <w:rFonts w:cstheme="minorHAnsi"/>
              <w:szCs w:val="24"/>
            </w:rPr>
            <w:t>PyQt</w:t>
          </w:r>
          <w:proofErr w:type="spellEnd"/>
          <w:r w:rsidR="001C39F1" w:rsidRPr="006951D5">
            <w:rPr>
              <w:rFonts w:cstheme="minorHAnsi"/>
              <w:szCs w:val="24"/>
            </w:rPr>
            <w:t xml:space="preserve"> is the product of the combination of the Python language and the Qt library. </w:t>
          </w:r>
          <w:proofErr w:type="spellStart"/>
          <w:r w:rsidR="001C39F1" w:rsidRPr="006951D5">
            <w:rPr>
              <w:rFonts w:cstheme="minorHAnsi"/>
              <w:szCs w:val="24"/>
            </w:rPr>
            <w:t>PyQt</w:t>
          </w:r>
          <w:proofErr w:type="spellEnd"/>
          <w:r w:rsidR="001C39F1" w:rsidRPr="006951D5">
            <w:rPr>
              <w:rFonts w:cstheme="minorHAnsi"/>
              <w:szCs w:val="24"/>
            </w:rPr>
            <w:t xml:space="preserve"> is coming with the Qt Builder. We will use it to get the python code from the Qt Creator. With the support of a qt designer, we can build a GUI, and then we can get python code for that GUI. </w:t>
          </w:r>
          <w:proofErr w:type="spellStart"/>
          <w:r w:rsidR="001C39F1" w:rsidRPr="006951D5">
            <w:rPr>
              <w:rFonts w:cstheme="minorHAnsi"/>
              <w:szCs w:val="24"/>
            </w:rPr>
            <w:t>PyQt</w:t>
          </w:r>
          <w:proofErr w:type="spellEnd"/>
          <w:r w:rsidR="001C39F1" w:rsidRPr="006951D5">
            <w:rPr>
              <w:rFonts w:cstheme="minorHAnsi"/>
              <w:szCs w:val="24"/>
            </w:rPr>
            <w:t xml:space="preserve"> supports all platforms</w:t>
          </w:r>
          <w:r w:rsidR="005528F7">
            <w:rPr>
              <w:rFonts w:cstheme="minorHAnsi"/>
              <w:szCs w:val="24"/>
            </w:rPr>
            <w:t>,</w:t>
          </w:r>
          <w:r w:rsidR="001C39F1" w:rsidRPr="006951D5">
            <w:rPr>
              <w:rFonts w:cstheme="minorHAnsi"/>
              <w:szCs w:val="24"/>
            </w:rPr>
            <w:t xml:space="preserve"> including Windows, macOS and UNIX. </w:t>
          </w:r>
          <w:proofErr w:type="spellStart"/>
          <w:r w:rsidR="001C39F1" w:rsidRPr="006951D5">
            <w:rPr>
              <w:rFonts w:cstheme="minorHAnsi"/>
              <w:szCs w:val="24"/>
            </w:rPr>
            <w:t>PyQt</w:t>
          </w:r>
          <w:proofErr w:type="spellEnd"/>
          <w:r w:rsidR="001C39F1" w:rsidRPr="006951D5">
            <w:rPr>
              <w:rFonts w:cstheme="minorHAnsi"/>
              <w:szCs w:val="24"/>
            </w:rPr>
            <w:t xml:space="preserve"> can be used to create stylish GUIs, a modern and portable python framework. </w:t>
          </w:r>
        </w:p>
        <w:p w14:paraId="0B5319CD" w14:textId="5E1CD9C8" w:rsidR="00205BDE" w:rsidRPr="00AD781D" w:rsidRDefault="00411FC6" w:rsidP="00AD781D">
          <w:pPr>
            <w:pStyle w:val="ListParagraph"/>
            <w:numPr>
              <w:ilvl w:val="0"/>
              <w:numId w:val="23"/>
            </w:numPr>
            <w:rPr>
              <w:rFonts w:cstheme="minorHAnsi"/>
              <w:szCs w:val="24"/>
            </w:rPr>
          </w:pPr>
          <w:r>
            <w:rPr>
              <w:rFonts w:cstheme="minorHAnsi"/>
              <w:szCs w:val="24"/>
            </w:rPr>
            <w:t xml:space="preserve">I could use </w:t>
          </w:r>
          <w:r w:rsidR="00D07497">
            <w:rPr>
              <w:rFonts w:cstheme="minorHAnsi"/>
              <w:szCs w:val="24"/>
            </w:rPr>
            <w:t>an</w:t>
          </w:r>
          <w:r>
            <w:rPr>
              <w:rFonts w:cstheme="minorHAnsi"/>
              <w:szCs w:val="24"/>
            </w:rPr>
            <w:t>other third-party SMTP service like Google, Amazon</w:t>
          </w:r>
          <w:r w:rsidR="004B6318">
            <w:rPr>
              <w:rFonts w:cstheme="minorHAnsi"/>
              <w:szCs w:val="24"/>
            </w:rPr>
            <w:t xml:space="preserve">. </w:t>
          </w:r>
          <w:r w:rsidR="00821E8C" w:rsidRPr="008A3D12">
            <w:rPr>
              <w:rFonts w:cstheme="minorHAnsi"/>
              <w:szCs w:val="24"/>
            </w:rPr>
            <w:t>SMTP</w:t>
          </w:r>
          <w:r w:rsidR="00AB2555" w:rsidRPr="008A3D12">
            <w:rPr>
              <w:rFonts w:cstheme="minorHAnsi"/>
              <w:szCs w:val="24"/>
            </w:rPr>
            <w:t xml:space="preserve">, </w:t>
          </w:r>
          <w:r w:rsidR="00821E8C" w:rsidRPr="008A3D12">
            <w:rPr>
              <w:rFonts w:cstheme="minorHAnsi"/>
              <w:szCs w:val="24"/>
            </w:rPr>
            <w:t>Simple Mail Transfer Protocol</w:t>
          </w:r>
          <w:r w:rsidR="00AB2555" w:rsidRPr="008A3D12">
            <w:rPr>
              <w:rFonts w:cstheme="minorHAnsi"/>
              <w:szCs w:val="24"/>
            </w:rPr>
            <w:t>,</w:t>
          </w:r>
          <w:r w:rsidR="00821E8C" w:rsidRPr="008A3D12">
            <w:rPr>
              <w:rFonts w:cstheme="minorHAnsi"/>
              <w:szCs w:val="24"/>
            </w:rPr>
            <w:t xml:space="preserve"> is the industry standard to send emails on the internet. It uses proper authentication</w:t>
          </w:r>
          <w:r w:rsidR="008A3D12">
            <w:rPr>
              <w:rFonts w:cstheme="minorHAnsi"/>
              <w:szCs w:val="24"/>
            </w:rPr>
            <w:t>,</w:t>
          </w:r>
          <w:r w:rsidR="00821E8C" w:rsidRPr="008A3D12">
            <w:rPr>
              <w:rFonts w:cstheme="minorHAnsi"/>
              <w:szCs w:val="24"/>
            </w:rPr>
            <w:t xml:space="preserve"> which increases the chances that your emails will </w:t>
          </w:r>
          <w:proofErr w:type="gramStart"/>
          <w:r w:rsidR="00821E8C" w:rsidRPr="008A3D12">
            <w:rPr>
              <w:rFonts w:cstheme="minorHAnsi"/>
              <w:szCs w:val="24"/>
            </w:rPr>
            <w:t>actually get</w:t>
          </w:r>
          <w:proofErr w:type="gramEnd"/>
          <w:r w:rsidR="00821E8C" w:rsidRPr="008A3D12">
            <w:rPr>
              <w:rFonts w:cstheme="minorHAnsi"/>
              <w:szCs w:val="24"/>
            </w:rPr>
            <w:t xml:space="preserve"> delivered </w:t>
          </w:r>
          <w:r w:rsidR="008A3D12">
            <w:rPr>
              <w:rFonts w:cstheme="minorHAnsi"/>
              <w:szCs w:val="24"/>
            </w:rPr>
            <w:t>to</w:t>
          </w:r>
          <w:r w:rsidR="00821E8C" w:rsidRPr="008A3D12">
            <w:rPr>
              <w:rFonts w:cstheme="minorHAnsi"/>
              <w:szCs w:val="24"/>
            </w:rPr>
            <w:t xml:space="preserve"> </w:t>
          </w:r>
          <w:r w:rsidR="008A3D12">
            <w:rPr>
              <w:rFonts w:cstheme="minorHAnsi"/>
              <w:szCs w:val="24"/>
            </w:rPr>
            <w:t xml:space="preserve">the </w:t>
          </w:r>
          <w:r w:rsidR="00821E8C" w:rsidRPr="008A3D12">
            <w:rPr>
              <w:rFonts w:cstheme="minorHAnsi"/>
              <w:szCs w:val="24"/>
            </w:rPr>
            <w:t>users</w:t>
          </w:r>
          <w:r w:rsidR="008A3D12">
            <w:rPr>
              <w:rFonts w:cstheme="minorHAnsi"/>
              <w:szCs w:val="24"/>
            </w:rPr>
            <w:t>'</w:t>
          </w:r>
          <w:r w:rsidR="00821E8C" w:rsidRPr="008A3D12">
            <w:rPr>
              <w:rFonts w:cstheme="minorHAnsi"/>
              <w:szCs w:val="24"/>
            </w:rPr>
            <w:t xml:space="preserve"> inbox.</w:t>
          </w:r>
        </w:p>
      </w:sdtContent>
    </w:sdt>
    <w:p w14:paraId="0E1192DC" w14:textId="77777777" w:rsidR="00205BDE" w:rsidRPr="0052455C" w:rsidRDefault="00205BDE" w:rsidP="00205BDE">
      <w:pPr>
        <w:pStyle w:val="Heading2"/>
        <w:numPr>
          <w:ilvl w:val="1"/>
          <w:numId w:val="1"/>
        </w:numPr>
        <w:rPr>
          <w:rFonts w:asciiTheme="minorHAnsi" w:hAnsiTheme="minorHAnsi" w:cstheme="minorHAnsi"/>
          <w:sz w:val="24"/>
          <w:szCs w:val="24"/>
        </w:rPr>
      </w:pPr>
      <w:bookmarkStart w:id="9" w:name="_Toc83231991"/>
      <w:r w:rsidRPr="0052455C">
        <w:rPr>
          <w:rFonts w:asciiTheme="minorHAnsi" w:hAnsiTheme="minorHAnsi" w:cstheme="minorHAnsi"/>
          <w:sz w:val="24"/>
          <w:szCs w:val="24"/>
        </w:rPr>
        <w:t>Chosen Solution</w:t>
      </w:r>
      <w:bookmarkEnd w:id="9"/>
    </w:p>
    <w:sdt>
      <w:sdtPr>
        <w:rPr>
          <w:rFonts w:cstheme="minorHAnsi"/>
          <w:szCs w:val="24"/>
        </w:rPr>
        <w:id w:val="1887448907"/>
        <w:placeholder>
          <w:docPart w:val="40B2E01EFAEE4240A395D21F8396F97E"/>
        </w:placeholder>
      </w:sdtPr>
      <w:sdtEndPr>
        <w:rPr>
          <w:rFonts w:cstheme="minorBidi"/>
          <w:szCs w:val="22"/>
        </w:rPr>
      </w:sdtEndPr>
      <w:sdtContent>
        <w:p w14:paraId="2484CF0C" w14:textId="77777777" w:rsidR="00E05600" w:rsidRDefault="005528F7" w:rsidP="00C83180">
          <w:pPr>
            <w:ind w:firstLine="720"/>
            <w:rPr>
              <w:rFonts w:cstheme="minorHAnsi"/>
              <w:szCs w:val="24"/>
            </w:rPr>
          </w:pPr>
          <w:r>
            <w:rPr>
              <w:rFonts w:cstheme="minorHAnsi"/>
              <w:szCs w:val="24"/>
            </w:rPr>
            <w:t xml:space="preserve">Although there are many </w:t>
          </w:r>
          <w:proofErr w:type="gramStart"/>
          <w:r>
            <w:rPr>
              <w:rFonts w:cstheme="minorHAnsi"/>
              <w:szCs w:val="24"/>
            </w:rPr>
            <w:t>alternatives</w:t>
          </w:r>
          <w:proofErr w:type="gramEnd"/>
          <w:r>
            <w:rPr>
              <w:rFonts w:cstheme="minorHAnsi"/>
              <w:szCs w:val="24"/>
            </w:rPr>
            <w:t xml:space="preserve"> I could use in</w:t>
          </w:r>
          <w:r w:rsidR="00E76D47">
            <w:rPr>
              <w:rFonts w:cstheme="minorHAnsi"/>
              <w:szCs w:val="24"/>
            </w:rPr>
            <w:t xml:space="preserve"> </w:t>
          </w:r>
          <w:r>
            <w:rPr>
              <w:rFonts w:cstheme="minorHAnsi"/>
              <w:szCs w:val="24"/>
            </w:rPr>
            <w:t>terms of language choice</w:t>
          </w:r>
          <w:r w:rsidR="00C41EC0">
            <w:rPr>
              <w:rFonts w:cstheme="minorHAnsi"/>
              <w:szCs w:val="24"/>
            </w:rPr>
            <w:t xml:space="preserve"> and technologies</w:t>
          </w:r>
          <w:r w:rsidR="00B15E87">
            <w:rPr>
              <w:rFonts w:cstheme="minorHAnsi"/>
              <w:szCs w:val="24"/>
            </w:rPr>
            <w:t xml:space="preserve">, I still want to use </w:t>
          </w:r>
          <w:r w:rsidR="00E76D47">
            <w:rPr>
              <w:rFonts w:cstheme="minorHAnsi"/>
              <w:szCs w:val="24"/>
            </w:rPr>
            <w:t xml:space="preserve">the </w:t>
          </w:r>
          <w:r w:rsidR="00B15E87">
            <w:rPr>
              <w:rFonts w:cstheme="minorHAnsi"/>
              <w:szCs w:val="24"/>
            </w:rPr>
            <w:t xml:space="preserve">current setup. </w:t>
          </w:r>
        </w:p>
        <w:p w14:paraId="7DAB3ECE" w14:textId="461E0E4F" w:rsidR="00BC551C" w:rsidRDefault="00831A52" w:rsidP="00E05600">
          <w:pPr>
            <w:pStyle w:val="ListParagraph"/>
            <w:numPr>
              <w:ilvl w:val="0"/>
              <w:numId w:val="24"/>
            </w:numPr>
            <w:rPr>
              <w:rFonts w:cstheme="minorHAnsi"/>
              <w:szCs w:val="24"/>
            </w:rPr>
          </w:pPr>
          <w:r>
            <w:rPr>
              <w:rFonts w:cstheme="minorHAnsi"/>
              <w:szCs w:val="24"/>
            </w:rPr>
            <w:t xml:space="preserve">Python is an interpreted high-level programming language. </w:t>
          </w:r>
          <w:r w:rsidR="006933AB">
            <w:rPr>
              <w:rFonts w:cstheme="minorHAnsi"/>
              <w:szCs w:val="24"/>
            </w:rPr>
            <w:t xml:space="preserve">It is designed to have </w:t>
          </w:r>
          <w:r w:rsidR="005D3287">
            <w:rPr>
              <w:rFonts w:cstheme="minorHAnsi"/>
              <w:szCs w:val="24"/>
            </w:rPr>
            <w:t>more excellent</w:t>
          </w:r>
          <w:r w:rsidR="006933AB">
            <w:rPr>
              <w:rFonts w:cstheme="minorHAnsi"/>
              <w:szCs w:val="24"/>
            </w:rPr>
            <w:t xml:space="preserve"> readability</w:t>
          </w:r>
          <w:r w:rsidR="00D96696">
            <w:rPr>
              <w:rFonts w:cstheme="minorHAnsi"/>
              <w:szCs w:val="24"/>
            </w:rPr>
            <w:t>,</w:t>
          </w:r>
          <w:r w:rsidR="006933AB">
            <w:rPr>
              <w:rFonts w:cstheme="minorHAnsi"/>
              <w:szCs w:val="24"/>
            </w:rPr>
            <w:t xml:space="preserve"> </w:t>
          </w:r>
          <w:r w:rsidR="00616706">
            <w:rPr>
              <w:rFonts w:cstheme="minorHAnsi"/>
              <w:szCs w:val="24"/>
            </w:rPr>
            <w:t xml:space="preserve">and it is also object-oriented. </w:t>
          </w:r>
          <w:r w:rsidR="0030505B">
            <w:rPr>
              <w:rFonts w:cstheme="minorHAnsi"/>
              <w:szCs w:val="24"/>
            </w:rPr>
            <w:t xml:space="preserve">Python is easier to read and use </w:t>
          </w:r>
          <w:r w:rsidR="0094211A">
            <w:rPr>
              <w:rFonts w:cstheme="minorHAnsi"/>
              <w:szCs w:val="24"/>
            </w:rPr>
            <w:t>than</w:t>
          </w:r>
          <w:r w:rsidR="0030505B">
            <w:rPr>
              <w:rFonts w:cstheme="minorHAnsi"/>
              <w:szCs w:val="24"/>
            </w:rPr>
            <w:t xml:space="preserve"> Java</w:t>
          </w:r>
          <w:r w:rsidR="009B17EA">
            <w:rPr>
              <w:rFonts w:cstheme="minorHAnsi"/>
              <w:szCs w:val="24"/>
            </w:rPr>
            <w:t>,</w:t>
          </w:r>
          <w:r w:rsidR="0030505B">
            <w:rPr>
              <w:rFonts w:cstheme="minorHAnsi"/>
              <w:szCs w:val="24"/>
            </w:rPr>
            <w:t xml:space="preserve"> and Python has tons of librar</w:t>
          </w:r>
          <w:r w:rsidR="009B17EA">
            <w:rPr>
              <w:rFonts w:cstheme="minorHAnsi"/>
              <w:szCs w:val="24"/>
            </w:rPr>
            <w:t>ies</w:t>
          </w:r>
          <w:r w:rsidR="0030505B">
            <w:rPr>
              <w:rFonts w:cstheme="minorHAnsi"/>
              <w:szCs w:val="24"/>
            </w:rPr>
            <w:t xml:space="preserve"> </w:t>
          </w:r>
          <w:r w:rsidR="00C44400">
            <w:rPr>
              <w:rFonts w:cstheme="minorHAnsi"/>
              <w:szCs w:val="24"/>
            </w:rPr>
            <w:t>that I do not need to start from scratch</w:t>
          </w:r>
          <w:r w:rsidR="00557820">
            <w:rPr>
              <w:rFonts w:cstheme="minorHAnsi"/>
              <w:szCs w:val="24"/>
            </w:rPr>
            <w:t>es</w:t>
          </w:r>
          <w:r w:rsidR="000A06AF">
            <w:rPr>
              <w:rFonts w:cstheme="minorHAnsi"/>
              <w:szCs w:val="24"/>
            </w:rPr>
            <w:t>, such as cipher library and standard GUI library</w:t>
          </w:r>
          <w:r w:rsidR="00C44400">
            <w:rPr>
              <w:rFonts w:cstheme="minorHAnsi"/>
              <w:szCs w:val="24"/>
            </w:rPr>
            <w:t>.</w:t>
          </w:r>
          <w:r w:rsidR="00714AAE">
            <w:rPr>
              <w:rFonts w:cstheme="minorHAnsi"/>
              <w:szCs w:val="24"/>
            </w:rPr>
            <w:t xml:space="preserve"> </w:t>
          </w:r>
          <w:r w:rsidR="00FD54E9">
            <w:rPr>
              <w:rFonts w:cstheme="minorHAnsi"/>
              <w:szCs w:val="24"/>
            </w:rPr>
            <w:t xml:space="preserve">JavaScript is not very suitable for build windows </w:t>
          </w:r>
          <w:r w:rsidR="00FD54E9">
            <w:rPr>
              <w:rFonts w:cstheme="minorHAnsi"/>
              <w:szCs w:val="24"/>
            </w:rPr>
            <w:lastRenderedPageBreak/>
            <w:t>application</w:t>
          </w:r>
          <w:r w:rsidR="00F820A1">
            <w:rPr>
              <w:rFonts w:cstheme="minorHAnsi"/>
              <w:szCs w:val="24"/>
            </w:rPr>
            <w:t>s</w:t>
          </w:r>
          <w:r w:rsidR="00FD54E9">
            <w:rPr>
              <w:rFonts w:cstheme="minorHAnsi"/>
              <w:szCs w:val="24"/>
            </w:rPr>
            <w:t xml:space="preserve"> compared to Python. It works better if I want to build a web application. </w:t>
          </w:r>
          <w:r w:rsidR="00C65E52">
            <w:rPr>
              <w:rFonts w:cstheme="minorHAnsi"/>
              <w:szCs w:val="24"/>
            </w:rPr>
            <w:t>Android St</w:t>
          </w:r>
          <w:r w:rsidR="00353B61">
            <w:rPr>
              <w:rFonts w:cstheme="minorHAnsi"/>
              <w:szCs w:val="24"/>
            </w:rPr>
            <w:t>ud</w:t>
          </w:r>
          <w:r w:rsidR="00C65E52">
            <w:rPr>
              <w:rFonts w:cstheme="minorHAnsi"/>
              <w:szCs w:val="24"/>
            </w:rPr>
            <w:t xml:space="preserve">io </w:t>
          </w:r>
          <w:r w:rsidR="002B3C8A">
            <w:rPr>
              <w:rFonts w:cstheme="minorHAnsi"/>
              <w:szCs w:val="24"/>
            </w:rPr>
            <w:t xml:space="preserve">is designed </w:t>
          </w:r>
          <w:r w:rsidR="00353B61">
            <w:rPr>
              <w:rFonts w:cstheme="minorHAnsi"/>
              <w:szCs w:val="24"/>
            </w:rPr>
            <w:t>to</w:t>
          </w:r>
          <w:r w:rsidR="002B3C8A">
            <w:rPr>
              <w:rFonts w:cstheme="minorHAnsi"/>
              <w:szCs w:val="24"/>
            </w:rPr>
            <w:t xml:space="preserve"> </w:t>
          </w:r>
          <w:r w:rsidR="003B2AFF">
            <w:rPr>
              <w:rFonts w:cstheme="minorHAnsi"/>
              <w:szCs w:val="24"/>
            </w:rPr>
            <w:t>build mobile applications</w:t>
          </w:r>
          <w:r w:rsidR="00353B61">
            <w:rPr>
              <w:rFonts w:cstheme="minorHAnsi"/>
              <w:szCs w:val="24"/>
            </w:rPr>
            <w:t>,</w:t>
          </w:r>
          <w:r w:rsidR="003B2AFF">
            <w:rPr>
              <w:rFonts w:cstheme="minorHAnsi"/>
              <w:szCs w:val="24"/>
            </w:rPr>
            <w:t xml:space="preserve"> and my purpose is to build a desktop application. </w:t>
          </w:r>
          <w:r w:rsidR="00566989">
            <w:rPr>
              <w:rFonts w:cstheme="minorHAnsi"/>
              <w:szCs w:val="24"/>
            </w:rPr>
            <w:t xml:space="preserve">Besides, </w:t>
          </w:r>
          <w:r w:rsidR="00E7768E">
            <w:rPr>
              <w:rFonts w:cstheme="minorHAnsi"/>
              <w:szCs w:val="24"/>
            </w:rPr>
            <w:t xml:space="preserve">I am more familiar with Python than Java or other languages. Therefore, I choose Python to build </w:t>
          </w:r>
          <w:r w:rsidR="00790714">
            <w:rPr>
              <w:rFonts w:cstheme="minorHAnsi"/>
              <w:szCs w:val="24"/>
            </w:rPr>
            <w:t>this project.</w:t>
          </w:r>
        </w:p>
        <w:p w14:paraId="378C5D9B" w14:textId="77777777" w:rsidR="005D4E03" w:rsidRDefault="00E9413C" w:rsidP="00E05600">
          <w:pPr>
            <w:pStyle w:val="ListParagraph"/>
            <w:numPr>
              <w:ilvl w:val="0"/>
              <w:numId w:val="24"/>
            </w:numPr>
            <w:rPr>
              <w:rFonts w:cstheme="minorHAnsi"/>
              <w:szCs w:val="24"/>
            </w:rPr>
          </w:pPr>
          <w:r>
            <w:rPr>
              <w:rFonts w:cstheme="minorHAnsi"/>
              <w:szCs w:val="24"/>
            </w:rPr>
            <w:t>I choose to use Minimax and Alpha-beta pruning because Minimax</w:t>
          </w:r>
          <w:r w:rsidR="00D67690">
            <w:rPr>
              <w:rFonts w:cstheme="minorHAnsi"/>
              <w:szCs w:val="24"/>
            </w:rPr>
            <w:t xml:space="preserve"> is the most popular searching algorithm for chess game</w:t>
          </w:r>
          <w:r w:rsidR="005325D6">
            <w:rPr>
              <w:rFonts w:cstheme="minorHAnsi"/>
              <w:szCs w:val="24"/>
            </w:rPr>
            <w:t>s</w:t>
          </w:r>
          <w:r w:rsidR="00D67690">
            <w:rPr>
              <w:rFonts w:cstheme="minorHAnsi"/>
              <w:szCs w:val="24"/>
            </w:rPr>
            <w:t xml:space="preserve">. </w:t>
          </w:r>
          <w:r w:rsidR="0088403B">
            <w:rPr>
              <w:rFonts w:cstheme="minorHAnsi"/>
              <w:szCs w:val="24"/>
            </w:rPr>
            <w:t>Minimax is s</w:t>
          </w:r>
          <w:r w:rsidR="00A2056B">
            <w:rPr>
              <w:rFonts w:cstheme="minorHAnsi"/>
              <w:szCs w:val="24"/>
            </w:rPr>
            <w:t>uit</w:t>
          </w:r>
          <w:r w:rsidR="0088403B">
            <w:rPr>
              <w:rFonts w:cstheme="minorHAnsi"/>
              <w:szCs w:val="24"/>
            </w:rPr>
            <w:t>able for chess game</w:t>
          </w:r>
          <w:r w:rsidR="00A2056B">
            <w:rPr>
              <w:rFonts w:cstheme="minorHAnsi"/>
              <w:szCs w:val="24"/>
            </w:rPr>
            <w:t>s</w:t>
          </w:r>
          <w:r w:rsidR="0088403B">
            <w:rPr>
              <w:rFonts w:cstheme="minorHAnsi"/>
              <w:szCs w:val="24"/>
            </w:rPr>
            <w:t xml:space="preserve"> like this project which does not need </w:t>
          </w:r>
          <w:r w:rsidR="00E906E9">
            <w:rPr>
              <w:rFonts w:cstheme="minorHAnsi"/>
              <w:szCs w:val="24"/>
            </w:rPr>
            <w:t>to</w:t>
          </w:r>
          <w:r w:rsidR="00F10F41">
            <w:rPr>
              <w:rFonts w:cstheme="minorHAnsi"/>
              <w:szCs w:val="24"/>
            </w:rPr>
            <w:t xml:space="preserve"> search too deep.</w:t>
          </w:r>
          <w:r w:rsidR="00623606">
            <w:rPr>
              <w:rFonts w:cstheme="minorHAnsi"/>
              <w:szCs w:val="24"/>
            </w:rPr>
            <w:t xml:space="preserve"> Opening Move Database </w:t>
          </w:r>
          <w:r w:rsidR="00BB2E98">
            <w:rPr>
              <w:rFonts w:cstheme="minorHAnsi"/>
              <w:szCs w:val="24"/>
            </w:rPr>
            <w:t xml:space="preserve">requires </w:t>
          </w:r>
          <w:r w:rsidR="001D4E4D">
            <w:rPr>
              <w:rFonts w:cstheme="minorHAnsi"/>
              <w:szCs w:val="24"/>
            </w:rPr>
            <w:t>a large database that better have hund</w:t>
          </w:r>
          <w:r w:rsidR="00157D7C">
            <w:rPr>
              <w:rFonts w:cstheme="minorHAnsi"/>
              <w:szCs w:val="24"/>
            </w:rPr>
            <w:t>re</w:t>
          </w:r>
          <w:r w:rsidR="001D4E4D">
            <w:rPr>
              <w:rFonts w:cstheme="minorHAnsi"/>
              <w:szCs w:val="24"/>
            </w:rPr>
            <w:t xml:space="preserve">ds or thousands of </w:t>
          </w:r>
          <w:r w:rsidR="000A71B0">
            <w:rPr>
              <w:rFonts w:cstheme="minorHAnsi"/>
              <w:szCs w:val="24"/>
            </w:rPr>
            <w:t>openings and following movement stored</w:t>
          </w:r>
          <w:r w:rsidR="00447FBD">
            <w:rPr>
              <w:rFonts w:cstheme="minorHAnsi"/>
              <w:szCs w:val="24"/>
            </w:rPr>
            <w:t>,</w:t>
          </w:r>
          <w:r w:rsidR="008D2A15">
            <w:rPr>
              <w:rFonts w:cstheme="minorHAnsi"/>
              <w:szCs w:val="24"/>
            </w:rPr>
            <w:t xml:space="preserve"> and it does not worth the time to </w:t>
          </w:r>
          <w:r w:rsidR="0045719B">
            <w:rPr>
              <w:rFonts w:cstheme="minorHAnsi"/>
              <w:szCs w:val="24"/>
            </w:rPr>
            <w:t>build such large database for this new game manually</w:t>
          </w:r>
          <w:r w:rsidR="00A462D1">
            <w:rPr>
              <w:rFonts w:cstheme="minorHAnsi"/>
              <w:szCs w:val="24"/>
            </w:rPr>
            <w:t>.</w:t>
          </w:r>
          <w:r w:rsidR="00BB0513">
            <w:rPr>
              <w:rFonts w:cstheme="minorHAnsi"/>
              <w:szCs w:val="24"/>
            </w:rPr>
            <w:t xml:space="preserve"> Machine learning is actually a good alternative choice, but </w:t>
          </w:r>
          <w:r w:rsidR="007F19C7">
            <w:rPr>
              <w:rFonts w:cstheme="minorHAnsi"/>
              <w:szCs w:val="24"/>
            </w:rPr>
            <w:t xml:space="preserve">I have no experience </w:t>
          </w:r>
          <w:r w:rsidR="003B2056">
            <w:rPr>
              <w:rFonts w:cstheme="minorHAnsi"/>
              <w:szCs w:val="24"/>
            </w:rPr>
            <w:t xml:space="preserve">building such </w:t>
          </w:r>
          <w:r w:rsidR="007756F9">
            <w:rPr>
              <w:rFonts w:cstheme="minorHAnsi"/>
              <w:szCs w:val="24"/>
            </w:rPr>
            <w:t xml:space="preserve">a </w:t>
          </w:r>
          <w:r w:rsidR="003B2056">
            <w:rPr>
              <w:rFonts w:cstheme="minorHAnsi"/>
              <w:szCs w:val="24"/>
            </w:rPr>
            <w:t>learning model</w:t>
          </w:r>
          <w:r w:rsidR="00987540">
            <w:rPr>
              <w:rFonts w:cstheme="minorHAnsi"/>
              <w:szCs w:val="24"/>
            </w:rPr>
            <w:t xml:space="preserve"> for a</w:t>
          </w:r>
          <w:r w:rsidR="001952BF">
            <w:rPr>
              <w:rFonts w:cstheme="minorHAnsi"/>
              <w:szCs w:val="24"/>
            </w:rPr>
            <w:t>n</w:t>
          </w:r>
          <w:r w:rsidR="00987540">
            <w:rPr>
              <w:rFonts w:cstheme="minorHAnsi"/>
              <w:szCs w:val="24"/>
            </w:rPr>
            <w:t xml:space="preserve"> AI</w:t>
          </w:r>
          <w:r w:rsidR="00945707">
            <w:rPr>
              <w:rFonts w:cstheme="minorHAnsi"/>
              <w:szCs w:val="24"/>
            </w:rPr>
            <w:t>,</w:t>
          </w:r>
          <w:r w:rsidR="006336E4">
            <w:rPr>
              <w:rFonts w:cstheme="minorHAnsi"/>
              <w:szCs w:val="24"/>
            </w:rPr>
            <w:t xml:space="preserve"> and there is a high possibility for me not able to </w:t>
          </w:r>
          <w:r w:rsidR="007A049B">
            <w:rPr>
              <w:rFonts w:cstheme="minorHAnsi"/>
              <w:szCs w:val="24"/>
            </w:rPr>
            <w:t xml:space="preserve">finish this part of the program </w:t>
          </w:r>
          <w:r w:rsidR="006D6982">
            <w:rPr>
              <w:rFonts w:cstheme="minorHAnsi"/>
              <w:szCs w:val="24"/>
            </w:rPr>
            <w:t>in this project</w:t>
          </w:r>
          <w:r w:rsidR="007C5BF3">
            <w:rPr>
              <w:rFonts w:cstheme="minorHAnsi"/>
              <w:szCs w:val="24"/>
            </w:rPr>
            <w:t>.</w:t>
          </w:r>
          <w:r w:rsidR="00414AE7">
            <w:rPr>
              <w:rFonts w:cstheme="minorHAnsi"/>
              <w:szCs w:val="24"/>
            </w:rPr>
            <w:t xml:space="preserve"> Therefore, Minimax </w:t>
          </w:r>
          <w:r w:rsidR="001952BF">
            <w:rPr>
              <w:rFonts w:cstheme="minorHAnsi"/>
              <w:szCs w:val="24"/>
            </w:rPr>
            <w:t>is</w:t>
          </w:r>
          <w:r w:rsidR="007C5BF3">
            <w:rPr>
              <w:rFonts w:cstheme="minorHAnsi"/>
              <w:szCs w:val="24"/>
            </w:rPr>
            <w:t xml:space="preserve"> </w:t>
          </w:r>
          <w:r w:rsidR="00676CC4">
            <w:rPr>
              <w:rFonts w:cstheme="minorHAnsi"/>
              <w:szCs w:val="24"/>
            </w:rPr>
            <w:t xml:space="preserve">achievable, </w:t>
          </w:r>
          <w:proofErr w:type="gramStart"/>
          <w:r w:rsidR="003357A5">
            <w:rPr>
              <w:rFonts w:cstheme="minorHAnsi"/>
              <w:szCs w:val="24"/>
            </w:rPr>
            <w:t>robust</w:t>
          </w:r>
          <w:proofErr w:type="gramEnd"/>
          <w:r w:rsidR="00983BBF">
            <w:rPr>
              <w:rFonts w:cstheme="minorHAnsi"/>
              <w:szCs w:val="24"/>
            </w:rPr>
            <w:t xml:space="preserve"> and </w:t>
          </w:r>
          <w:r w:rsidR="00122A96">
            <w:rPr>
              <w:rFonts w:cstheme="minorHAnsi"/>
              <w:szCs w:val="24"/>
            </w:rPr>
            <w:t xml:space="preserve">feasible to </w:t>
          </w:r>
          <w:r w:rsidR="00E00092">
            <w:rPr>
              <w:rFonts w:cstheme="minorHAnsi"/>
              <w:szCs w:val="24"/>
            </w:rPr>
            <w:t>use in a new chess game.</w:t>
          </w:r>
        </w:p>
        <w:p w14:paraId="47603C59" w14:textId="77777777" w:rsidR="001D14AF" w:rsidRDefault="005D4E03" w:rsidP="00E05600">
          <w:pPr>
            <w:pStyle w:val="ListParagraph"/>
            <w:numPr>
              <w:ilvl w:val="0"/>
              <w:numId w:val="24"/>
            </w:numPr>
            <w:rPr>
              <w:rFonts w:cstheme="minorHAnsi"/>
              <w:szCs w:val="24"/>
            </w:rPr>
          </w:pPr>
          <w:r>
            <w:rPr>
              <w:rFonts w:cstheme="minorHAnsi"/>
              <w:szCs w:val="24"/>
            </w:rPr>
            <w:t xml:space="preserve">For the data encryption, I choose to use RSA encryption. </w:t>
          </w:r>
          <w:proofErr w:type="gramStart"/>
          <w:r w:rsidR="004A0F6A">
            <w:rPr>
              <w:rFonts w:cstheme="minorHAnsi"/>
              <w:szCs w:val="24"/>
            </w:rPr>
            <w:t>First of all</w:t>
          </w:r>
          <w:proofErr w:type="gramEnd"/>
          <w:r w:rsidR="004A0F6A">
            <w:rPr>
              <w:rFonts w:cstheme="minorHAnsi"/>
              <w:szCs w:val="24"/>
            </w:rPr>
            <w:t xml:space="preserve">, </w:t>
          </w:r>
          <w:r w:rsidR="002B7571">
            <w:rPr>
              <w:rFonts w:cstheme="minorHAnsi"/>
              <w:szCs w:val="24"/>
            </w:rPr>
            <w:t xml:space="preserve">ciphers like substitution </w:t>
          </w:r>
          <w:r w:rsidR="000822CD">
            <w:rPr>
              <w:rFonts w:cstheme="minorHAnsi"/>
              <w:szCs w:val="24"/>
            </w:rPr>
            <w:t>are</w:t>
          </w:r>
          <w:r w:rsidR="002B7571">
            <w:rPr>
              <w:rFonts w:cstheme="minorHAnsi"/>
              <w:szCs w:val="24"/>
            </w:rPr>
            <w:t xml:space="preserve"> too easy to </w:t>
          </w:r>
          <w:r w:rsidR="007D7C38">
            <w:rPr>
              <w:rFonts w:cstheme="minorHAnsi"/>
              <w:szCs w:val="24"/>
            </w:rPr>
            <w:t>decode</w:t>
          </w:r>
          <w:r w:rsidR="00514F09">
            <w:rPr>
              <w:rFonts w:cstheme="minorHAnsi"/>
              <w:szCs w:val="24"/>
            </w:rPr>
            <w:t>. Also, I do not want to use symmetric encryption</w:t>
          </w:r>
          <w:r w:rsidR="00D4724F">
            <w:rPr>
              <w:rFonts w:cstheme="minorHAnsi"/>
              <w:szCs w:val="24"/>
            </w:rPr>
            <w:t>,</w:t>
          </w:r>
          <w:r w:rsidR="00514F09">
            <w:rPr>
              <w:rFonts w:cstheme="minorHAnsi"/>
              <w:szCs w:val="24"/>
            </w:rPr>
            <w:t xml:space="preserve"> </w:t>
          </w:r>
          <w:r w:rsidR="004E37F8">
            <w:rPr>
              <w:rFonts w:cstheme="minorHAnsi"/>
              <w:szCs w:val="24"/>
            </w:rPr>
            <w:t xml:space="preserve">which uses the same secret key to encrypt and decrypt </w:t>
          </w:r>
          <w:r w:rsidR="00D04251">
            <w:rPr>
              <w:rFonts w:cstheme="minorHAnsi"/>
              <w:szCs w:val="24"/>
            </w:rPr>
            <w:t xml:space="preserve">information. </w:t>
          </w:r>
          <w:r w:rsidR="00F359A0">
            <w:rPr>
              <w:rFonts w:cstheme="minorHAnsi"/>
              <w:szCs w:val="24"/>
            </w:rPr>
            <w:t>Asymme</w:t>
          </w:r>
          <w:r w:rsidR="00D4724F">
            <w:rPr>
              <w:rFonts w:cstheme="minorHAnsi"/>
              <w:szCs w:val="24"/>
            </w:rPr>
            <w:t>tr</w:t>
          </w:r>
          <w:r w:rsidR="00F359A0">
            <w:rPr>
              <w:rFonts w:cstheme="minorHAnsi"/>
              <w:szCs w:val="24"/>
            </w:rPr>
            <w:t>ic encryption uses a pair of keys to encrypt information</w:t>
          </w:r>
          <w:r w:rsidR="00D4724F">
            <w:rPr>
              <w:rFonts w:cstheme="minorHAnsi"/>
              <w:szCs w:val="24"/>
            </w:rPr>
            <w:t>,</w:t>
          </w:r>
          <w:r w:rsidR="00F359A0">
            <w:rPr>
              <w:rFonts w:cstheme="minorHAnsi"/>
              <w:szCs w:val="24"/>
            </w:rPr>
            <w:t xml:space="preserve"> and it is more secure than symmetric encryption</w:t>
          </w:r>
          <w:r w:rsidR="00F22ECE">
            <w:rPr>
              <w:rFonts w:cstheme="minorHAnsi"/>
              <w:szCs w:val="24"/>
            </w:rPr>
            <w:t xml:space="preserve">. </w:t>
          </w:r>
          <w:r w:rsidR="00314004">
            <w:rPr>
              <w:rFonts w:cstheme="minorHAnsi"/>
              <w:szCs w:val="24"/>
            </w:rPr>
            <w:t xml:space="preserve">AES, </w:t>
          </w:r>
          <w:r w:rsidR="008924ED" w:rsidRPr="002E14B0">
            <w:rPr>
              <w:rFonts w:cstheme="minorHAnsi"/>
              <w:szCs w:val="24"/>
            </w:rPr>
            <w:t>Advanced Encryption Standard, is a</w:t>
          </w:r>
          <w:r w:rsidR="001F4663">
            <w:rPr>
              <w:rFonts w:cstheme="minorHAnsi"/>
              <w:szCs w:val="24"/>
            </w:rPr>
            <w:t>n asymmetric encryption algorithm that encrypts fixed blocks of data</w:t>
          </w:r>
          <w:r w:rsidR="008924ED" w:rsidRPr="002E14B0">
            <w:rPr>
              <w:rFonts w:cstheme="minorHAnsi"/>
              <w:szCs w:val="24"/>
            </w:rPr>
            <w:t>.</w:t>
          </w:r>
          <w:r w:rsidR="001E027B" w:rsidRPr="002E14B0">
            <w:rPr>
              <w:rFonts w:cstheme="minorHAnsi"/>
              <w:szCs w:val="24"/>
            </w:rPr>
            <w:t xml:space="preserve"> Alt</w:t>
          </w:r>
          <w:r w:rsidR="006652EF">
            <w:rPr>
              <w:rFonts w:cstheme="minorHAnsi"/>
              <w:szCs w:val="24"/>
            </w:rPr>
            <w:t>hough</w:t>
          </w:r>
          <w:r w:rsidR="001E027B" w:rsidRPr="002E14B0">
            <w:rPr>
              <w:rFonts w:cstheme="minorHAnsi"/>
              <w:szCs w:val="24"/>
            </w:rPr>
            <w:t xml:space="preserve"> AES is more popular, </w:t>
          </w:r>
          <w:r w:rsidR="00FB3E2B" w:rsidRPr="002E14B0">
            <w:rPr>
              <w:rFonts w:cstheme="minorHAnsi"/>
              <w:szCs w:val="24"/>
            </w:rPr>
            <w:t>RSA works better when transmi</w:t>
          </w:r>
          <w:r w:rsidR="006652EF">
            <w:rPr>
              <w:rFonts w:cstheme="minorHAnsi"/>
              <w:szCs w:val="24"/>
            </w:rPr>
            <w:t>t</w:t>
          </w:r>
          <w:r w:rsidR="00FB3E2B" w:rsidRPr="002E14B0">
            <w:rPr>
              <w:rFonts w:cstheme="minorHAnsi"/>
              <w:szCs w:val="24"/>
            </w:rPr>
            <w:t>ting data between two separate endpoints</w:t>
          </w:r>
          <w:r w:rsidR="00974C06">
            <w:rPr>
              <w:rFonts w:cstheme="minorHAnsi"/>
              <w:szCs w:val="24"/>
            </w:rPr>
            <w:t>,</w:t>
          </w:r>
          <w:r w:rsidR="00FB3E2B" w:rsidRPr="002E14B0">
            <w:rPr>
              <w:rFonts w:cstheme="minorHAnsi"/>
              <w:szCs w:val="24"/>
            </w:rPr>
            <w:t xml:space="preserve"> and it fits the game.</w:t>
          </w:r>
        </w:p>
        <w:p w14:paraId="533BBD0A" w14:textId="4C3CCE15" w:rsidR="00205BDE" w:rsidRPr="00E05600" w:rsidRDefault="001D14AF" w:rsidP="00E05600">
          <w:pPr>
            <w:pStyle w:val="ListParagraph"/>
            <w:numPr>
              <w:ilvl w:val="0"/>
              <w:numId w:val="24"/>
            </w:numPr>
            <w:rPr>
              <w:rFonts w:cstheme="minorHAnsi"/>
              <w:szCs w:val="24"/>
            </w:rPr>
          </w:pPr>
          <w:r>
            <w:rPr>
              <w:rFonts w:cstheme="minorHAnsi"/>
              <w:szCs w:val="24"/>
            </w:rPr>
            <w:t>I choose to use Te</w:t>
          </w:r>
          <w:r w:rsidR="008F61DC">
            <w:rPr>
              <w:rFonts w:cstheme="minorHAnsi"/>
              <w:szCs w:val="24"/>
            </w:rPr>
            <w:t>n</w:t>
          </w:r>
          <w:r>
            <w:rPr>
              <w:rFonts w:cstheme="minorHAnsi"/>
              <w:szCs w:val="24"/>
            </w:rPr>
            <w:t>cent SMTP service</w:t>
          </w:r>
          <w:r w:rsidR="0042170F">
            <w:rPr>
              <w:rFonts w:cstheme="minorHAnsi"/>
              <w:szCs w:val="24"/>
            </w:rPr>
            <w:t xml:space="preserve"> mainly because I have no use of </w:t>
          </w:r>
          <w:r w:rsidR="008F61DC">
            <w:rPr>
              <w:rFonts w:cstheme="minorHAnsi"/>
              <w:szCs w:val="24"/>
            </w:rPr>
            <w:t>T</w:t>
          </w:r>
          <w:r w:rsidR="0042170F">
            <w:rPr>
              <w:rFonts w:cstheme="minorHAnsi"/>
              <w:szCs w:val="24"/>
            </w:rPr>
            <w:t>e</w:t>
          </w:r>
          <w:r w:rsidR="008F61DC">
            <w:rPr>
              <w:rFonts w:cstheme="minorHAnsi"/>
              <w:szCs w:val="24"/>
            </w:rPr>
            <w:t>n</w:t>
          </w:r>
          <w:r w:rsidR="0042170F">
            <w:rPr>
              <w:rFonts w:cstheme="minorHAnsi"/>
              <w:szCs w:val="24"/>
            </w:rPr>
            <w:t xml:space="preserve">cent account, so I </w:t>
          </w:r>
          <w:r w:rsidR="00446750">
            <w:rPr>
              <w:rFonts w:cstheme="minorHAnsi"/>
              <w:szCs w:val="24"/>
            </w:rPr>
            <w:t xml:space="preserve">do not need to worry about </w:t>
          </w:r>
          <w:r w:rsidR="00E81FA4">
            <w:rPr>
              <w:rFonts w:cstheme="minorHAnsi"/>
              <w:szCs w:val="24"/>
            </w:rPr>
            <w:t xml:space="preserve">account security </w:t>
          </w:r>
          <w:r w:rsidR="00643EC1">
            <w:rPr>
              <w:rFonts w:cstheme="minorHAnsi"/>
              <w:szCs w:val="24"/>
            </w:rPr>
            <w:t xml:space="preserve">when setting up </w:t>
          </w:r>
          <w:r w:rsidR="005E22A5">
            <w:rPr>
              <w:rFonts w:cstheme="minorHAnsi"/>
              <w:szCs w:val="24"/>
            </w:rPr>
            <w:t>the SMTP service.</w:t>
          </w:r>
          <w:r w:rsidR="00DB2C39">
            <w:rPr>
              <w:rFonts w:cstheme="minorHAnsi"/>
              <w:szCs w:val="24"/>
            </w:rPr>
            <w:t xml:space="preserve"> </w:t>
          </w:r>
          <w:r w:rsidR="00E34741">
            <w:rPr>
              <w:rFonts w:cstheme="minorHAnsi"/>
              <w:szCs w:val="24"/>
            </w:rPr>
            <w:lastRenderedPageBreak/>
            <w:t xml:space="preserve">Also, the Tencent SMTP service is easier to use </w:t>
          </w:r>
          <w:r w:rsidR="003D2DF7">
            <w:rPr>
              <w:rFonts w:cstheme="minorHAnsi"/>
              <w:szCs w:val="24"/>
            </w:rPr>
            <w:t>than it only requires an account. Unlike Google SMTP</w:t>
          </w:r>
          <w:r w:rsidR="00F4071F">
            <w:rPr>
              <w:rFonts w:cstheme="minorHAnsi"/>
              <w:szCs w:val="24"/>
            </w:rPr>
            <w:t xml:space="preserve">, which requires </w:t>
          </w:r>
          <w:r w:rsidR="00D52F3B">
            <w:rPr>
              <w:rFonts w:cstheme="minorHAnsi"/>
              <w:szCs w:val="24"/>
            </w:rPr>
            <w:t>allowing</w:t>
          </w:r>
          <w:r w:rsidR="00EA60BD">
            <w:rPr>
              <w:rFonts w:cstheme="minorHAnsi"/>
              <w:szCs w:val="24"/>
            </w:rPr>
            <w:t xml:space="preserve"> </w:t>
          </w:r>
          <w:r w:rsidR="00F27203">
            <w:rPr>
              <w:rFonts w:cstheme="minorHAnsi"/>
              <w:szCs w:val="24"/>
            </w:rPr>
            <w:t>"</w:t>
          </w:r>
          <w:r w:rsidR="00EA60BD">
            <w:rPr>
              <w:rFonts w:cstheme="minorHAnsi"/>
              <w:szCs w:val="24"/>
            </w:rPr>
            <w:t>less secure</w:t>
          </w:r>
          <w:r w:rsidR="00F27203">
            <w:rPr>
              <w:rFonts w:cstheme="minorHAnsi"/>
              <w:szCs w:val="24"/>
            </w:rPr>
            <w:t>"</w:t>
          </w:r>
          <w:r w:rsidR="00EA60BD">
            <w:rPr>
              <w:rFonts w:cstheme="minorHAnsi"/>
              <w:szCs w:val="24"/>
            </w:rPr>
            <w:t xml:space="preserve"> apps access </w:t>
          </w:r>
          <w:proofErr w:type="gramStart"/>
          <w:r w:rsidR="00EA60BD">
            <w:rPr>
              <w:rFonts w:cstheme="minorHAnsi"/>
              <w:szCs w:val="24"/>
            </w:rPr>
            <w:t>in order for</w:t>
          </w:r>
          <w:proofErr w:type="gramEnd"/>
          <w:r w:rsidR="00EA60BD">
            <w:rPr>
              <w:rFonts w:cstheme="minorHAnsi"/>
              <w:szCs w:val="24"/>
            </w:rPr>
            <w:t xml:space="preserve"> my SMTP settings to work.  </w:t>
          </w:r>
        </w:p>
      </w:sdtContent>
    </w:sdt>
    <w:p w14:paraId="35D00E89" w14:textId="77777777" w:rsidR="00205BDE" w:rsidRPr="0052455C" w:rsidRDefault="00205BDE" w:rsidP="00205BDE">
      <w:pPr>
        <w:pStyle w:val="Heading2"/>
        <w:numPr>
          <w:ilvl w:val="1"/>
          <w:numId w:val="1"/>
        </w:numPr>
        <w:rPr>
          <w:rFonts w:asciiTheme="minorHAnsi" w:hAnsiTheme="minorHAnsi" w:cstheme="minorHAnsi"/>
          <w:sz w:val="24"/>
          <w:szCs w:val="24"/>
        </w:rPr>
      </w:pPr>
      <w:bookmarkStart w:id="10" w:name="_Toc83231992"/>
      <w:r w:rsidRPr="0052455C">
        <w:rPr>
          <w:rFonts w:asciiTheme="minorHAnsi" w:hAnsiTheme="minorHAnsi" w:cstheme="minorHAnsi"/>
          <w:sz w:val="24"/>
          <w:szCs w:val="24"/>
        </w:rPr>
        <w:t xml:space="preserve">Details of </w:t>
      </w:r>
      <w:r w:rsidR="00BE06A2" w:rsidRPr="0052455C">
        <w:rPr>
          <w:rFonts w:asciiTheme="minorHAnsi" w:hAnsiTheme="minorHAnsi" w:cstheme="minorHAnsi"/>
          <w:sz w:val="24"/>
          <w:szCs w:val="24"/>
        </w:rPr>
        <w:t xml:space="preserve">Design and </w:t>
      </w:r>
      <w:r w:rsidRPr="0052455C">
        <w:rPr>
          <w:rFonts w:asciiTheme="minorHAnsi" w:hAnsiTheme="minorHAnsi" w:cstheme="minorHAnsi"/>
          <w:sz w:val="24"/>
          <w:szCs w:val="24"/>
        </w:rPr>
        <w:t>Development</w:t>
      </w:r>
      <w:bookmarkEnd w:id="10"/>
    </w:p>
    <w:bookmarkStart w:id="11" w:name="_Toc83231993" w:displacedByCustomXml="next"/>
    <w:sdt>
      <w:sdtPr>
        <w:rPr>
          <w:rFonts w:asciiTheme="minorHAnsi" w:eastAsiaTheme="minorHAnsi" w:hAnsiTheme="minorHAnsi" w:cstheme="minorHAnsi"/>
          <w:color w:val="auto"/>
          <w:szCs w:val="22"/>
        </w:rPr>
        <w:id w:val="-1124842591"/>
        <w:placeholder>
          <w:docPart w:val="5B68628FA82E43FCADA1284D7B2EC48F"/>
        </w:placeholder>
      </w:sdtPr>
      <w:sdtEndPr/>
      <w:sdtContent>
        <w:p w14:paraId="4E6964C9" w14:textId="77777777" w:rsidR="00500332" w:rsidRPr="0052455C" w:rsidRDefault="0013401B" w:rsidP="00A620C4">
          <w:pPr>
            <w:pStyle w:val="Heading3"/>
            <w:rPr>
              <w:rFonts w:asciiTheme="minorHAnsi" w:hAnsiTheme="minorHAnsi" w:cstheme="minorHAnsi"/>
            </w:rPr>
          </w:pPr>
          <w:r w:rsidRPr="0052455C">
            <w:rPr>
              <w:rFonts w:asciiTheme="minorHAnsi" w:hAnsiTheme="minorHAnsi" w:cstheme="minorHAnsi"/>
            </w:rPr>
            <w:t>2.5.1 Game Rules Setup</w:t>
          </w:r>
          <w:bookmarkEnd w:id="11"/>
        </w:p>
        <w:p w14:paraId="7741EBA3" w14:textId="06F4BF13" w:rsidR="004F01E8" w:rsidRPr="0052455C" w:rsidRDefault="004F01E8" w:rsidP="00500332">
          <w:pPr>
            <w:rPr>
              <w:rFonts w:cstheme="minorHAnsi"/>
              <w:szCs w:val="24"/>
            </w:rPr>
          </w:pPr>
          <w:r w:rsidRPr="0052455C">
            <w:rPr>
              <w:rFonts w:cstheme="minorHAnsi"/>
              <w:szCs w:val="24"/>
            </w:rPr>
            <w:t>The chart below shows the settings of each chess unit of the game.</w:t>
          </w:r>
          <w:r w:rsidR="00442174" w:rsidRPr="0052455C">
            <w:rPr>
              <w:rFonts w:cstheme="minorHAnsi"/>
              <w:szCs w:val="24"/>
            </w:rPr>
            <w:t xml:space="preserve"> </w:t>
          </w:r>
        </w:p>
        <w:tbl>
          <w:tblPr>
            <w:tblW w:w="9434"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05"/>
            <w:gridCol w:w="817"/>
            <w:gridCol w:w="817"/>
            <w:gridCol w:w="817"/>
            <w:gridCol w:w="817"/>
            <w:gridCol w:w="817"/>
            <w:gridCol w:w="817"/>
            <w:gridCol w:w="817"/>
            <w:gridCol w:w="631"/>
            <w:gridCol w:w="462"/>
            <w:gridCol w:w="817"/>
            <w:gridCol w:w="50"/>
            <w:gridCol w:w="50"/>
            <w:gridCol w:w="50"/>
            <w:gridCol w:w="50"/>
            <w:gridCol w:w="50"/>
            <w:gridCol w:w="50"/>
            <w:gridCol w:w="50"/>
            <w:gridCol w:w="50"/>
            <w:gridCol w:w="50"/>
            <w:gridCol w:w="50"/>
            <w:gridCol w:w="50"/>
            <w:gridCol w:w="50"/>
            <w:gridCol w:w="50"/>
            <w:gridCol w:w="50"/>
            <w:gridCol w:w="50"/>
            <w:gridCol w:w="50"/>
            <w:gridCol w:w="50"/>
            <w:gridCol w:w="22"/>
            <w:gridCol w:w="28"/>
            <w:gridCol w:w="50"/>
            <w:gridCol w:w="50"/>
          </w:tblGrid>
          <w:tr w:rsidR="00442FFF" w:rsidRPr="0052455C" w14:paraId="51A5C404" w14:textId="77777777" w:rsidTr="00577539">
            <w:trPr>
              <w:gridAfter w:val="3"/>
              <w:wAfter w:w="128" w:type="dxa"/>
              <w:trHeight w:val="661"/>
            </w:trPr>
            <w:tc>
              <w:tcPr>
                <w:tcW w:w="805" w:type="dxa"/>
                <w:vMerge w:val="restart"/>
                <w:tcBorders>
                  <w:top w:val="single" w:sz="6" w:space="0" w:color="A2A9B1"/>
                  <w:left w:val="single" w:sz="6" w:space="0" w:color="A2A9B1"/>
                  <w:bottom w:val="single" w:sz="6" w:space="0" w:color="A2A9B1"/>
                  <w:right w:val="single" w:sz="6" w:space="0" w:color="A2A9B1"/>
                </w:tcBorders>
                <w:shd w:val="clear" w:color="auto" w:fill="999999"/>
                <w:tcMar>
                  <w:top w:w="48" w:type="dxa"/>
                  <w:left w:w="96" w:type="dxa"/>
                  <w:bottom w:w="48" w:type="dxa"/>
                  <w:right w:w="96" w:type="dxa"/>
                </w:tcMar>
                <w:vAlign w:val="center"/>
                <w:hideMark/>
              </w:tcPr>
              <w:p w14:paraId="64A65DBC"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proofErr w:type="spellStart"/>
                <w:r w:rsidRPr="0052455C">
                  <w:rPr>
                    <w:rFonts w:eastAsia="宋体" w:cstheme="minorHAnsi"/>
                    <w:b/>
                    <w:bCs/>
                    <w:color w:val="202122"/>
                    <w:szCs w:val="24"/>
                    <w:lang w:eastAsia="zh-CN"/>
                  </w:rPr>
                  <w:t>Defence</w:t>
                </w:r>
                <w:proofErr w:type="spellEnd"/>
              </w:p>
            </w:tc>
            <w:tc>
              <w:tcPr>
                <w:tcW w:w="8501" w:type="dxa"/>
                <w:gridSpan w:val="28"/>
                <w:tcBorders>
                  <w:top w:val="single" w:sz="6" w:space="0" w:color="A2A9B1"/>
                  <w:left w:val="single" w:sz="6" w:space="0" w:color="A2A9B1"/>
                  <w:bottom w:val="single" w:sz="6" w:space="0" w:color="A2A9B1"/>
                  <w:right w:val="single" w:sz="6" w:space="0" w:color="A2A9B1"/>
                </w:tcBorders>
                <w:shd w:val="clear" w:color="auto" w:fill="999999"/>
                <w:tcMar>
                  <w:top w:w="48" w:type="dxa"/>
                  <w:left w:w="96" w:type="dxa"/>
                  <w:bottom w:w="48" w:type="dxa"/>
                  <w:right w:w="96" w:type="dxa"/>
                </w:tcMar>
                <w:vAlign w:val="center"/>
                <w:hideMark/>
              </w:tcPr>
              <w:p w14:paraId="5D66F3D9"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Attack</w:t>
                </w:r>
              </w:p>
            </w:tc>
          </w:tr>
          <w:tr w:rsidR="00442FFF" w:rsidRPr="0052455C" w14:paraId="45D8997B" w14:textId="77777777" w:rsidTr="00442174">
            <w:trPr>
              <w:trHeight w:val="661"/>
            </w:trPr>
            <w:tc>
              <w:tcPr>
                <w:tcW w:w="805" w:type="dxa"/>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5F5DB4C7" w14:textId="77777777" w:rsidR="00442FFF" w:rsidRPr="0052455C" w:rsidRDefault="00442FFF" w:rsidP="00577539">
                <w:pPr>
                  <w:spacing w:before="240" w:after="240" w:line="240" w:lineRule="auto"/>
                  <w:rPr>
                    <w:rFonts w:eastAsia="Times New Roman" w:cstheme="minorHAnsi"/>
                    <w:b/>
                    <w:bCs/>
                    <w:color w:val="202122"/>
                    <w:szCs w:val="24"/>
                    <w:lang w:eastAsia="zh-CN"/>
                  </w:rPr>
                </w:pP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ED22A4"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Aircraft carriers</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56BA15"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Battleship</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2D7C91"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cruiser</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107E58"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Destroyers</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5CBF49A"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Strikers</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736A5F"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Mine blasters </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C4A1B9"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Submarines </w:t>
                </w:r>
              </w:p>
            </w:tc>
            <w:tc>
              <w:tcPr>
                <w:tcW w:w="63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7CD633"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Torpedo </w:t>
                </w:r>
              </w:p>
            </w:tc>
            <w:tc>
              <w:tcPr>
                <w:tcW w:w="46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C3251DF"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Mine</w:t>
                </w:r>
              </w:p>
            </w:tc>
            <w:tc>
              <w:tcPr>
                <w:tcW w:w="81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7BC5B4"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Flagship</w:t>
                </w:r>
              </w:p>
            </w:tc>
            <w:tc>
              <w:tcPr>
                <w:tcW w:w="50" w:type="dxa"/>
                <w:shd w:val="clear" w:color="auto" w:fill="F8F9FA"/>
                <w:vAlign w:val="center"/>
                <w:hideMark/>
              </w:tcPr>
              <w:p w14:paraId="645C879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CCAC01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9370A9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F9E287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182F60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8256F8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F34EAC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C1FD8D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CCE964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C69253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8C6C5E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CA38EA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9A4853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79691A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65D856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CD2EDC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2F8915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34ED346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AFF9C2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B152928"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6D43E71F"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184D522"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Aircraft carriers</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FF13DD5"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64DE155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t>
                </w:r>
                <w:proofErr w:type="spellEnd"/>
                <w:r w:rsidRPr="0052455C">
                  <w:rPr>
                    <w:rFonts w:eastAsia="宋体" w:cstheme="minorHAnsi"/>
                    <w:color w:val="202122"/>
                    <w:szCs w:val="24"/>
                    <w:lang w:eastAsia="zh-CN"/>
                  </w:rPr>
                  <w:t xml:space="preserve"> Win</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6E5289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052B9A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50A8966E"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6E9FC93C"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2F7E362"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ADADF5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B639E3"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ED79601"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4FA2645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3F0AF2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37D536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9F63CA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68204D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500D06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B48A60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D16893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49A52E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F6A440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AC1772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B03B64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874AFB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F85C4D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9DE33C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C74CC1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7C702D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58C50CE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A8D047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EF0F717"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281CDE4F"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069230"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Battleship</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5423141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0C61888"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2AA80E5F"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0C3C1ABF"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78DAC8C1"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7C549D3B"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5520C9DB"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5ECC646"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F64F7"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7D512308"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2CB9D8C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0BF03B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AFE7C1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FEC4F7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7B11D2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0B7953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DE34B9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3D7FB6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FD4A1E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B5485B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49BADE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36B55A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7C0CBB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A55121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CA3BC9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085FA1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ED72D8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3FFA553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1A4935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1B4974B"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24DBD24B" w14:textId="77777777" w:rsidTr="00442174">
            <w:trPr>
              <w:trHeight w:val="852"/>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689354E"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cruiser</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8CEE72A"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486EED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7851A2D"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5849FE0C"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29A3FA10"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2BCFA47"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76DA2DB0"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2B17A61C"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4C4CAC"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B264DC9"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2782CFB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066919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9EB407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114F87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C8BA70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494405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675204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664E38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7792BF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E98D46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818A72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4D0ED5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E2EE81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88ABC5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D68CE8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8C7878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9A71D4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5B1A574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C93F52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33073EA"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58ECD197"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01F4B82"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Destroyers</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6BA07FE8"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757E4A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51EB16B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2D3014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3E4233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5227871D"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51773BBA"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63B2064"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5683A8"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63058A03"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668C87F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84886F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16D833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14FF9F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4359E4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804BA2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866D0F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B6ABF2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93378C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6AD6D0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63D176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0B7FDE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D932EF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27DF3E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503B37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A0903C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6E27C1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79BFBBB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B909C1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5C10516"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42B2A6D4"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0317B54"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lastRenderedPageBreak/>
                  <w:t>Strikers</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5555077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3A0BC0FC"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6FF76733"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13EFFB3"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8E4265B"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3A050F9"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084F0C38"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5B9476D1"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9F0BC9"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5941263"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6C9216C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B8201E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58FDAC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AC7DDC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094EA7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BF303AF"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4E13C7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FD9B70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E4ECBC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FEB608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3E3552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3470D9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7E131D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541289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FBE365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F38790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48718C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3DCF004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94AB08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16249B6"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50F15A6E"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AB6F971"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Mine blasters </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388C4981"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78ECB17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B6095F2"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3365207C"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499BF808"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F873394"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0D2AB7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2D085031"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F9337B"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D38C632"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2618397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A60EBB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33EF7F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1BBE7A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0B2F24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C04290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6A7296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5ECC98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7FB5FC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195860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04340E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F1E155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0259DA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E1CAFA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D8AAFA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C81345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3C1E0E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3FDE863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6CED21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75E1FA8"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16CDC481" w14:textId="77777777" w:rsidTr="00442174">
            <w:trPr>
              <w:trHeight w:val="852"/>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627051A"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Submarines </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1FB99CD"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C4821C5"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644434F"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53D6DEC7"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752D5128"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668F55B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23D7C311"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27633380"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BB848D"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6BD8E0E6"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DefenceWin</w:t>
                </w:r>
                <w:proofErr w:type="spellEnd"/>
              </w:p>
            </w:tc>
            <w:tc>
              <w:tcPr>
                <w:tcW w:w="50" w:type="dxa"/>
                <w:shd w:val="clear" w:color="auto" w:fill="F8F9FA"/>
                <w:vAlign w:val="center"/>
                <w:hideMark/>
              </w:tcPr>
              <w:p w14:paraId="7A38C2E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E9AE32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70A108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82933D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FB73B7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371151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44279B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544D02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BF1499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2A2251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176A6E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FED857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626241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044260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172DA6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E31FD7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ED643E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5CF6F3A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8EEB44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887A4E5"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239F77F7"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F83E22"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 xml:space="preserve">Torpedo </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474A42C"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9CB15B5"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0F0CA5E9"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345975C"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FCC9BB5"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77E4F2F"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3B0B583"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D302ABE"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E4B827"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4079973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50" w:type="dxa"/>
                <w:shd w:val="clear" w:color="auto" w:fill="F8F9FA"/>
                <w:vAlign w:val="center"/>
                <w:hideMark/>
              </w:tcPr>
              <w:p w14:paraId="13AA29B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20F0F1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6C20B3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D35297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B851EC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CF9F8D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CCBBCB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F12F73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5A2F12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70ABF9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264A37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9E04BD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CC9A29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E6F328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AF23D62"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A29B85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D9280A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585E81B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CA2939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4058A82"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0E0FE23D" w14:textId="77777777" w:rsidTr="00442174">
            <w:trPr>
              <w:trHeight w:val="860"/>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7CA174C"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Mine</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5EEC8CE8"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33E6995E"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3096730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16C6CE9F"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3F17AC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41FF4BE1"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A0EC3B0"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237625AF"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07009"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E26CB5B"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50" w:type="dxa"/>
                <w:shd w:val="clear" w:color="auto" w:fill="F8F9FA"/>
                <w:vAlign w:val="center"/>
                <w:hideMark/>
              </w:tcPr>
              <w:p w14:paraId="615443D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8BB6A97"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8F51AB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E0FB67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BD83CC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1A0DC8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33954B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9743F3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BA9B3B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86036B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E1EFB8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5A3E146"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B0630F8"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7915B5C"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E6A93EB"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9B95A6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6CD74C3"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53052CC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89413F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3CE57ED" w14:textId="77777777" w:rsidR="00442FFF" w:rsidRPr="0052455C" w:rsidRDefault="00442FFF" w:rsidP="00577539">
                <w:pPr>
                  <w:spacing w:before="240" w:after="240" w:line="240" w:lineRule="auto"/>
                  <w:rPr>
                    <w:rFonts w:eastAsia="Times New Roman" w:cstheme="minorHAnsi"/>
                    <w:szCs w:val="24"/>
                    <w:lang w:eastAsia="zh-CN"/>
                  </w:rPr>
                </w:pPr>
              </w:p>
            </w:tc>
          </w:tr>
          <w:tr w:rsidR="00442FFF" w:rsidRPr="0052455C" w14:paraId="7A01820A" w14:textId="77777777" w:rsidTr="00442174">
            <w:trPr>
              <w:trHeight w:val="15"/>
            </w:trPr>
            <w:tc>
              <w:tcPr>
                <w:tcW w:w="80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266E80C" w14:textId="77777777" w:rsidR="00442FFF" w:rsidRPr="0052455C" w:rsidRDefault="00442FFF" w:rsidP="00577539">
                <w:pPr>
                  <w:spacing w:before="240" w:after="240" w:line="240" w:lineRule="auto"/>
                  <w:jc w:val="center"/>
                  <w:rPr>
                    <w:rFonts w:eastAsia="Times New Roman" w:cstheme="minorHAnsi"/>
                    <w:b/>
                    <w:bCs/>
                    <w:color w:val="202122"/>
                    <w:szCs w:val="24"/>
                    <w:lang w:eastAsia="zh-CN"/>
                  </w:rPr>
                </w:pPr>
                <w:r w:rsidRPr="0052455C">
                  <w:rPr>
                    <w:rFonts w:eastAsia="宋体" w:cstheme="minorHAnsi"/>
                    <w:b/>
                    <w:bCs/>
                    <w:color w:val="202122"/>
                    <w:szCs w:val="24"/>
                    <w:lang w:eastAsia="zh-CN"/>
                  </w:rPr>
                  <w:t>Flagship</w:t>
                </w:r>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10E0DC72"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1D75AADA"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462831D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F0C7A8B"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6CC5E8E1"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7F83FD64"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817" w:type="dxa"/>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059CD6B3" w14:textId="77777777" w:rsidR="00442FFF" w:rsidRPr="0052455C" w:rsidRDefault="00442FFF" w:rsidP="00577539">
                <w:pPr>
                  <w:spacing w:before="240" w:after="240" w:line="240" w:lineRule="auto"/>
                  <w:jc w:val="center"/>
                  <w:rPr>
                    <w:rFonts w:eastAsia="Times New Roman" w:cstheme="minorHAnsi"/>
                    <w:color w:val="202122"/>
                    <w:szCs w:val="24"/>
                    <w:lang w:eastAsia="zh-CN"/>
                  </w:rPr>
                </w:pPr>
                <w:proofErr w:type="spellStart"/>
                <w:r w:rsidRPr="0052455C">
                  <w:rPr>
                    <w:rFonts w:eastAsia="宋体" w:cstheme="minorHAnsi"/>
                    <w:color w:val="202122"/>
                    <w:szCs w:val="24"/>
                    <w:lang w:eastAsia="zh-CN"/>
                  </w:rPr>
                  <w:t>AttackWin</w:t>
                </w:r>
                <w:proofErr w:type="spellEnd"/>
              </w:p>
            </w:tc>
            <w:tc>
              <w:tcPr>
                <w:tcW w:w="631"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6CE53DC2"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46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F262D" w14:textId="77777777" w:rsidR="00442FFF" w:rsidRPr="0052455C" w:rsidRDefault="00442FFF" w:rsidP="00577539">
                <w:pPr>
                  <w:spacing w:before="240" w:after="240" w:line="240" w:lineRule="auto"/>
                  <w:rPr>
                    <w:rFonts w:eastAsia="Times New Roman" w:cstheme="minorHAnsi"/>
                    <w:color w:val="202122"/>
                    <w:szCs w:val="24"/>
                    <w:lang w:eastAsia="zh-CN"/>
                  </w:rPr>
                </w:pPr>
                <w:r w:rsidRPr="0052455C">
                  <w:rPr>
                    <w:rFonts w:eastAsia="Times New Roman" w:cstheme="minorHAnsi"/>
                    <w:color w:val="202122"/>
                    <w:szCs w:val="24"/>
                    <w:lang w:eastAsia="zh-CN"/>
                  </w:rPr>
                  <w:t>—</w:t>
                </w:r>
              </w:p>
            </w:tc>
            <w:tc>
              <w:tcPr>
                <w:tcW w:w="817" w:type="dxa"/>
                <w:tcBorders>
                  <w:top w:val="single" w:sz="6" w:space="0" w:color="A2A9B1"/>
                  <w:left w:val="single" w:sz="6" w:space="0" w:color="A2A9B1"/>
                  <w:bottom w:val="single" w:sz="6" w:space="0" w:color="A2A9B1"/>
                  <w:right w:val="single" w:sz="6" w:space="0" w:color="A2A9B1"/>
                </w:tcBorders>
                <w:shd w:val="clear" w:color="auto" w:fill="FFEEDD"/>
                <w:tcMar>
                  <w:top w:w="48" w:type="dxa"/>
                  <w:left w:w="96" w:type="dxa"/>
                  <w:bottom w:w="48" w:type="dxa"/>
                  <w:right w:w="96" w:type="dxa"/>
                </w:tcMar>
                <w:vAlign w:val="center"/>
                <w:hideMark/>
              </w:tcPr>
              <w:p w14:paraId="75E858FF" w14:textId="77777777" w:rsidR="00442FFF" w:rsidRPr="0052455C" w:rsidRDefault="00442FFF" w:rsidP="00577539">
                <w:pPr>
                  <w:spacing w:before="240" w:after="240" w:line="240" w:lineRule="auto"/>
                  <w:jc w:val="center"/>
                  <w:rPr>
                    <w:rFonts w:eastAsia="Times New Roman" w:cstheme="minorHAnsi"/>
                    <w:color w:val="000000"/>
                    <w:szCs w:val="24"/>
                    <w:lang w:eastAsia="zh-CN"/>
                  </w:rPr>
                </w:pPr>
                <w:r w:rsidRPr="0052455C">
                  <w:rPr>
                    <w:rFonts w:eastAsia="宋体" w:cstheme="minorHAnsi"/>
                    <w:color w:val="000000"/>
                    <w:szCs w:val="24"/>
                    <w:lang w:eastAsia="zh-CN"/>
                  </w:rPr>
                  <w:t>Equal</w:t>
                </w:r>
              </w:p>
            </w:tc>
            <w:tc>
              <w:tcPr>
                <w:tcW w:w="50" w:type="dxa"/>
                <w:shd w:val="clear" w:color="auto" w:fill="F8F9FA"/>
                <w:vAlign w:val="center"/>
                <w:hideMark/>
              </w:tcPr>
              <w:p w14:paraId="6DAB27DE"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A256BF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68AB56A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028AE9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3BEDA3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BC5E6B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22FDA1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0CD4F6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F6C407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6F122F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BD6FE05"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01DC110A"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72864CA0"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2536857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7AB3A5D"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3EEADF9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5390B3F1"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gridSpan w:val="2"/>
                <w:shd w:val="clear" w:color="auto" w:fill="F8F9FA"/>
                <w:vAlign w:val="center"/>
                <w:hideMark/>
              </w:tcPr>
              <w:p w14:paraId="715409B4"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40052079" w14:textId="77777777" w:rsidR="00442FFF" w:rsidRPr="0052455C" w:rsidRDefault="00442FFF" w:rsidP="00577539">
                <w:pPr>
                  <w:spacing w:before="240" w:after="240" w:line="240" w:lineRule="auto"/>
                  <w:rPr>
                    <w:rFonts w:eastAsia="Times New Roman" w:cstheme="minorHAnsi"/>
                    <w:szCs w:val="24"/>
                    <w:lang w:eastAsia="zh-CN"/>
                  </w:rPr>
                </w:pPr>
              </w:p>
            </w:tc>
            <w:tc>
              <w:tcPr>
                <w:tcW w:w="50" w:type="dxa"/>
                <w:shd w:val="clear" w:color="auto" w:fill="F8F9FA"/>
                <w:vAlign w:val="center"/>
                <w:hideMark/>
              </w:tcPr>
              <w:p w14:paraId="1FBB92F5" w14:textId="77777777" w:rsidR="00442FFF" w:rsidRPr="0052455C" w:rsidRDefault="00442FFF" w:rsidP="00577539">
                <w:pPr>
                  <w:spacing w:before="240" w:after="240" w:line="240" w:lineRule="auto"/>
                  <w:rPr>
                    <w:rFonts w:eastAsia="Times New Roman" w:cstheme="minorHAnsi"/>
                    <w:szCs w:val="24"/>
                    <w:lang w:eastAsia="zh-CN"/>
                  </w:rPr>
                </w:pPr>
              </w:p>
            </w:tc>
          </w:tr>
        </w:tbl>
        <w:p w14:paraId="5C6FC91A" w14:textId="77777777" w:rsidR="00442FFF" w:rsidRPr="0052455C" w:rsidRDefault="00442FFF" w:rsidP="00500332">
          <w:pPr>
            <w:rPr>
              <w:rFonts w:cstheme="minorHAnsi"/>
              <w:szCs w:val="24"/>
            </w:rPr>
          </w:pPr>
        </w:p>
        <w:p w14:paraId="3D08B7EE" w14:textId="47FDFA5B" w:rsidR="008957C9" w:rsidRPr="0052455C" w:rsidRDefault="00442174" w:rsidP="00A620C4">
          <w:pPr>
            <w:pStyle w:val="Heading3"/>
            <w:rPr>
              <w:rFonts w:asciiTheme="minorHAnsi" w:hAnsiTheme="minorHAnsi" w:cstheme="minorHAnsi"/>
            </w:rPr>
          </w:pPr>
          <w:bookmarkStart w:id="12" w:name="_Toc83231994"/>
          <w:r w:rsidRPr="0052455C">
            <w:rPr>
              <w:rFonts w:asciiTheme="minorHAnsi" w:hAnsiTheme="minorHAnsi" w:cstheme="minorHAnsi"/>
            </w:rPr>
            <w:t xml:space="preserve">2.5.2 </w:t>
          </w:r>
          <w:proofErr w:type="spellStart"/>
          <w:r w:rsidRPr="0052455C">
            <w:rPr>
              <w:rFonts w:asciiTheme="minorHAnsi" w:hAnsiTheme="minorHAnsi" w:cstheme="minorHAnsi"/>
            </w:rPr>
            <w:t>MiniMax</w:t>
          </w:r>
          <w:proofErr w:type="spellEnd"/>
          <w:r w:rsidR="00C07BBA" w:rsidRPr="0052455C">
            <w:rPr>
              <w:rFonts w:asciiTheme="minorHAnsi" w:hAnsiTheme="minorHAnsi" w:cstheme="minorHAnsi"/>
            </w:rPr>
            <w:t xml:space="preserve"> Algorithm</w:t>
          </w:r>
          <w:r w:rsidR="00F31FA7" w:rsidRPr="0052455C">
            <w:rPr>
              <w:rFonts w:asciiTheme="minorHAnsi" w:hAnsiTheme="minorHAnsi" w:cstheme="minorHAnsi"/>
            </w:rPr>
            <w:t xml:space="preserve"> </w:t>
          </w:r>
          <w:r w:rsidR="00C71BE5" w:rsidRPr="0052455C">
            <w:rPr>
              <w:rFonts w:asciiTheme="minorHAnsi" w:hAnsiTheme="minorHAnsi" w:cstheme="minorHAnsi"/>
            </w:rPr>
            <w:t>Design Idea</w:t>
          </w:r>
          <w:bookmarkEnd w:id="12"/>
        </w:p>
        <w:p w14:paraId="023CB177" w14:textId="652FFD54" w:rsidR="008957C9" w:rsidRPr="0052455C" w:rsidRDefault="008957C9" w:rsidP="003F6A4A">
          <w:pPr>
            <w:ind w:firstLine="720"/>
            <w:rPr>
              <w:rFonts w:cstheme="minorHAnsi"/>
              <w:szCs w:val="24"/>
            </w:rPr>
          </w:pPr>
          <w:r w:rsidRPr="0052455C">
            <w:rPr>
              <w:rFonts w:cstheme="minorHAnsi"/>
              <w:szCs w:val="24"/>
            </w:rPr>
            <w:t xml:space="preserve">The </w:t>
          </w:r>
          <w:proofErr w:type="spellStart"/>
          <w:r w:rsidRPr="0052455C">
            <w:rPr>
              <w:rFonts w:cstheme="minorHAnsi"/>
              <w:szCs w:val="24"/>
            </w:rPr>
            <w:t>miniMax</w:t>
          </w:r>
          <w:proofErr w:type="spellEnd"/>
          <w:r w:rsidRPr="0052455C">
            <w:rPr>
              <w:rFonts w:cstheme="minorHAnsi"/>
              <w:szCs w:val="24"/>
            </w:rPr>
            <w:t xml:space="preserve"> algorithm will be used for this game. It is a search algorithm that allows the program to look ahead at possible future positions before deciding what move it wants to make in the current position. </w:t>
          </w:r>
          <w:r w:rsidR="00744DF4" w:rsidRPr="005B0CF3">
            <w:rPr>
              <w:rFonts w:cstheme="minorHAnsi"/>
              <w:szCs w:val="24"/>
            </w:rPr>
            <w:t xml:space="preserve">Minimax is a kind of backtracking algorithm that is used in decision making and game theory to find the optimal move for a player, </w:t>
          </w:r>
          <w:proofErr w:type="gramStart"/>
          <w:r w:rsidR="00744DF4" w:rsidRPr="005B0CF3">
            <w:rPr>
              <w:rFonts w:cstheme="minorHAnsi"/>
              <w:szCs w:val="24"/>
            </w:rPr>
            <w:t>assuming that</w:t>
          </w:r>
          <w:proofErr w:type="gramEnd"/>
          <w:r w:rsidR="00744DF4" w:rsidRPr="005B0CF3">
            <w:rPr>
              <w:rFonts w:cstheme="minorHAnsi"/>
              <w:szCs w:val="24"/>
            </w:rPr>
            <w:t xml:space="preserve"> your opponent also plays optimally. It is widely used in two player turn-based games like chess games.</w:t>
          </w:r>
        </w:p>
        <w:p w14:paraId="430FD8D2" w14:textId="31335BC1" w:rsidR="0018088F" w:rsidRDefault="008957C9" w:rsidP="008957C9">
          <w:pPr>
            <w:rPr>
              <w:rFonts w:cstheme="minorHAnsi"/>
              <w:szCs w:val="24"/>
            </w:rPr>
          </w:pPr>
          <w:r w:rsidRPr="0052455C">
            <w:rPr>
              <w:rFonts w:cstheme="minorHAnsi"/>
              <w:szCs w:val="24"/>
            </w:rPr>
            <w:lastRenderedPageBreak/>
            <w:tab/>
          </w:r>
          <w:r w:rsidR="004E731F" w:rsidRPr="008075A2">
            <w:rPr>
              <w:rFonts w:cstheme="minorHAnsi"/>
              <w:szCs w:val="24"/>
            </w:rPr>
            <w:t>In Minimax</w:t>
          </w:r>
          <w:r w:rsidR="00414FB4">
            <w:rPr>
              <w:rFonts w:cstheme="minorHAnsi"/>
              <w:szCs w:val="24"/>
            </w:rPr>
            <w:t>,</w:t>
          </w:r>
          <w:r w:rsidR="004E731F" w:rsidRPr="008075A2">
            <w:rPr>
              <w:rFonts w:cstheme="minorHAnsi"/>
              <w:szCs w:val="24"/>
            </w:rPr>
            <w:t xml:space="preserve"> the two players are called maximizer and minimizer</w:t>
          </w:r>
          <w:r w:rsidR="004E731F" w:rsidRPr="001E5552">
            <w:rPr>
              <w:rFonts w:cstheme="minorHAnsi"/>
              <w:szCs w:val="24"/>
            </w:rPr>
            <w:t>. The maximizer tries to get the highest score possible</w:t>
          </w:r>
          <w:r w:rsidR="00414FB4">
            <w:rPr>
              <w:rFonts w:cstheme="minorHAnsi"/>
              <w:szCs w:val="24"/>
            </w:rPr>
            <w:t>,</w:t>
          </w:r>
          <w:r w:rsidR="004E731F" w:rsidRPr="001E5552">
            <w:rPr>
              <w:rFonts w:cstheme="minorHAnsi"/>
              <w:szCs w:val="24"/>
            </w:rPr>
            <w:t xml:space="preserve"> while the minimizer tries to do the opposite and</w:t>
          </w:r>
          <w:r w:rsidR="004E731F" w:rsidRPr="008075A2">
            <w:rPr>
              <w:rFonts w:cstheme="minorHAnsi"/>
              <w:szCs w:val="24"/>
            </w:rPr>
            <w:t xml:space="preserve"> get the lowest score possible.</w:t>
          </w:r>
          <w:r w:rsidR="00E05F96">
            <w:rPr>
              <w:rFonts w:cstheme="minorHAnsi"/>
              <w:szCs w:val="24"/>
            </w:rPr>
            <w:t xml:space="preserve"> E</w:t>
          </w:r>
          <w:r w:rsidR="004E731F" w:rsidRPr="008075A2">
            <w:rPr>
              <w:rFonts w:cstheme="minorHAnsi"/>
              <w:szCs w:val="24"/>
            </w:rPr>
            <w:t>very board state has a value associated with it. In a given state</w:t>
          </w:r>
          <w:r w:rsidR="00414FB4">
            <w:rPr>
              <w:rFonts w:cstheme="minorHAnsi"/>
              <w:szCs w:val="24"/>
            </w:rPr>
            <w:t>,</w:t>
          </w:r>
          <w:r w:rsidR="004E731F" w:rsidRPr="008075A2">
            <w:rPr>
              <w:rFonts w:cstheme="minorHAnsi"/>
              <w:szCs w:val="24"/>
            </w:rPr>
            <w:t xml:space="preserve"> if the maximizer has </w:t>
          </w:r>
          <w:r w:rsidR="00414FB4">
            <w:rPr>
              <w:rFonts w:cstheme="minorHAnsi"/>
              <w:szCs w:val="24"/>
            </w:rPr>
            <w:t xml:space="preserve">the </w:t>
          </w:r>
          <w:r w:rsidR="004E731F" w:rsidRPr="008075A2">
            <w:rPr>
              <w:rFonts w:cstheme="minorHAnsi"/>
              <w:szCs w:val="24"/>
            </w:rPr>
            <w:t xml:space="preserve">upper </w:t>
          </w:r>
          <w:proofErr w:type="gramStart"/>
          <w:r w:rsidR="004E731F" w:rsidRPr="008075A2">
            <w:rPr>
              <w:rFonts w:cstheme="minorHAnsi"/>
              <w:szCs w:val="24"/>
            </w:rPr>
            <w:t>hand</w:t>
          </w:r>
          <w:proofErr w:type="gramEnd"/>
          <w:r w:rsidR="004E731F" w:rsidRPr="008075A2">
            <w:rPr>
              <w:rFonts w:cstheme="minorHAnsi"/>
              <w:szCs w:val="24"/>
            </w:rPr>
            <w:t xml:space="preserve"> then, the score of the board will tend to be some positive value. If the minimizer has the upper hand in that board state</w:t>
          </w:r>
          <w:r w:rsidR="00414FB4">
            <w:rPr>
              <w:rFonts w:cstheme="minorHAnsi"/>
              <w:szCs w:val="24"/>
            </w:rPr>
            <w:t>,</w:t>
          </w:r>
          <w:r w:rsidR="004E731F" w:rsidRPr="008075A2">
            <w:rPr>
              <w:rFonts w:cstheme="minorHAnsi"/>
              <w:szCs w:val="24"/>
            </w:rPr>
            <w:t xml:space="preserve"> </w:t>
          </w:r>
          <w:r w:rsidR="00414FB4">
            <w:rPr>
              <w:rFonts w:cstheme="minorHAnsi"/>
              <w:szCs w:val="24"/>
            </w:rPr>
            <w:t>it will tend to be negativ</w:t>
          </w:r>
          <w:r w:rsidR="004E731F" w:rsidRPr="008075A2">
            <w:rPr>
              <w:rFonts w:cstheme="minorHAnsi"/>
              <w:szCs w:val="24"/>
            </w:rPr>
            <w:t xml:space="preserve">e. </w:t>
          </w:r>
          <w:r w:rsidR="00795773">
            <w:rPr>
              <w:rFonts w:cstheme="minorHAnsi"/>
              <w:szCs w:val="24"/>
            </w:rPr>
            <w:t xml:space="preserve">To determine the value of the board, </w:t>
          </w:r>
          <w:r w:rsidR="005F1E76">
            <w:rPr>
              <w:rFonts w:cstheme="minorHAnsi"/>
              <w:szCs w:val="24"/>
            </w:rPr>
            <w:t xml:space="preserve">I give </w:t>
          </w:r>
          <w:r w:rsidR="00B21DB8">
            <w:rPr>
              <w:rFonts w:cstheme="minorHAnsi"/>
              <w:szCs w:val="24"/>
            </w:rPr>
            <w:t>different values to different type</w:t>
          </w:r>
          <w:r w:rsidR="00414FB4">
            <w:rPr>
              <w:rFonts w:cstheme="minorHAnsi"/>
              <w:szCs w:val="24"/>
            </w:rPr>
            <w:t>s</w:t>
          </w:r>
          <w:r w:rsidR="00B21DB8">
            <w:rPr>
              <w:rFonts w:cstheme="minorHAnsi"/>
              <w:szCs w:val="24"/>
            </w:rPr>
            <w:t xml:space="preserve"> of chess units</w:t>
          </w:r>
          <w:r w:rsidR="004E731F" w:rsidRPr="008075A2">
            <w:rPr>
              <w:rFonts w:cstheme="minorHAnsi"/>
              <w:szCs w:val="24"/>
            </w:rPr>
            <w:t>.</w:t>
          </w:r>
          <w:r w:rsidR="00144F87">
            <w:rPr>
              <w:rFonts w:cstheme="minorHAnsi"/>
              <w:szCs w:val="24"/>
            </w:rPr>
            <w:t xml:space="preserve"> For example, </w:t>
          </w:r>
          <w:r w:rsidR="00A2442C">
            <w:rPr>
              <w:rFonts w:cstheme="minorHAnsi"/>
              <w:szCs w:val="24"/>
            </w:rPr>
            <w:t>the Flagship has the highest value on board,</w:t>
          </w:r>
          <w:r w:rsidR="00414FB4">
            <w:rPr>
              <w:rFonts w:cstheme="minorHAnsi"/>
              <w:szCs w:val="24"/>
            </w:rPr>
            <w:t xml:space="preserve"> and</w:t>
          </w:r>
          <w:r w:rsidR="00A2442C">
            <w:rPr>
              <w:rFonts w:cstheme="minorHAnsi"/>
              <w:szCs w:val="24"/>
            </w:rPr>
            <w:t xml:space="preserve"> </w:t>
          </w:r>
          <w:r w:rsidR="003B54F1">
            <w:rPr>
              <w:rFonts w:cstheme="minorHAnsi"/>
              <w:szCs w:val="24"/>
            </w:rPr>
            <w:t>a small ship only has a value of 10.</w:t>
          </w:r>
          <w:r w:rsidR="00C25C1C">
            <w:rPr>
              <w:rFonts w:cstheme="minorHAnsi"/>
              <w:szCs w:val="24"/>
            </w:rPr>
            <w:t xml:space="preserve"> AI, the maximizer</w:t>
          </w:r>
          <w:r w:rsidR="00414FB4">
            <w:rPr>
              <w:rFonts w:cstheme="minorHAnsi"/>
              <w:szCs w:val="24"/>
            </w:rPr>
            <w:t>,</w:t>
          </w:r>
          <w:r w:rsidR="00C25C1C">
            <w:rPr>
              <w:rFonts w:cstheme="minorHAnsi"/>
              <w:szCs w:val="24"/>
            </w:rPr>
            <w:t xml:space="preserve"> will try to</w:t>
          </w:r>
          <w:r w:rsidR="009F0219">
            <w:rPr>
              <w:rFonts w:cstheme="minorHAnsi"/>
              <w:szCs w:val="24"/>
            </w:rPr>
            <w:t xml:space="preserve"> calculate the maximum onboard value based on </w:t>
          </w:r>
          <w:r w:rsidR="002939C1">
            <w:rPr>
              <w:rFonts w:cstheme="minorHAnsi"/>
              <w:szCs w:val="24"/>
            </w:rPr>
            <w:t>chess values on board</w:t>
          </w:r>
          <w:r w:rsidR="00E10D7C">
            <w:rPr>
              <w:rFonts w:cstheme="minorHAnsi"/>
              <w:szCs w:val="24"/>
            </w:rPr>
            <w:t xml:space="preserve"> to decide </w:t>
          </w:r>
          <w:r w:rsidR="00414FB4">
            <w:rPr>
              <w:rFonts w:cstheme="minorHAnsi"/>
              <w:szCs w:val="24"/>
            </w:rPr>
            <w:t xml:space="preserve">the </w:t>
          </w:r>
          <w:r w:rsidR="00E10D7C">
            <w:rPr>
              <w:rFonts w:cstheme="minorHAnsi"/>
              <w:szCs w:val="24"/>
            </w:rPr>
            <w:t xml:space="preserve">next movement. </w:t>
          </w:r>
          <w:r w:rsidR="00C25C1C">
            <w:rPr>
              <w:rFonts w:cstheme="minorHAnsi"/>
              <w:szCs w:val="24"/>
            </w:rPr>
            <w:t xml:space="preserve"> </w:t>
          </w:r>
          <w:r w:rsidR="005845BA">
            <w:rPr>
              <w:rFonts w:cstheme="minorHAnsi"/>
              <w:szCs w:val="24"/>
            </w:rPr>
            <w:t xml:space="preserve">The image blows give </w:t>
          </w:r>
          <w:r w:rsidR="002405EC">
            <w:rPr>
              <w:rFonts w:cstheme="minorHAnsi"/>
              <w:szCs w:val="24"/>
            </w:rPr>
            <w:t xml:space="preserve">an </w:t>
          </w:r>
          <w:r w:rsidR="005845BA">
            <w:rPr>
              <w:rFonts w:cstheme="minorHAnsi"/>
              <w:szCs w:val="24"/>
            </w:rPr>
            <w:t xml:space="preserve">example of different chess units with different values. </w:t>
          </w:r>
          <w:r w:rsidR="008E0AD5">
            <w:rPr>
              <w:rFonts w:cstheme="minorHAnsi"/>
              <w:szCs w:val="24"/>
            </w:rPr>
            <w:t xml:space="preserve">The </w:t>
          </w:r>
          <w:r w:rsidR="002405EC">
            <w:rPr>
              <w:rFonts w:cstheme="minorHAnsi"/>
              <w:szCs w:val="24"/>
            </w:rPr>
            <w:t>"</w:t>
          </w:r>
          <w:proofErr w:type="spellStart"/>
          <w:r w:rsidR="008E0AD5">
            <w:rPr>
              <w:rFonts w:cstheme="minorHAnsi"/>
              <w:szCs w:val="24"/>
            </w:rPr>
            <w:t>self.value</w:t>
          </w:r>
          <w:proofErr w:type="spellEnd"/>
          <w:r w:rsidR="002405EC">
            <w:rPr>
              <w:rFonts w:cstheme="minorHAnsi"/>
              <w:szCs w:val="24"/>
            </w:rPr>
            <w:t>"</w:t>
          </w:r>
          <w:r w:rsidR="008E0AD5">
            <w:rPr>
              <w:rFonts w:cstheme="minorHAnsi"/>
              <w:szCs w:val="24"/>
            </w:rPr>
            <w:t xml:space="preserve"> var</w:t>
          </w:r>
          <w:r w:rsidR="008A3C44">
            <w:rPr>
              <w:rFonts w:cstheme="minorHAnsi"/>
              <w:szCs w:val="24"/>
            </w:rPr>
            <w:t>i</w:t>
          </w:r>
          <w:r w:rsidR="008E0AD5">
            <w:rPr>
              <w:rFonts w:cstheme="minorHAnsi"/>
              <w:szCs w:val="24"/>
            </w:rPr>
            <w:t>able will be used to maximize board values</w:t>
          </w:r>
          <w:r w:rsidR="002C4AAD">
            <w:rPr>
              <w:rFonts w:cstheme="minorHAnsi"/>
              <w:szCs w:val="24"/>
            </w:rPr>
            <w:t xml:space="preserve"> by AI</w:t>
          </w:r>
          <w:r w:rsidR="008E0AD5">
            <w:rPr>
              <w:rFonts w:cstheme="minorHAnsi"/>
              <w:szCs w:val="24"/>
            </w:rPr>
            <w:t>.</w:t>
          </w:r>
        </w:p>
        <w:p w14:paraId="662D0301" w14:textId="28EF1E44" w:rsidR="005F138F" w:rsidRDefault="005F138F" w:rsidP="008957C9">
          <w:pPr>
            <w:rPr>
              <w:rFonts w:cstheme="minorHAnsi"/>
              <w:szCs w:val="24"/>
            </w:rPr>
          </w:pPr>
          <w:r>
            <w:rPr>
              <w:rFonts w:cstheme="minorHAnsi"/>
              <w:noProof/>
              <w:szCs w:val="24"/>
            </w:rPr>
            <w:drawing>
              <wp:inline distT="0" distB="0" distL="0" distR="0" wp14:anchorId="5512E864" wp14:editId="630324DF">
                <wp:extent cx="2514951" cy="1238423"/>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14951" cy="1238423"/>
                        </a:xfrm>
                        <a:prstGeom prst="rect">
                          <a:avLst/>
                        </a:prstGeom>
                      </pic:spPr>
                    </pic:pic>
                  </a:graphicData>
                </a:graphic>
              </wp:inline>
            </w:drawing>
          </w:r>
          <w:r>
            <w:rPr>
              <w:rFonts w:cstheme="minorHAnsi"/>
              <w:szCs w:val="24"/>
            </w:rPr>
            <w:t xml:space="preserve"> </w:t>
          </w:r>
          <w:r w:rsidR="00E969C6">
            <w:rPr>
              <w:rFonts w:cstheme="minorHAnsi"/>
              <w:noProof/>
              <w:szCs w:val="24"/>
            </w:rPr>
            <w:drawing>
              <wp:inline distT="0" distB="0" distL="0" distR="0" wp14:anchorId="7868DA5C" wp14:editId="16F21ED0">
                <wp:extent cx="2514600" cy="1228725"/>
                <wp:effectExtent l="0" t="0" r="0" b="952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4953" cy="1228897"/>
                        </a:xfrm>
                        <a:prstGeom prst="rect">
                          <a:avLst/>
                        </a:prstGeom>
                      </pic:spPr>
                    </pic:pic>
                  </a:graphicData>
                </a:graphic>
              </wp:inline>
            </w:drawing>
          </w:r>
        </w:p>
        <w:p w14:paraId="3B776DCB" w14:textId="35EBB43A" w:rsidR="001341CF" w:rsidRDefault="001341CF" w:rsidP="008957C9">
          <w:pPr>
            <w:rPr>
              <w:rFonts w:cstheme="minorHAnsi"/>
              <w:szCs w:val="24"/>
            </w:rPr>
          </w:pPr>
          <w:r>
            <w:rPr>
              <w:rFonts w:cstheme="minorHAnsi"/>
              <w:szCs w:val="24"/>
            </w:rPr>
            <w:tab/>
          </w:r>
          <w:r w:rsidR="00AF69C2">
            <w:rPr>
              <w:rFonts w:cstheme="minorHAnsi"/>
              <w:szCs w:val="24"/>
            </w:rPr>
            <w:t xml:space="preserve">But </w:t>
          </w:r>
          <w:proofErr w:type="spellStart"/>
          <w:proofErr w:type="gramStart"/>
          <w:r w:rsidR="00AF69C2">
            <w:rPr>
              <w:rFonts w:cstheme="minorHAnsi"/>
              <w:szCs w:val="24"/>
            </w:rPr>
            <w:t>MiniMax</w:t>
          </w:r>
          <w:proofErr w:type="spellEnd"/>
          <w:proofErr w:type="gramEnd"/>
          <w:r w:rsidR="00AF69C2">
            <w:rPr>
              <w:rFonts w:cstheme="minorHAnsi"/>
              <w:szCs w:val="24"/>
            </w:rPr>
            <w:t xml:space="preserve"> itself </w:t>
          </w:r>
          <w:r w:rsidR="00CF2324">
            <w:rPr>
              <w:rFonts w:cstheme="minorHAnsi"/>
              <w:szCs w:val="24"/>
            </w:rPr>
            <w:t xml:space="preserve">is kind </w:t>
          </w:r>
          <w:r w:rsidR="00414FB4">
            <w:rPr>
              <w:rFonts w:cstheme="minorHAnsi"/>
              <w:szCs w:val="24"/>
            </w:rPr>
            <w:t xml:space="preserve">of </w:t>
          </w:r>
          <w:r w:rsidR="00CF2324">
            <w:rPr>
              <w:rFonts w:cstheme="minorHAnsi"/>
              <w:szCs w:val="24"/>
            </w:rPr>
            <w:t>slow</w:t>
          </w:r>
          <w:r w:rsidR="0095760C">
            <w:rPr>
              <w:rFonts w:cstheme="minorHAnsi"/>
              <w:szCs w:val="24"/>
            </w:rPr>
            <w:t xml:space="preserve">. </w:t>
          </w:r>
          <w:r w:rsidR="00462E7A">
            <w:rPr>
              <w:rFonts w:cstheme="minorHAnsi"/>
              <w:szCs w:val="24"/>
            </w:rPr>
            <w:t>The searching and deci</w:t>
          </w:r>
          <w:r w:rsidR="00205AE1">
            <w:rPr>
              <w:rFonts w:cstheme="minorHAnsi"/>
              <w:szCs w:val="24"/>
            </w:rPr>
            <w:t>ding process could be optimized by Alpha-beta pruning</w:t>
          </w:r>
          <w:r w:rsidR="001A2D09">
            <w:rPr>
              <w:rFonts w:cstheme="minorHAnsi"/>
              <w:szCs w:val="24"/>
            </w:rPr>
            <w:t xml:space="preserve">. </w:t>
          </w:r>
        </w:p>
        <w:p w14:paraId="78B3E536" w14:textId="3275B35D" w:rsidR="00297D01" w:rsidRPr="0052455C" w:rsidRDefault="0033000B" w:rsidP="00A620C4">
          <w:pPr>
            <w:pStyle w:val="Heading3"/>
            <w:rPr>
              <w:rFonts w:asciiTheme="minorHAnsi" w:hAnsiTheme="minorHAnsi" w:cstheme="minorHAnsi"/>
            </w:rPr>
          </w:pPr>
          <w:bookmarkStart w:id="13" w:name="_Toc83231995"/>
          <w:r w:rsidRPr="0052455C">
            <w:rPr>
              <w:rFonts w:asciiTheme="minorHAnsi" w:hAnsiTheme="minorHAnsi" w:cstheme="minorHAnsi"/>
            </w:rPr>
            <w:t>2.5.3 Alpha-Beta Pruning</w:t>
          </w:r>
          <w:r w:rsidR="009B0313" w:rsidRPr="0052455C">
            <w:rPr>
              <w:rFonts w:asciiTheme="minorHAnsi" w:hAnsiTheme="minorHAnsi" w:cstheme="minorHAnsi"/>
            </w:rPr>
            <w:t xml:space="preserve"> Design Idea</w:t>
          </w:r>
          <w:bookmarkEnd w:id="13"/>
        </w:p>
        <w:p w14:paraId="45C88D05" w14:textId="4A5EB545" w:rsidR="000760EB" w:rsidRPr="0052455C" w:rsidRDefault="000760EB" w:rsidP="006F4A72">
          <w:pPr>
            <w:ind w:firstLine="720"/>
            <w:rPr>
              <w:rFonts w:cstheme="minorHAnsi"/>
              <w:szCs w:val="24"/>
            </w:rPr>
          </w:pPr>
          <w:r w:rsidRPr="0052455C">
            <w:rPr>
              <w:rFonts w:cstheme="minorHAnsi"/>
              <w:szCs w:val="24"/>
            </w:rPr>
            <w:t xml:space="preserve">Alpha-beta pruning is a modified version of the </w:t>
          </w:r>
          <w:proofErr w:type="spellStart"/>
          <w:r w:rsidRPr="0052455C">
            <w:rPr>
              <w:rFonts w:cstheme="minorHAnsi"/>
              <w:szCs w:val="24"/>
            </w:rPr>
            <w:t>miniMax</w:t>
          </w:r>
          <w:proofErr w:type="spellEnd"/>
          <w:r w:rsidRPr="0052455C">
            <w:rPr>
              <w:rFonts w:cstheme="minorHAnsi"/>
              <w:szCs w:val="24"/>
            </w:rPr>
            <w:t xml:space="preserve"> algorithm. It is an optimization technique that will fast the </w:t>
          </w:r>
          <w:proofErr w:type="spellStart"/>
          <w:r w:rsidRPr="0052455C">
            <w:rPr>
              <w:rFonts w:cstheme="minorHAnsi"/>
              <w:szCs w:val="24"/>
            </w:rPr>
            <w:t>miniMax</w:t>
          </w:r>
          <w:proofErr w:type="spellEnd"/>
          <w:r w:rsidRPr="0052455C">
            <w:rPr>
              <w:rFonts w:cstheme="minorHAnsi"/>
              <w:szCs w:val="24"/>
            </w:rPr>
            <w:t xml:space="preserve"> process. With Alpha-beta pruning, the program will not need to check each node of the game to compute the correct decision. </w:t>
          </w:r>
          <w:r w:rsidR="00414FB4" w:rsidRPr="00785B16">
            <w:rPr>
              <w:rFonts w:cstheme="minorHAnsi"/>
              <w:szCs w:val="24"/>
            </w:rPr>
            <w:t>It reduces the computation time by a huge facto</w:t>
          </w:r>
          <w:r w:rsidR="00414FB4" w:rsidRPr="00AF5478">
            <w:rPr>
              <w:rFonts w:cstheme="minorHAnsi"/>
              <w:szCs w:val="24"/>
            </w:rPr>
            <w:t xml:space="preserve">r. This allows us to search much faster and even go into </w:t>
          </w:r>
          <w:r w:rsidR="00414FB4" w:rsidRPr="00AF5478">
            <w:rPr>
              <w:rFonts w:cstheme="minorHAnsi"/>
              <w:szCs w:val="24"/>
            </w:rPr>
            <w:lastRenderedPageBreak/>
            <w:t>deeper levels in the game tree. It cuts off branches in the game tree</w:t>
          </w:r>
          <w:r w:rsidR="00454006">
            <w:rPr>
              <w:rFonts w:cstheme="minorHAnsi"/>
              <w:szCs w:val="24"/>
            </w:rPr>
            <w:t>,</w:t>
          </w:r>
          <w:r w:rsidR="00414FB4" w:rsidRPr="00AF5478">
            <w:rPr>
              <w:rFonts w:cstheme="minorHAnsi"/>
              <w:szCs w:val="24"/>
            </w:rPr>
            <w:t xml:space="preserve"> which need not be searched because </w:t>
          </w:r>
          <w:r w:rsidR="00DB2898">
            <w:rPr>
              <w:rFonts w:cstheme="minorHAnsi"/>
              <w:szCs w:val="24"/>
            </w:rPr>
            <w:t>a better move is already</w:t>
          </w:r>
          <w:r w:rsidR="00414FB4" w:rsidRPr="00AF5478">
            <w:rPr>
              <w:rFonts w:cstheme="minorHAnsi"/>
              <w:szCs w:val="24"/>
            </w:rPr>
            <w:t xml:space="preserve"> available. It is called Alpha-Beta pruning because it passes 2 extra parameters in the minimax function, namely </w:t>
          </w:r>
          <w:r w:rsidR="00C13B74">
            <w:rPr>
              <w:rFonts w:cstheme="minorHAnsi"/>
              <w:szCs w:val="24"/>
            </w:rPr>
            <w:t>A</w:t>
          </w:r>
          <w:r w:rsidR="00414FB4" w:rsidRPr="00AF5478">
            <w:rPr>
              <w:rFonts w:cstheme="minorHAnsi"/>
              <w:szCs w:val="24"/>
            </w:rPr>
            <w:t xml:space="preserve">lpha and </w:t>
          </w:r>
          <w:r w:rsidR="004A2A83">
            <w:rPr>
              <w:rFonts w:cstheme="minorHAnsi"/>
              <w:szCs w:val="24"/>
            </w:rPr>
            <w:t>B</w:t>
          </w:r>
          <w:r w:rsidR="00414FB4" w:rsidRPr="00AF5478">
            <w:rPr>
              <w:rFonts w:cstheme="minorHAnsi"/>
              <w:szCs w:val="24"/>
            </w:rPr>
            <w:t>eta.</w:t>
          </w:r>
        </w:p>
        <w:p w14:paraId="39D6E0BE" w14:textId="073A0CEE" w:rsidR="000760EB" w:rsidRPr="0052455C" w:rsidRDefault="000760EB" w:rsidP="000760EB">
          <w:pPr>
            <w:rPr>
              <w:rFonts w:cstheme="minorHAnsi"/>
              <w:szCs w:val="24"/>
            </w:rPr>
          </w:pPr>
          <w:r w:rsidRPr="0052455C">
            <w:rPr>
              <w:rFonts w:cstheme="minorHAnsi"/>
              <w:szCs w:val="24"/>
            </w:rPr>
            <w:tab/>
            <w:t xml:space="preserve">For example, there are two players that one is called Max, and the other is called Min. Each terminal node represents a chess unit, and each node has a value. The red node represents Max, and the blue node represents Min. Max will try to get the Maximum score, where Min will try to get the minimum possible score. Also, the </w:t>
          </w:r>
          <w:r w:rsidR="00C13B74">
            <w:rPr>
              <w:rFonts w:cstheme="minorHAnsi"/>
              <w:szCs w:val="24"/>
            </w:rPr>
            <w:t>A</w:t>
          </w:r>
          <w:r w:rsidRPr="0052455C">
            <w:rPr>
              <w:rFonts w:cstheme="minorHAnsi"/>
              <w:szCs w:val="24"/>
            </w:rPr>
            <w:t xml:space="preserve">lpha will be added and means negative infinite. Beta means positive infinite. </w:t>
          </w:r>
        </w:p>
        <w:p w14:paraId="0378B065" w14:textId="77777777" w:rsidR="000760EB" w:rsidRPr="0052455C" w:rsidRDefault="000760EB" w:rsidP="000760EB">
          <w:pPr>
            <w:rPr>
              <w:rFonts w:cstheme="minorHAnsi"/>
              <w:szCs w:val="24"/>
            </w:rPr>
          </w:pPr>
          <w:r w:rsidRPr="0052455C">
            <w:rPr>
              <w:rFonts w:cstheme="minorHAnsi"/>
              <w:noProof/>
              <w:szCs w:val="24"/>
            </w:rPr>
            <w:drawing>
              <wp:inline distT="0" distB="0" distL="0" distR="0" wp14:anchorId="69104A3B" wp14:editId="30FC996B">
                <wp:extent cx="5676900" cy="3000375"/>
                <wp:effectExtent l="0" t="0" r="0" b="9525"/>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7697" cy="3000796"/>
                        </a:xfrm>
                        <a:prstGeom prst="rect">
                          <a:avLst/>
                        </a:prstGeom>
                      </pic:spPr>
                    </pic:pic>
                  </a:graphicData>
                </a:graphic>
              </wp:inline>
            </w:drawing>
          </w:r>
        </w:p>
        <w:p w14:paraId="4813BE39" w14:textId="77777777" w:rsidR="000760EB" w:rsidRPr="0052455C" w:rsidRDefault="000760EB" w:rsidP="000760EB">
          <w:pPr>
            <w:rPr>
              <w:rFonts w:cstheme="minorHAnsi"/>
              <w:b/>
              <w:bCs/>
              <w:szCs w:val="24"/>
            </w:rPr>
          </w:pPr>
          <w:r w:rsidRPr="0052455C">
            <w:rPr>
              <w:rFonts w:cstheme="minorHAnsi"/>
              <w:b/>
              <w:bCs/>
              <w:szCs w:val="24"/>
            </w:rPr>
            <w:t>Step 1:</w:t>
          </w:r>
        </w:p>
        <w:p w14:paraId="38757F01" w14:textId="404B90D9" w:rsidR="000760EB" w:rsidRPr="0052455C" w:rsidRDefault="000760EB" w:rsidP="000760EB">
          <w:pPr>
            <w:rPr>
              <w:rFonts w:cstheme="minorHAnsi"/>
              <w:szCs w:val="24"/>
            </w:rPr>
          </w:pPr>
          <w:r w:rsidRPr="0052455C">
            <w:rPr>
              <w:rFonts w:cstheme="minorHAnsi"/>
              <w:szCs w:val="24"/>
            </w:rPr>
            <w:tab/>
            <w:t xml:space="preserve">Max will start the move from node A that </w:t>
          </w:r>
          <w:r w:rsidR="00C13B74">
            <w:rPr>
              <w:rFonts w:cstheme="minorHAnsi"/>
              <w:szCs w:val="24"/>
            </w:rPr>
            <w:t>A</w:t>
          </w:r>
          <w:r w:rsidRPr="0052455C">
            <w:rPr>
              <w:rFonts w:cstheme="minorHAnsi"/>
              <w:szCs w:val="24"/>
            </w:rPr>
            <w:t xml:space="preserve">lpha is negative infinity, and </w:t>
          </w:r>
          <w:r w:rsidR="004A2A83">
            <w:rPr>
              <w:rFonts w:cstheme="minorHAnsi"/>
              <w:szCs w:val="24"/>
            </w:rPr>
            <w:t>B</w:t>
          </w:r>
          <w:r w:rsidRPr="0052455C">
            <w:rPr>
              <w:rFonts w:cstheme="minorHAnsi"/>
              <w:szCs w:val="24"/>
            </w:rPr>
            <w:t xml:space="preserve">eta is positive infinity. The values will be passed down to nodes B and D. </w:t>
          </w:r>
        </w:p>
        <w:p w14:paraId="0E960B3B" w14:textId="77777777" w:rsidR="000760EB" w:rsidRPr="0052455C" w:rsidRDefault="000760EB" w:rsidP="000760EB">
          <w:pPr>
            <w:rPr>
              <w:rFonts w:cstheme="minorHAnsi"/>
              <w:szCs w:val="24"/>
            </w:rPr>
          </w:pPr>
          <w:r w:rsidRPr="0052455C">
            <w:rPr>
              <w:rFonts w:cstheme="minorHAnsi"/>
              <w:szCs w:val="24"/>
            </w:rPr>
            <w:tab/>
            <w:t>At node D, the value of node H and I are compared. Max will get the maximum value:</w:t>
          </w:r>
        </w:p>
        <w:p w14:paraId="2D397CF3" w14:textId="77777777" w:rsidR="000760EB" w:rsidRPr="0052455C" w:rsidRDefault="000760EB" w:rsidP="000760EB">
          <w:pPr>
            <w:pStyle w:val="ListParagraph"/>
            <w:numPr>
              <w:ilvl w:val="0"/>
              <w:numId w:val="18"/>
            </w:numPr>
            <w:spacing w:line="360" w:lineRule="auto"/>
            <w:rPr>
              <w:rFonts w:cstheme="minorHAnsi"/>
              <w:szCs w:val="24"/>
            </w:rPr>
          </w:pPr>
          <w:r w:rsidRPr="0052455C">
            <w:rPr>
              <w:rFonts w:cstheme="minorHAnsi"/>
              <w:szCs w:val="24"/>
            </w:rPr>
            <w:lastRenderedPageBreak/>
            <w:t xml:space="preserve">For D: </w:t>
          </w:r>
          <w:proofErr w:type="gramStart"/>
          <w:r w:rsidRPr="0052455C">
            <w:rPr>
              <w:rFonts w:cstheme="minorHAnsi"/>
              <w:szCs w:val="24"/>
            </w:rPr>
            <w:t>max(</w:t>
          </w:r>
          <w:proofErr w:type="gramEnd"/>
          <w:r w:rsidRPr="0052455C">
            <w:rPr>
              <w:rFonts w:cstheme="minorHAnsi"/>
              <w:szCs w:val="24"/>
            </w:rPr>
            <w:t>-1:4) = 4</w:t>
          </w:r>
        </w:p>
        <w:p w14:paraId="117B37B1" w14:textId="77777777" w:rsidR="000760EB" w:rsidRPr="0052455C" w:rsidRDefault="000760EB" w:rsidP="000760EB">
          <w:pPr>
            <w:rPr>
              <w:rFonts w:cstheme="minorHAnsi"/>
              <w:b/>
              <w:bCs/>
              <w:szCs w:val="24"/>
            </w:rPr>
          </w:pPr>
          <w:r w:rsidRPr="0052455C">
            <w:rPr>
              <w:rFonts w:cstheme="minorHAnsi"/>
              <w:b/>
              <w:bCs/>
              <w:szCs w:val="24"/>
            </w:rPr>
            <w:t>Step 2:</w:t>
          </w:r>
        </w:p>
        <w:p w14:paraId="3F144ABB" w14:textId="77777777" w:rsidR="000760EB" w:rsidRPr="0052455C" w:rsidRDefault="000760EB" w:rsidP="000760EB">
          <w:pPr>
            <w:rPr>
              <w:rFonts w:cstheme="minorHAnsi"/>
              <w:szCs w:val="24"/>
            </w:rPr>
          </w:pPr>
          <w:r w:rsidRPr="0052455C">
            <w:rPr>
              <w:rFonts w:cstheme="minorHAnsi"/>
              <w:szCs w:val="24"/>
            </w:rPr>
            <w:tab/>
            <w:t>It is Min's turn that Min will compare the beta value with the current node B value at node B. Min will get the minimum value:</w:t>
          </w:r>
        </w:p>
        <w:p w14:paraId="0883C213" w14:textId="77777777" w:rsidR="000760EB" w:rsidRPr="0052455C" w:rsidRDefault="000760EB" w:rsidP="000760EB">
          <w:pPr>
            <w:rPr>
              <w:rFonts w:cstheme="minorHAnsi"/>
              <w:szCs w:val="24"/>
            </w:rPr>
          </w:pPr>
          <w:r w:rsidRPr="0052455C">
            <w:rPr>
              <w:rFonts w:cstheme="minorHAnsi"/>
              <w:szCs w:val="24"/>
            </w:rPr>
            <w:t xml:space="preserve">For B: </w:t>
          </w:r>
          <w:proofErr w:type="gramStart"/>
          <w:r w:rsidRPr="0052455C">
            <w:rPr>
              <w:rFonts w:cstheme="minorHAnsi"/>
              <w:szCs w:val="24"/>
            </w:rPr>
            <w:t>min(</w:t>
          </w:r>
          <w:proofErr w:type="gramEnd"/>
          <w:r w:rsidRPr="0052455C">
            <w:rPr>
              <w:rFonts w:cstheme="minorHAnsi"/>
              <w:szCs w:val="24"/>
            </w:rPr>
            <w:t>4, positive infinite) = 4</w:t>
          </w:r>
        </w:p>
        <w:p w14:paraId="41B91A16" w14:textId="77777777" w:rsidR="000760EB" w:rsidRPr="0052455C" w:rsidRDefault="000760EB" w:rsidP="000760EB">
          <w:pPr>
            <w:rPr>
              <w:rFonts w:cstheme="minorHAnsi"/>
              <w:b/>
              <w:bCs/>
              <w:szCs w:val="24"/>
            </w:rPr>
          </w:pPr>
          <w:r w:rsidRPr="0052455C">
            <w:rPr>
              <w:rFonts w:cstheme="minorHAnsi"/>
              <w:b/>
              <w:bCs/>
              <w:szCs w:val="24"/>
            </w:rPr>
            <w:t>Step 3:</w:t>
          </w:r>
        </w:p>
        <w:p w14:paraId="752A86E5" w14:textId="4B99037F" w:rsidR="000760EB" w:rsidRPr="0052455C" w:rsidRDefault="000760EB" w:rsidP="000760EB">
          <w:pPr>
            <w:ind w:firstLine="720"/>
            <w:rPr>
              <w:rFonts w:cstheme="minorHAnsi"/>
              <w:color w:val="000000"/>
              <w:szCs w:val="24"/>
              <w:shd w:val="clear" w:color="auto" w:fill="FFFFFF"/>
            </w:rPr>
          </w:pPr>
          <w:r w:rsidRPr="0052455C">
            <w:rPr>
              <w:rFonts w:cstheme="minorHAnsi"/>
              <w:color w:val="000000"/>
              <w:szCs w:val="24"/>
              <w:shd w:val="clear" w:color="auto" w:fill="FFFFFF"/>
            </w:rPr>
            <w:t xml:space="preserve">At node E, Max will take its turn, and the value of </w:t>
          </w:r>
          <w:r w:rsidR="00C13B74">
            <w:rPr>
              <w:rFonts w:cstheme="minorHAnsi"/>
              <w:color w:val="000000"/>
              <w:szCs w:val="24"/>
              <w:shd w:val="clear" w:color="auto" w:fill="FFFFFF"/>
            </w:rPr>
            <w:t>A</w:t>
          </w:r>
          <w:r w:rsidRPr="0052455C">
            <w:rPr>
              <w:rFonts w:cstheme="minorHAnsi"/>
              <w:color w:val="000000"/>
              <w:szCs w:val="24"/>
              <w:shd w:val="clear" w:color="auto" w:fill="FFFFFF"/>
            </w:rPr>
            <w:t xml:space="preserve">lpha will change. The current value of </w:t>
          </w:r>
          <w:r w:rsidR="00C13B74">
            <w:rPr>
              <w:rFonts w:cstheme="minorHAnsi"/>
              <w:color w:val="000000"/>
              <w:szCs w:val="24"/>
              <w:shd w:val="clear" w:color="auto" w:fill="FFFFFF"/>
            </w:rPr>
            <w:t>A</w:t>
          </w:r>
          <w:r w:rsidRPr="0052455C">
            <w:rPr>
              <w:rFonts w:cstheme="minorHAnsi"/>
              <w:color w:val="000000"/>
              <w:szCs w:val="24"/>
              <w:shd w:val="clear" w:color="auto" w:fill="FFFFFF"/>
            </w:rPr>
            <w:t xml:space="preserve">lpha will be compared with 5, </w:t>
          </w:r>
        </w:p>
        <w:p w14:paraId="7B85F546" w14:textId="77777777" w:rsidR="000760EB" w:rsidRPr="0052455C" w:rsidRDefault="000760EB" w:rsidP="000760EB">
          <w:pPr>
            <w:pStyle w:val="ListParagraph"/>
            <w:numPr>
              <w:ilvl w:val="0"/>
              <w:numId w:val="18"/>
            </w:numPr>
            <w:spacing w:line="360" w:lineRule="auto"/>
            <w:rPr>
              <w:rFonts w:cstheme="minorHAnsi"/>
              <w:szCs w:val="24"/>
            </w:rPr>
          </w:pPr>
          <w:r w:rsidRPr="0052455C">
            <w:rPr>
              <w:rFonts w:cstheme="minorHAnsi"/>
              <w:color w:val="000000"/>
              <w:szCs w:val="24"/>
              <w:shd w:val="clear" w:color="auto" w:fill="FFFFFF"/>
            </w:rPr>
            <w:t xml:space="preserve">For alpha: </w:t>
          </w:r>
          <w:proofErr w:type="gramStart"/>
          <w:r w:rsidRPr="0052455C">
            <w:rPr>
              <w:rFonts w:cstheme="minorHAnsi"/>
              <w:color w:val="000000"/>
              <w:szCs w:val="24"/>
              <w:shd w:val="clear" w:color="auto" w:fill="FFFFFF"/>
            </w:rPr>
            <w:t>max(</w:t>
          </w:r>
          <w:proofErr w:type="gramEnd"/>
          <w:r w:rsidRPr="0052455C">
            <w:rPr>
              <w:rFonts w:cstheme="minorHAnsi"/>
              <w:color w:val="000000"/>
              <w:szCs w:val="24"/>
              <w:shd w:val="clear" w:color="auto" w:fill="FFFFFF"/>
            </w:rPr>
            <w:t xml:space="preserve">-∞, 5) = 5, </w:t>
          </w:r>
        </w:p>
        <w:p w14:paraId="5D1F88D2" w14:textId="76AADFC2" w:rsidR="000760EB" w:rsidRPr="0052455C" w:rsidRDefault="000760EB" w:rsidP="000760EB">
          <w:pPr>
            <w:ind w:firstLine="720"/>
            <w:rPr>
              <w:rFonts w:cstheme="minorHAnsi"/>
              <w:color w:val="000000"/>
              <w:szCs w:val="24"/>
              <w:shd w:val="clear" w:color="auto" w:fill="FFFFFF"/>
            </w:rPr>
          </w:pPr>
          <w:proofErr w:type="gramStart"/>
          <w:r w:rsidRPr="0052455C">
            <w:rPr>
              <w:rFonts w:cstheme="minorHAnsi"/>
              <w:color w:val="000000"/>
              <w:szCs w:val="24"/>
              <w:shd w:val="clear" w:color="auto" w:fill="FFFFFF"/>
            </w:rPr>
            <w:t>Therefore,  at</w:t>
          </w:r>
          <w:proofErr w:type="gramEnd"/>
          <w:r w:rsidRPr="0052455C">
            <w:rPr>
              <w:rFonts w:cstheme="minorHAnsi"/>
              <w:color w:val="000000"/>
              <w:szCs w:val="24"/>
              <w:shd w:val="clear" w:color="auto" w:fill="FFFFFF"/>
            </w:rPr>
            <w:t xml:space="preserve"> node E, </w:t>
          </w:r>
          <w:r w:rsidR="00C13B74">
            <w:rPr>
              <w:rFonts w:cstheme="minorHAnsi"/>
              <w:color w:val="000000"/>
              <w:szCs w:val="24"/>
              <w:shd w:val="clear" w:color="auto" w:fill="FFFFFF"/>
            </w:rPr>
            <w:t>A</w:t>
          </w:r>
          <w:r w:rsidRPr="0052455C">
            <w:rPr>
              <w:rFonts w:cstheme="minorHAnsi"/>
              <w:color w:val="000000"/>
              <w:szCs w:val="24"/>
              <w:shd w:val="clear" w:color="auto" w:fill="FFFFFF"/>
            </w:rPr>
            <w:t xml:space="preserve">lpha is 5 and </w:t>
          </w:r>
          <w:r w:rsidR="004A2A83">
            <w:rPr>
              <w:rFonts w:cstheme="minorHAnsi"/>
              <w:color w:val="000000"/>
              <w:szCs w:val="24"/>
              <w:shd w:val="clear" w:color="auto" w:fill="FFFFFF"/>
            </w:rPr>
            <w:t>B</w:t>
          </w:r>
          <w:r w:rsidRPr="0052455C">
            <w:rPr>
              <w:rFonts w:cstheme="minorHAnsi"/>
              <w:color w:val="000000"/>
              <w:szCs w:val="24"/>
              <w:shd w:val="clear" w:color="auto" w:fill="FFFFFF"/>
            </w:rPr>
            <w:t xml:space="preserve">eta is 3, where </w:t>
          </w:r>
          <w:r w:rsidR="00C13B74">
            <w:rPr>
              <w:rFonts w:cstheme="minorHAnsi"/>
              <w:color w:val="000000"/>
              <w:szCs w:val="24"/>
              <w:shd w:val="clear" w:color="auto" w:fill="FFFFFF"/>
            </w:rPr>
            <w:t>A</w:t>
          </w:r>
          <w:r w:rsidRPr="0052455C">
            <w:rPr>
              <w:rFonts w:cstheme="minorHAnsi"/>
              <w:color w:val="000000"/>
              <w:szCs w:val="24"/>
              <w:shd w:val="clear" w:color="auto" w:fill="FFFFFF"/>
            </w:rPr>
            <w:t xml:space="preserve">lpha is larger than </w:t>
          </w:r>
          <w:r w:rsidR="004A2A83">
            <w:rPr>
              <w:rFonts w:cstheme="minorHAnsi"/>
              <w:color w:val="000000"/>
              <w:szCs w:val="24"/>
              <w:shd w:val="clear" w:color="auto" w:fill="FFFFFF"/>
            </w:rPr>
            <w:t>B</w:t>
          </w:r>
          <w:r w:rsidRPr="0052455C">
            <w:rPr>
              <w:rFonts w:cstheme="minorHAnsi"/>
              <w:color w:val="000000"/>
              <w:szCs w:val="24"/>
              <w:shd w:val="clear" w:color="auto" w:fill="FFFFFF"/>
            </w:rPr>
            <w:t xml:space="preserve">eta. </w:t>
          </w:r>
          <w:proofErr w:type="gramStart"/>
          <w:r w:rsidRPr="0052455C">
            <w:rPr>
              <w:rFonts w:cstheme="minorHAnsi"/>
              <w:color w:val="000000"/>
              <w:szCs w:val="24"/>
              <w:shd w:val="clear" w:color="auto" w:fill="FFFFFF"/>
            </w:rPr>
            <w:t>So</w:t>
          </w:r>
          <w:proofErr w:type="gramEnd"/>
          <w:r w:rsidRPr="0052455C">
            <w:rPr>
              <w:rFonts w:cstheme="minorHAnsi"/>
              <w:color w:val="000000"/>
              <w:szCs w:val="24"/>
              <w:shd w:val="clear" w:color="auto" w:fill="FFFFFF"/>
            </w:rPr>
            <w:t xml:space="preserve"> the right successor of node E will be pruned, and the algorithm will not traverse it, and the value at node E will be 5.</w:t>
          </w:r>
        </w:p>
        <w:p w14:paraId="1DD0CD03" w14:textId="1FE1C0B8" w:rsidR="000760EB" w:rsidRPr="0052455C" w:rsidRDefault="000760EB" w:rsidP="000760EB">
          <w:pPr>
            <w:ind w:firstLine="720"/>
            <w:rPr>
              <w:rFonts w:cstheme="minorHAnsi"/>
              <w:color w:val="000000"/>
              <w:szCs w:val="24"/>
              <w:shd w:val="clear" w:color="auto" w:fill="FFFFFF"/>
            </w:rPr>
          </w:pPr>
          <w:r w:rsidRPr="0052455C">
            <w:rPr>
              <w:rFonts w:cstheme="minorHAnsi"/>
              <w:color w:val="000000"/>
              <w:szCs w:val="24"/>
              <w:shd w:val="clear" w:color="auto" w:fill="FFFFFF"/>
            </w:rPr>
            <w:t>This is an example of how a node will be pruned.</w:t>
          </w:r>
          <w:r w:rsidR="00D61EC7">
            <w:rPr>
              <w:rFonts w:cstheme="minorHAnsi"/>
              <w:color w:val="000000"/>
              <w:szCs w:val="24"/>
              <w:shd w:val="clear" w:color="auto" w:fill="FFFFFF"/>
            </w:rPr>
            <w:t xml:space="preserve"> </w:t>
          </w:r>
          <w:r w:rsidR="00F531ED">
            <w:rPr>
              <w:rFonts w:cstheme="minorHAnsi"/>
              <w:color w:val="000000"/>
              <w:szCs w:val="24"/>
              <w:shd w:val="clear" w:color="auto" w:fill="FFFFFF"/>
            </w:rPr>
            <w:t xml:space="preserve">It will still use the chess unit value, such as that </w:t>
          </w:r>
          <w:r w:rsidR="00DB2105">
            <w:rPr>
              <w:rFonts w:cstheme="minorHAnsi"/>
              <w:color w:val="000000"/>
              <w:szCs w:val="24"/>
              <w:shd w:val="clear" w:color="auto" w:fill="FFFFFF"/>
            </w:rPr>
            <w:t xml:space="preserve">Flagships have </w:t>
          </w:r>
          <w:r w:rsidR="00387FDC">
            <w:rPr>
              <w:rFonts w:cstheme="minorHAnsi"/>
              <w:color w:val="000000"/>
              <w:szCs w:val="24"/>
              <w:shd w:val="clear" w:color="auto" w:fill="FFFFFF"/>
            </w:rPr>
            <w:t>a</w:t>
          </w:r>
          <w:r w:rsidR="006015A7">
            <w:rPr>
              <w:rFonts w:cstheme="minorHAnsi"/>
              <w:color w:val="000000"/>
              <w:szCs w:val="24"/>
              <w:shd w:val="clear" w:color="auto" w:fill="FFFFFF"/>
            </w:rPr>
            <w:t xml:space="preserve"> </w:t>
          </w:r>
          <w:r w:rsidR="00DB2105">
            <w:rPr>
              <w:rFonts w:cstheme="minorHAnsi"/>
              <w:color w:val="000000"/>
              <w:szCs w:val="24"/>
              <w:shd w:val="clear" w:color="auto" w:fill="FFFFFF"/>
            </w:rPr>
            <w:t xml:space="preserve">value of </w:t>
          </w:r>
          <w:proofErr w:type="gramStart"/>
          <w:r w:rsidR="00DB2105">
            <w:rPr>
              <w:rFonts w:cstheme="minorHAnsi"/>
              <w:color w:val="000000"/>
              <w:szCs w:val="24"/>
              <w:shd w:val="clear" w:color="auto" w:fill="FFFFFF"/>
            </w:rPr>
            <w:t>2000</w:t>
          </w:r>
          <w:proofErr w:type="gramEnd"/>
          <w:r w:rsidR="00DB2105">
            <w:rPr>
              <w:rFonts w:cstheme="minorHAnsi"/>
              <w:color w:val="000000"/>
              <w:szCs w:val="24"/>
              <w:shd w:val="clear" w:color="auto" w:fill="FFFFFF"/>
            </w:rPr>
            <w:t xml:space="preserve"> and a small ship has a value of 10.</w:t>
          </w:r>
          <w:r w:rsidR="0090065D">
            <w:rPr>
              <w:rFonts w:cstheme="minorHAnsi"/>
              <w:color w:val="000000"/>
              <w:szCs w:val="24"/>
              <w:shd w:val="clear" w:color="auto" w:fill="FFFFFF"/>
            </w:rPr>
            <w:t xml:space="preserve"> Then</w:t>
          </w:r>
          <w:r w:rsidRPr="0052455C">
            <w:rPr>
              <w:rFonts w:cstheme="minorHAnsi"/>
              <w:color w:val="000000"/>
              <w:szCs w:val="24"/>
              <w:shd w:val="clear" w:color="auto" w:fill="FFFFFF"/>
            </w:rPr>
            <w:t xml:space="preserve"> </w:t>
          </w:r>
          <w:r w:rsidR="00A50673">
            <w:rPr>
              <w:rFonts w:cstheme="minorHAnsi"/>
              <w:color w:val="000000"/>
              <w:szCs w:val="24"/>
              <w:shd w:val="clear" w:color="auto" w:fill="FFFFFF"/>
            </w:rPr>
            <w:t>t</w:t>
          </w:r>
          <w:r w:rsidRPr="0052455C">
            <w:rPr>
              <w:rFonts w:cstheme="minorHAnsi"/>
              <w:color w:val="000000"/>
              <w:szCs w:val="24"/>
              <w:shd w:val="clear" w:color="auto" w:fill="FFFFFF"/>
            </w:rPr>
            <w:t>he Alpha-beta algorithm will apply the same methodology to the other nodes.</w:t>
          </w:r>
          <w:r w:rsidR="00C75904">
            <w:rPr>
              <w:rFonts w:cstheme="minorHAnsi"/>
              <w:color w:val="000000"/>
              <w:szCs w:val="24"/>
              <w:shd w:val="clear" w:color="auto" w:fill="FFFFFF"/>
            </w:rPr>
            <w:t xml:space="preserve"> In the real game, </w:t>
          </w:r>
          <w:r w:rsidR="00463EF7" w:rsidRPr="00463EF7">
            <w:rPr>
              <w:rFonts w:cstheme="minorHAnsi"/>
              <w:szCs w:val="24"/>
            </w:rPr>
            <w:t xml:space="preserve">Alpha represents the highest value that the maximizer can presently promise at that level or higher, whereas </w:t>
          </w:r>
          <w:r w:rsidR="004A2A83">
            <w:rPr>
              <w:rFonts w:cstheme="minorHAnsi"/>
              <w:szCs w:val="24"/>
            </w:rPr>
            <w:t>B</w:t>
          </w:r>
          <w:r w:rsidR="00463EF7" w:rsidRPr="00463EF7">
            <w:rPr>
              <w:rFonts w:cstheme="minorHAnsi"/>
              <w:szCs w:val="24"/>
            </w:rPr>
            <w:t xml:space="preserve">eta represents the best value that the minimizer can currently guarantee at that level or higher. The Alpha will be set to a big negative number, whereas the Beta will be set to a large positive value in this project. The AI will discover the highest score on the board, and if the following movement can create more scores than the highest score on the board, the AI will </w:t>
          </w:r>
          <w:r w:rsidR="00463EF7" w:rsidRPr="00463EF7">
            <w:rPr>
              <w:rFonts w:cstheme="minorHAnsi"/>
              <w:szCs w:val="24"/>
            </w:rPr>
            <w:lastRenderedPageBreak/>
            <w:t>record it. The AI will then assign the Alpha the greatest value between the alpha value and the current best score on board. This node will be the optimum movement to act if the Alpha score has now surpassed the Beta score.</w:t>
          </w:r>
        </w:p>
        <w:p w14:paraId="01AD27B4" w14:textId="7B722E5B" w:rsidR="00B46EFB" w:rsidRPr="0052455C" w:rsidRDefault="00AD00F0" w:rsidP="00A620C4">
          <w:pPr>
            <w:pStyle w:val="Heading3"/>
            <w:rPr>
              <w:rFonts w:asciiTheme="minorHAnsi" w:hAnsiTheme="minorHAnsi" w:cstheme="minorHAnsi"/>
            </w:rPr>
          </w:pPr>
          <w:bookmarkStart w:id="14" w:name="_Toc83231996"/>
          <w:r w:rsidRPr="0052455C">
            <w:rPr>
              <w:rFonts w:asciiTheme="minorHAnsi" w:hAnsiTheme="minorHAnsi" w:cstheme="minorHAnsi"/>
            </w:rPr>
            <w:t xml:space="preserve">2.5.4 End-to-End </w:t>
          </w:r>
          <w:proofErr w:type="spellStart"/>
          <w:r w:rsidRPr="0052455C">
            <w:rPr>
              <w:rFonts w:asciiTheme="minorHAnsi" w:hAnsiTheme="minorHAnsi" w:cstheme="minorHAnsi"/>
            </w:rPr>
            <w:t>Encrpytion</w:t>
          </w:r>
          <w:bookmarkEnd w:id="14"/>
          <w:proofErr w:type="spellEnd"/>
        </w:p>
        <w:p w14:paraId="5A472B15" w14:textId="77777777" w:rsidR="008E60A8" w:rsidRPr="0052455C" w:rsidRDefault="008E60A8" w:rsidP="008E60A8">
          <w:pPr>
            <w:rPr>
              <w:rFonts w:cstheme="minorHAnsi"/>
              <w:szCs w:val="24"/>
            </w:rPr>
          </w:pPr>
          <w:r w:rsidRPr="0052455C">
            <w:rPr>
              <w:rFonts w:cstheme="minorHAnsi"/>
              <w:szCs w:val="24"/>
            </w:rPr>
            <w:t xml:space="preserve">End to end encryption is the process in which encryption of data is being done at the end host. It is an implementation of asymmetric encryption. </w:t>
          </w:r>
        </w:p>
        <w:p w14:paraId="774CA55C" w14:textId="77777777" w:rsidR="008E60A8" w:rsidRPr="0052455C" w:rsidRDefault="008E60A8" w:rsidP="008E60A8">
          <w:pPr>
            <w:rPr>
              <w:rFonts w:cstheme="minorHAnsi"/>
              <w:szCs w:val="24"/>
            </w:rPr>
          </w:pPr>
          <w:r w:rsidRPr="0052455C">
            <w:rPr>
              <w:rFonts w:cstheme="minorHAnsi"/>
              <w:szCs w:val="24"/>
            </w:rPr>
            <w:tab/>
            <w:t xml:space="preserve">There are two types of </w:t>
          </w:r>
          <w:proofErr w:type="gramStart"/>
          <w:r w:rsidRPr="0052455C">
            <w:rPr>
              <w:rFonts w:cstheme="minorHAnsi"/>
              <w:szCs w:val="24"/>
            </w:rPr>
            <w:t>encryption</w:t>
          </w:r>
          <w:proofErr w:type="gramEnd"/>
          <w:r w:rsidRPr="0052455C">
            <w:rPr>
              <w:rFonts w:cstheme="minorHAnsi"/>
              <w:szCs w:val="24"/>
            </w:rPr>
            <w:t>, one is symmetric encryption, and the other is asymmetric encryption. I will use asymmetric encryption for this project. In Asymmetric encryption, two types of keys are used, one public key and one private key. The sender and the receiver both have the public key and the private key. The Public Keys are available to both sender and receiver to share public keys before communication starts. The sender uses the receiver's public key to encrypt the messages to be sent, and the receiver uses both its public and private keys to decrypt the messages. The private key to the receiver is available only with the receiver and no one else.</w:t>
          </w:r>
        </w:p>
        <w:p w14:paraId="5270A75E" w14:textId="77777777" w:rsidR="008E60A8" w:rsidRPr="0052455C" w:rsidRDefault="008E60A8" w:rsidP="008E60A8">
          <w:pPr>
            <w:rPr>
              <w:rFonts w:cstheme="minorHAnsi"/>
              <w:szCs w:val="24"/>
            </w:rPr>
          </w:pPr>
          <w:r w:rsidRPr="0052455C">
            <w:rPr>
              <w:rFonts w:cstheme="minorHAnsi"/>
              <w:szCs w:val="24"/>
            </w:rPr>
            <w:tab/>
            <w:t>RSA algorithm will be used for this project. RSA algorithm is an asymmetric encryption algorithm. RSA requires a public key and a private key and works as follow:</w:t>
          </w:r>
        </w:p>
        <w:p w14:paraId="46D19F2F" w14:textId="77777777" w:rsidR="008E60A8" w:rsidRPr="0052455C" w:rsidRDefault="008E60A8" w:rsidP="008E60A8">
          <w:pPr>
            <w:pStyle w:val="ListParagraph"/>
            <w:numPr>
              <w:ilvl w:val="0"/>
              <w:numId w:val="19"/>
            </w:numPr>
            <w:spacing w:line="360" w:lineRule="auto"/>
            <w:rPr>
              <w:rFonts w:cstheme="minorHAnsi"/>
              <w:szCs w:val="24"/>
            </w:rPr>
          </w:pPr>
          <w:r w:rsidRPr="0052455C">
            <w:rPr>
              <w:rFonts w:cstheme="minorHAnsi"/>
              <w:szCs w:val="24"/>
            </w:rPr>
            <w:t>Person A sends the public key to person B and requests some data</w:t>
          </w:r>
        </w:p>
        <w:p w14:paraId="72D4A656" w14:textId="77777777" w:rsidR="008E60A8" w:rsidRPr="0052455C" w:rsidRDefault="008E60A8" w:rsidP="008E60A8">
          <w:pPr>
            <w:pStyle w:val="ListParagraph"/>
            <w:numPr>
              <w:ilvl w:val="0"/>
              <w:numId w:val="19"/>
            </w:numPr>
            <w:spacing w:line="360" w:lineRule="auto"/>
            <w:rPr>
              <w:rFonts w:cstheme="minorHAnsi"/>
              <w:szCs w:val="24"/>
            </w:rPr>
          </w:pPr>
          <w:r w:rsidRPr="0052455C">
            <w:rPr>
              <w:rFonts w:cstheme="minorHAnsi"/>
              <w:szCs w:val="24"/>
            </w:rPr>
            <w:t>Person B encrypts the data using person A's public key and sends the encrypted data</w:t>
          </w:r>
        </w:p>
        <w:p w14:paraId="79B9E535" w14:textId="77777777" w:rsidR="00DE1267" w:rsidRPr="0052455C" w:rsidRDefault="008E60A8" w:rsidP="00297D01">
          <w:pPr>
            <w:pStyle w:val="ListParagraph"/>
            <w:numPr>
              <w:ilvl w:val="0"/>
              <w:numId w:val="19"/>
            </w:numPr>
            <w:spacing w:line="360" w:lineRule="auto"/>
            <w:rPr>
              <w:rFonts w:cstheme="minorHAnsi"/>
              <w:szCs w:val="24"/>
            </w:rPr>
          </w:pPr>
          <w:r w:rsidRPr="0052455C">
            <w:rPr>
              <w:rFonts w:cstheme="minorHAnsi"/>
              <w:szCs w:val="24"/>
            </w:rPr>
            <w:t>Person A receives the data and decrypts it.</w:t>
          </w:r>
        </w:p>
        <w:p w14:paraId="6640F219" w14:textId="77777777" w:rsidR="00DE1267" w:rsidRPr="0052455C" w:rsidRDefault="00DE1267" w:rsidP="00A620C4">
          <w:pPr>
            <w:pStyle w:val="Heading3"/>
            <w:rPr>
              <w:rFonts w:asciiTheme="minorHAnsi" w:hAnsiTheme="minorHAnsi" w:cstheme="minorHAnsi"/>
            </w:rPr>
          </w:pPr>
          <w:bookmarkStart w:id="15" w:name="_Toc83231997"/>
          <w:r w:rsidRPr="0052455C">
            <w:rPr>
              <w:rFonts w:asciiTheme="minorHAnsi" w:hAnsiTheme="minorHAnsi" w:cstheme="minorHAnsi"/>
            </w:rPr>
            <w:lastRenderedPageBreak/>
            <w:t xml:space="preserve">2.5.5 Two-Factor </w:t>
          </w:r>
          <w:proofErr w:type="spellStart"/>
          <w:r w:rsidRPr="0052455C">
            <w:rPr>
              <w:rFonts w:asciiTheme="minorHAnsi" w:hAnsiTheme="minorHAnsi" w:cstheme="minorHAnsi"/>
            </w:rPr>
            <w:t>Authenticaiton</w:t>
          </w:r>
          <w:bookmarkEnd w:id="15"/>
          <w:proofErr w:type="spellEnd"/>
        </w:p>
        <w:p w14:paraId="62742AFD" w14:textId="77777777" w:rsidR="000742A4" w:rsidRPr="0052455C" w:rsidRDefault="000742A4" w:rsidP="000742A4">
          <w:pPr>
            <w:ind w:firstLine="720"/>
            <w:rPr>
              <w:rFonts w:cstheme="minorHAnsi"/>
              <w:szCs w:val="24"/>
            </w:rPr>
          </w:pPr>
          <w:r w:rsidRPr="0052455C">
            <w:rPr>
              <w:rFonts w:cstheme="minorHAnsi"/>
              <w:szCs w:val="24"/>
            </w:rPr>
            <w:t xml:space="preserve">Two-factor authentication is an electronic authentication method in which a device user is granted access to a website or application only after successfully presenting two or more pieces of evidence to an authentication mechanism. </w:t>
          </w:r>
        </w:p>
        <w:p w14:paraId="09CA78D0" w14:textId="506F8046" w:rsidR="00205BDE" w:rsidRPr="0052455C" w:rsidRDefault="000742A4" w:rsidP="00636BC5">
          <w:pPr>
            <w:ind w:firstLine="720"/>
            <w:rPr>
              <w:rFonts w:cstheme="minorHAnsi"/>
              <w:szCs w:val="24"/>
            </w:rPr>
          </w:pPr>
          <w:r w:rsidRPr="0052455C">
            <w:rPr>
              <w:rFonts w:cstheme="minorHAnsi"/>
              <w:szCs w:val="24"/>
            </w:rPr>
            <w:t xml:space="preserve">The client-side player will need to use a valid email account to connect to the server-side player for this project.  First, the server will use a proper SMTP service provided by a third-party organization. Then, </w:t>
          </w:r>
          <w:r w:rsidRPr="0052455C">
            <w:rPr>
              <w:rFonts w:cstheme="minorHAnsi"/>
              <w:color w:val="464646"/>
              <w:szCs w:val="24"/>
              <w:shd w:val="clear" w:color="auto" w:fill="FDFDFD"/>
            </w:rPr>
            <w:t>one or two players will go through a setup process that first configures his account to send his email a code by text. At the end of the setup, they will have a randomly generated authorization code to their email. Once done, the player will login with the registered email and receive an authentication code in the email when he wants to join the game.</w:t>
          </w:r>
        </w:p>
      </w:sdtContent>
    </w:sdt>
    <w:p w14:paraId="41FEEBBA" w14:textId="58EEAC05" w:rsidR="00636BC5" w:rsidRPr="0052455C" w:rsidRDefault="00290009" w:rsidP="001B5696">
      <w:pPr>
        <w:pStyle w:val="Heading2"/>
        <w:numPr>
          <w:ilvl w:val="1"/>
          <w:numId w:val="1"/>
        </w:numPr>
        <w:rPr>
          <w:rFonts w:asciiTheme="minorHAnsi" w:hAnsiTheme="minorHAnsi" w:cstheme="minorHAnsi"/>
          <w:sz w:val="24"/>
          <w:szCs w:val="24"/>
        </w:rPr>
      </w:pPr>
      <w:bookmarkStart w:id="16" w:name="_Toc83231998"/>
      <w:r w:rsidRPr="0052455C">
        <w:rPr>
          <w:rFonts w:asciiTheme="minorHAnsi" w:hAnsiTheme="minorHAnsi" w:cstheme="minorHAnsi"/>
          <w:sz w:val="24"/>
          <w:szCs w:val="24"/>
        </w:rPr>
        <w:t>Detail Designs</w:t>
      </w:r>
      <w:bookmarkEnd w:id="16"/>
    </w:p>
    <w:p w14:paraId="574A192D" w14:textId="77777777" w:rsidR="00093D8C" w:rsidRPr="0052455C" w:rsidRDefault="00093D8C" w:rsidP="00093D8C">
      <w:pPr>
        <w:rPr>
          <w:rFonts w:cstheme="minorHAnsi"/>
          <w:szCs w:val="24"/>
        </w:rPr>
      </w:pPr>
    </w:p>
    <w:p w14:paraId="2648B7BF" w14:textId="42C6E0B6" w:rsidR="00D3155A" w:rsidRPr="0052455C" w:rsidRDefault="003A6822" w:rsidP="00A620C4">
      <w:pPr>
        <w:pStyle w:val="Heading3"/>
        <w:rPr>
          <w:rFonts w:asciiTheme="minorHAnsi" w:hAnsiTheme="minorHAnsi" w:cstheme="minorHAnsi"/>
        </w:rPr>
      </w:pPr>
      <w:bookmarkStart w:id="17" w:name="_Toc83231999"/>
      <w:r w:rsidRPr="0052455C">
        <w:rPr>
          <w:rFonts w:asciiTheme="minorHAnsi" w:hAnsiTheme="minorHAnsi" w:cstheme="minorHAnsi"/>
        </w:rPr>
        <w:t>2.6.1 Chess Unit</w:t>
      </w:r>
      <w:bookmarkEnd w:id="17"/>
    </w:p>
    <w:p w14:paraId="12B434CE" w14:textId="77777777" w:rsidR="00657501" w:rsidRPr="0052455C" w:rsidRDefault="00657501" w:rsidP="00147EE3">
      <w:pPr>
        <w:ind w:firstLine="720"/>
        <w:rPr>
          <w:rFonts w:cstheme="minorHAnsi"/>
          <w:szCs w:val="24"/>
        </w:rPr>
      </w:pPr>
      <w:r w:rsidRPr="0052455C">
        <w:rPr>
          <w:rFonts w:cstheme="minorHAnsi"/>
          <w:szCs w:val="24"/>
        </w:rPr>
        <w:t xml:space="preserve">There are 50 chess units in a single game. Each unit has its own purpose and value. Therefore, each chess unit will be created as different classes. Every chess unit will be assigned an "order" variable representing its rank value; a "value" variable representing how much score can one player earn if the player eliminates the unit; a "side" variable to different if a specific unit is at player A's side or player B's side. Same units on different sides will show in different </w:t>
      </w:r>
      <w:proofErr w:type="spellStart"/>
      <w:r w:rsidRPr="0052455C">
        <w:rPr>
          <w:rFonts w:cstheme="minorHAnsi"/>
          <w:szCs w:val="24"/>
        </w:rPr>
        <w:t>colours</w:t>
      </w:r>
      <w:proofErr w:type="spellEnd"/>
      <w:r w:rsidRPr="0052455C">
        <w:rPr>
          <w:rFonts w:cstheme="minorHAnsi"/>
          <w:szCs w:val="24"/>
        </w:rPr>
        <w:t>.  For example, the image below shows what is inside a Flag class:</w:t>
      </w:r>
    </w:p>
    <w:p w14:paraId="265A8A18" w14:textId="77777777" w:rsidR="00657501" w:rsidRPr="0052455C" w:rsidRDefault="00657501" w:rsidP="00657501">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4A81B4D2" wp14:editId="6D02C0C4">
            <wp:extent cx="4572000" cy="17411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89105" cy="1747684"/>
                    </a:xfrm>
                    <a:prstGeom prst="rect">
                      <a:avLst/>
                    </a:prstGeom>
                  </pic:spPr>
                </pic:pic>
              </a:graphicData>
            </a:graphic>
          </wp:inline>
        </w:drawing>
      </w:r>
    </w:p>
    <w:p w14:paraId="7A708A97" w14:textId="77777777" w:rsidR="00657501" w:rsidRPr="0052455C" w:rsidRDefault="00657501" w:rsidP="00657501">
      <w:pPr>
        <w:rPr>
          <w:rFonts w:cstheme="minorHAnsi"/>
          <w:szCs w:val="24"/>
        </w:rPr>
      </w:pPr>
      <w:r w:rsidRPr="0052455C">
        <w:rPr>
          <w:rFonts w:cstheme="minorHAnsi"/>
          <w:szCs w:val="24"/>
        </w:rPr>
        <w:tab/>
        <w:t xml:space="preserve">A flag is a target to win the game. The opponent will win the game if he destroys my flag. The flag cannot move or attack, so its order is 0. It can directly let a player win the game, and it has a maximum value among all the chess units, so its value is 2000. 2000 score value in a single game is unbeatable; therefore, the opponent will win. The sides variable shows that if a flag is at A's side, it will appear in orange </w:t>
      </w:r>
      <w:proofErr w:type="spellStart"/>
      <w:r w:rsidRPr="0052455C">
        <w:rPr>
          <w:rFonts w:cstheme="minorHAnsi"/>
          <w:szCs w:val="24"/>
        </w:rPr>
        <w:t>colour</w:t>
      </w:r>
      <w:proofErr w:type="spellEnd"/>
      <w:r w:rsidRPr="0052455C">
        <w:rPr>
          <w:rFonts w:cstheme="minorHAnsi"/>
          <w:szCs w:val="24"/>
        </w:rPr>
        <w:t>. Otherwise, it will appear in blue at B's side.</w:t>
      </w:r>
    </w:p>
    <w:p w14:paraId="07B81A88" w14:textId="10CED569" w:rsidR="005B5E27" w:rsidRPr="0052455C" w:rsidRDefault="00B3371A" w:rsidP="00A620C4">
      <w:pPr>
        <w:pStyle w:val="Heading3"/>
        <w:rPr>
          <w:rFonts w:asciiTheme="minorHAnsi" w:hAnsiTheme="minorHAnsi" w:cstheme="minorHAnsi"/>
        </w:rPr>
      </w:pPr>
      <w:bookmarkStart w:id="18" w:name="_Toc83232000"/>
      <w:r w:rsidRPr="0052455C">
        <w:rPr>
          <w:rFonts w:asciiTheme="minorHAnsi" w:hAnsiTheme="minorHAnsi" w:cstheme="minorHAnsi"/>
        </w:rPr>
        <w:t xml:space="preserve">2.6.2 </w:t>
      </w:r>
      <w:r w:rsidR="00FB0508" w:rsidRPr="0052455C">
        <w:rPr>
          <w:rFonts w:asciiTheme="minorHAnsi" w:hAnsiTheme="minorHAnsi" w:cstheme="minorHAnsi"/>
        </w:rPr>
        <w:t>Map Objects</w:t>
      </w:r>
      <w:bookmarkEnd w:id="18"/>
    </w:p>
    <w:p w14:paraId="787C5285" w14:textId="77777777" w:rsidR="00ED4EBC" w:rsidRPr="0052455C" w:rsidRDefault="00ED4EBC" w:rsidP="007F5875">
      <w:pPr>
        <w:ind w:firstLine="720"/>
        <w:rPr>
          <w:rFonts w:cstheme="minorHAnsi"/>
          <w:szCs w:val="24"/>
        </w:rPr>
      </w:pPr>
      <w:r w:rsidRPr="0052455C">
        <w:rPr>
          <w:rFonts w:cstheme="minorHAnsi"/>
          <w:szCs w:val="24"/>
        </w:rPr>
        <w:t xml:space="preserve">The game map overall is a 5 * 12 grid. It will be separated into two 6 * 5 grids for each player. Each side will contain 25 chess units and 5 camps. Chess units are designed to a class object, Post class, which is generally separated into two steps. For example, </w:t>
      </w:r>
      <w:proofErr w:type="spellStart"/>
      <w:r w:rsidRPr="0052455C">
        <w:rPr>
          <w:rFonts w:cstheme="minorHAnsi"/>
          <w:szCs w:val="24"/>
        </w:rPr>
        <w:t>drawSkeleton</w:t>
      </w:r>
      <w:proofErr w:type="spellEnd"/>
      <w:r w:rsidRPr="0052455C">
        <w:rPr>
          <w:rFonts w:cstheme="minorHAnsi"/>
          <w:szCs w:val="24"/>
        </w:rPr>
        <w:t xml:space="preserve"> function and </w:t>
      </w:r>
      <w:proofErr w:type="spellStart"/>
      <w:r w:rsidRPr="0052455C">
        <w:rPr>
          <w:rFonts w:cstheme="minorHAnsi"/>
          <w:szCs w:val="24"/>
        </w:rPr>
        <w:t>reverseDraw</w:t>
      </w:r>
      <w:proofErr w:type="spellEnd"/>
      <w:r w:rsidRPr="0052455C">
        <w:rPr>
          <w:rFonts w:cstheme="minorHAnsi"/>
          <w:szCs w:val="24"/>
        </w:rPr>
        <w:t xml:space="preserve"> will draw player A's side and Player's B side. That is for the convenience of drawing different groups of chess units on the board. </w:t>
      </w:r>
    </w:p>
    <w:p w14:paraId="5476A9AF" w14:textId="77777777" w:rsidR="00ED4EBC" w:rsidRPr="0052455C" w:rsidRDefault="00ED4EBC" w:rsidP="00ED4EBC">
      <w:pPr>
        <w:ind w:firstLine="720"/>
        <w:rPr>
          <w:rFonts w:cstheme="minorHAnsi"/>
          <w:szCs w:val="24"/>
        </w:rPr>
      </w:pPr>
      <w:r w:rsidRPr="0052455C">
        <w:rPr>
          <w:rFonts w:cstheme="minorHAnsi"/>
          <w:noProof/>
          <w:szCs w:val="24"/>
        </w:rPr>
        <w:lastRenderedPageBreak/>
        <w:drawing>
          <wp:inline distT="0" distB="0" distL="0" distR="0" wp14:anchorId="75B58C2D" wp14:editId="50CF814C">
            <wp:extent cx="3919993" cy="2073911"/>
            <wp:effectExtent l="0" t="0" r="4445"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0532" cy="2079487"/>
                    </a:xfrm>
                    <a:prstGeom prst="rect">
                      <a:avLst/>
                    </a:prstGeom>
                  </pic:spPr>
                </pic:pic>
              </a:graphicData>
            </a:graphic>
          </wp:inline>
        </w:drawing>
      </w:r>
    </w:p>
    <w:p w14:paraId="675871AB" w14:textId="77777777" w:rsidR="00ED4EBC" w:rsidRPr="0052455C" w:rsidRDefault="00ED4EBC" w:rsidP="00ED4EBC">
      <w:pPr>
        <w:ind w:firstLine="720"/>
        <w:rPr>
          <w:rFonts w:cstheme="minorHAnsi"/>
          <w:szCs w:val="24"/>
        </w:rPr>
      </w:pPr>
      <w:r w:rsidRPr="0052455C">
        <w:rPr>
          <w:rFonts w:cstheme="minorHAnsi"/>
          <w:szCs w:val="24"/>
        </w:rPr>
        <w:t xml:space="preserve">Camps are designed for players to protect any movable chess units from being destroyed by the enemy. Camps are designed to a class object as well, and they inherit the chess </w:t>
      </w:r>
      <w:proofErr w:type="gramStart"/>
      <w:r w:rsidRPr="0052455C">
        <w:rPr>
          <w:rFonts w:cstheme="minorHAnsi"/>
          <w:szCs w:val="24"/>
        </w:rPr>
        <w:t>units</w:t>
      </w:r>
      <w:proofErr w:type="gramEnd"/>
      <w:r w:rsidRPr="0052455C">
        <w:rPr>
          <w:rFonts w:cstheme="minorHAnsi"/>
          <w:szCs w:val="24"/>
        </w:rPr>
        <w:t xml:space="preserve"> class, which is Post class. It will also draw all camps on players A's side and B's side separately. </w:t>
      </w:r>
    </w:p>
    <w:p w14:paraId="470D97D2" w14:textId="77777777" w:rsidR="00ED4EBC" w:rsidRPr="0052455C" w:rsidRDefault="00ED4EBC" w:rsidP="00ED4EBC">
      <w:pPr>
        <w:ind w:firstLine="720"/>
        <w:rPr>
          <w:rFonts w:cstheme="minorHAnsi"/>
          <w:szCs w:val="24"/>
        </w:rPr>
      </w:pPr>
      <w:r w:rsidRPr="0052455C">
        <w:rPr>
          <w:rFonts w:cstheme="minorHAnsi"/>
          <w:noProof/>
          <w:szCs w:val="24"/>
        </w:rPr>
        <w:drawing>
          <wp:inline distT="0" distB="0" distL="0" distR="0" wp14:anchorId="43A030A1" wp14:editId="7376592A">
            <wp:extent cx="3983603" cy="1694734"/>
            <wp:effectExtent l="0" t="0" r="0" b="127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5555" cy="1704073"/>
                    </a:xfrm>
                    <a:prstGeom prst="rect">
                      <a:avLst/>
                    </a:prstGeom>
                  </pic:spPr>
                </pic:pic>
              </a:graphicData>
            </a:graphic>
          </wp:inline>
        </w:drawing>
      </w:r>
    </w:p>
    <w:p w14:paraId="6F861FF0" w14:textId="77777777" w:rsidR="00ED4EBC" w:rsidRPr="0052455C" w:rsidRDefault="00ED4EBC" w:rsidP="00ED4EBC">
      <w:pPr>
        <w:ind w:firstLine="720"/>
        <w:rPr>
          <w:rFonts w:cstheme="minorHAnsi"/>
          <w:szCs w:val="24"/>
        </w:rPr>
      </w:pPr>
      <w:r w:rsidRPr="0052455C">
        <w:rPr>
          <w:rFonts w:cstheme="minorHAnsi"/>
          <w:szCs w:val="24"/>
        </w:rPr>
        <w:t xml:space="preserve">Also, the headquarters class is created for flagships to stay to represent a target to win the game. It also inherits the Post class and draws headquarters separately. </w:t>
      </w:r>
    </w:p>
    <w:p w14:paraId="0784336D" w14:textId="77777777" w:rsidR="00ED4EBC" w:rsidRPr="0052455C" w:rsidRDefault="00ED4EBC" w:rsidP="00ED4EBC">
      <w:pPr>
        <w:ind w:firstLine="720"/>
        <w:rPr>
          <w:rFonts w:cstheme="minorHAnsi"/>
          <w:szCs w:val="24"/>
        </w:rPr>
      </w:pPr>
      <w:r w:rsidRPr="0052455C">
        <w:rPr>
          <w:rFonts w:cstheme="minorHAnsi"/>
          <w:noProof/>
          <w:szCs w:val="24"/>
        </w:rPr>
        <w:lastRenderedPageBreak/>
        <w:drawing>
          <wp:inline distT="0" distB="0" distL="0" distR="0" wp14:anchorId="1E47A7CE" wp14:editId="3DFD53F1">
            <wp:extent cx="4015408" cy="2302854"/>
            <wp:effectExtent l="0" t="0" r="4445"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24586" cy="2308118"/>
                    </a:xfrm>
                    <a:prstGeom prst="rect">
                      <a:avLst/>
                    </a:prstGeom>
                  </pic:spPr>
                </pic:pic>
              </a:graphicData>
            </a:graphic>
          </wp:inline>
        </w:drawing>
      </w:r>
    </w:p>
    <w:p w14:paraId="69DDDFE7" w14:textId="0D42A723" w:rsidR="00944489" w:rsidRPr="0052455C" w:rsidRDefault="00D34E67" w:rsidP="00A620C4">
      <w:pPr>
        <w:pStyle w:val="Heading3"/>
        <w:rPr>
          <w:rFonts w:asciiTheme="minorHAnsi" w:hAnsiTheme="minorHAnsi" w:cstheme="minorHAnsi"/>
        </w:rPr>
      </w:pPr>
      <w:bookmarkStart w:id="19" w:name="_Toc83232001"/>
      <w:r w:rsidRPr="0052455C">
        <w:rPr>
          <w:rFonts w:asciiTheme="minorHAnsi" w:hAnsiTheme="minorHAnsi" w:cstheme="minorHAnsi"/>
        </w:rPr>
        <w:t>2.6.3</w:t>
      </w:r>
      <w:r w:rsidR="00783456" w:rsidRPr="0052455C">
        <w:rPr>
          <w:rFonts w:asciiTheme="minorHAnsi" w:hAnsiTheme="minorHAnsi" w:cstheme="minorHAnsi"/>
        </w:rPr>
        <w:t xml:space="preserve"> Map Board</w:t>
      </w:r>
      <w:bookmarkEnd w:id="19"/>
    </w:p>
    <w:p w14:paraId="2C50807C" w14:textId="77777777" w:rsidR="00CA572A" w:rsidRPr="0052455C" w:rsidRDefault="00CA572A" w:rsidP="0081653F">
      <w:pPr>
        <w:ind w:firstLine="720"/>
        <w:rPr>
          <w:rFonts w:cstheme="minorHAnsi"/>
          <w:szCs w:val="24"/>
        </w:rPr>
      </w:pPr>
      <w:r w:rsidRPr="0052455C">
        <w:rPr>
          <w:rFonts w:cstheme="minorHAnsi"/>
          <w:szCs w:val="24"/>
        </w:rPr>
        <w:t xml:space="preserve">To draw the map board that units can move through the board, I choose Python </w:t>
      </w:r>
      <w:proofErr w:type="spellStart"/>
      <w:r w:rsidRPr="0052455C">
        <w:rPr>
          <w:rFonts w:cstheme="minorHAnsi"/>
          <w:szCs w:val="24"/>
        </w:rPr>
        <w:t>Tkinter</w:t>
      </w:r>
      <w:proofErr w:type="spellEnd"/>
      <w:r w:rsidRPr="0052455C">
        <w:rPr>
          <w:rFonts w:cstheme="minorHAnsi"/>
          <w:szCs w:val="24"/>
        </w:rPr>
        <w:t xml:space="preserve"> to accomplish that. </w:t>
      </w:r>
      <w:proofErr w:type="spellStart"/>
      <w:r w:rsidRPr="0052455C">
        <w:rPr>
          <w:rFonts w:cstheme="minorHAnsi"/>
          <w:szCs w:val="24"/>
        </w:rPr>
        <w:t>Tkinter</w:t>
      </w:r>
      <w:proofErr w:type="spellEnd"/>
      <w:r w:rsidRPr="0052455C">
        <w:rPr>
          <w:rFonts w:cstheme="minorHAnsi"/>
          <w:szCs w:val="24"/>
        </w:rPr>
        <w:t xml:space="preserve"> is a Python binding to the Tk GUI toolkit. It is the standard Python interface to the Tk GUI toolkit and is Python's standard GUI. Also, the </w:t>
      </w:r>
      <w:proofErr w:type="spellStart"/>
      <w:r w:rsidRPr="0052455C">
        <w:rPr>
          <w:rFonts w:cstheme="minorHAnsi"/>
          <w:szCs w:val="24"/>
        </w:rPr>
        <w:t>Tkinter</w:t>
      </w:r>
      <w:proofErr w:type="spellEnd"/>
      <w:r w:rsidRPr="0052455C">
        <w:rPr>
          <w:rFonts w:cstheme="minorHAnsi"/>
          <w:szCs w:val="24"/>
        </w:rPr>
        <w:t> package is the standard Python interface to the Tk GUI toolkit, and it is available on most Unix platforms and Windows systems.</w:t>
      </w:r>
    </w:p>
    <w:p w14:paraId="275DE034" w14:textId="77777777" w:rsidR="00CA572A" w:rsidRPr="0052455C" w:rsidRDefault="00CA572A" w:rsidP="00CA572A">
      <w:pPr>
        <w:rPr>
          <w:rFonts w:cstheme="minorHAnsi"/>
          <w:szCs w:val="24"/>
        </w:rPr>
      </w:pPr>
      <w:r w:rsidRPr="0052455C">
        <w:rPr>
          <w:rFonts w:cstheme="minorHAnsi"/>
          <w:szCs w:val="24"/>
        </w:rPr>
        <w:tab/>
        <w:t xml:space="preserve">There are 5 vertical grids and 12 horizontal </w:t>
      </w:r>
      <w:proofErr w:type="gramStart"/>
      <w:r w:rsidRPr="0052455C">
        <w:rPr>
          <w:rFonts w:cstheme="minorHAnsi"/>
          <w:szCs w:val="24"/>
        </w:rPr>
        <w:t>grids;</w:t>
      </w:r>
      <w:proofErr w:type="gramEnd"/>
      <w:r w:rsidRPr="0052455C">
        <w:rPr>
          <w:rFonts w:cstheme="minorHAnsi"/>
          <w:szCs w:val="24"/>
        </w:rPr>
        <w:t xml:space="preserve"> therefore, a 5 * 12 grids in total, including 50 chess units, 10 camps and 4 headquarters. Headquarters will also be a location to put flagship and chess units at the beginning of the game, so, visually, 60 objects are on the map board. The image below shows the game board and 60 objects.</w:t>
      </w:r>
    </w:p>
    <w:p w14:paraId="576EE57C" w14:textId="77777777" w:rsidR="00CA572A" w:rsidRPr="0052455C" w:rsidRDefault="00CA572A" w:rsidP="00CA572A">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6DB72150" wp14:editId="2585E1B1">
            <wp:extent cx="2528514" cy="240093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7247" cy="2418723"/>
                    </a:xfrm>
                    <a:prstGeom prst="rect">
                      <a:avLst/>
                    </a:prstGeom>
                  </pic:spPr>
                </pic:pic>
              </a:graphicData>
            </a:graphic>
          </wp:inline>
        </w:drawing>
      </w:r>
    </w:p>
    <w:p w14:paraId="5466A189" w14:textId="77777777" w:rsidR="00CA572A" w:rsidRPr="0052455C" w:rsidRDefault="00CA572A" w:rsidP="00CA572A">
      <w:pPr>
        <w:rPr>
          <w:rFonts w:cstheme="minorHAnsi"/>
          <w:szCs w:val="24"/>
        </w:rPr>
      </w:pPr>
      <w:r w:rsidRPr="0052455C">
        <w:rPr>
          <w:rFonts w:cstheme="minorHAnsi"/>
          <w:szCs w:val="24"/>
        </w:rPr>
        <w:tab/>
        <w:t xml:space="preserve">To draw all the objects, I will create all objects layer by layer. For example, I will draw the first layer at the bottom. Therefore, a Post object will be created first, then a Headquarters object, followed by another Post object, the second Headquarters object, and the third Post object. The image below shows that each layer contains 5 objects and will be store in a list. </w:t>
      </w:r>
    </w:p>
    <w:p w14:paraId="004FD64C" w14:textId="77777777" w:rsidR="00CA572A" w:rsidRPr="0052455C" w:rsidRDefault="00CA572A" w:rsidP="00CA572A">
      <w:pPr>
        <w:rPr>
          <w:rFonts w:cstheme="minorHAnsi"/>
          <w:szCs w:val="24"/>
        </w:rPr>
      </w:pPr>
      <w:r w:rsidRPr="0052455C">
        <w:rPr>
          <w:rFonts w:cstheme="minorHAnsi"/>
          <w:szCs w:val="24"/>
        </w:rPr>
        <w:tab/>
      </w:r>
      <w:r w:rsidRPr="0052455C">
        <w:rPr>
          <w:rFonts w:cstheme="minorHAnsi"/>
          <w:noProof/>
          <w:szCs w:val="24"/>
        </w:rPr>
        <w:drawing>
          <wp:inline distT="0" distB="0" distL="0" distR="0" wp14:anchorId="1C2FFEDF" wp14:editId="785173FF">
            <wp:extent cx="3115110" cy="140037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15110" cy="1400370"/>
                    </a:xfrm>
                    <a:prstGeom prst="rect">
                      <a:avLst/>
                    </a:prstGeom>
                  </pic:spPr>
                </pic:pic>
              </a:graphicData>
            </a:graphic>
          </wp:inline>
        </w:drawing>
      </w:r>
    </w:p>
    <w:p w14:paraId="11DCC6B4" w14:textId="77777777" w:rsidR="00CA572A" w:rsidRPr="0052455C" w:rsidRDefault="00CA572A" w:rsidP="00CA572A">
      <w:pPr>
        <w:rPr>
          <w:rFonts w:cstheme="minorHAnsi"/>
          <w:szCs w:val="24"/>
        </w:rPr>
      </w:pPr>
      <w:r w:rsidRPr="0052455C">
        <w:rPr>
          <w:rFonts w:cstheme="minorHAnsi"/>
          <w:szCs w:val="24"/>
        </w:rPr>
        <w:tab/>
        <w:t>This means the first layer of players A's side is created, as in the image below.</w:t>
      </w:r>
    </w:p>
    <w:p w14:paraId="5DBF977F" w14:textId="77777777" w:rsidR="00CA572A" w:rsidRPr="0052455C" w:rsidRDefault="00CA572A" w:rsidP="00CA572A">
      <w:pPr>
        <w:rPr>
          <w:rFonts w:cstheme="minorHAnsi"/>
          <w:szCs w:val="24"/>
        </w:rPr>
      </w:pPr>
      <w:r w:rsidRPr="0052455C">
        <w:rPr>
          <w:rFonts w:cstheme="minorHAnsi"/>
          <w:szCs w:val="24"/>
        </w:rPr>
        <w:tab/>
      </w:r>
      <w:r w:rsidRPr="0052455C">
        <w:rPr>
          <w:rFonts w:cstheme="minorHAnsi"/>
          <w:noProof/>
          <w:szCs w:val="24"/>
        </w:rPr>
        <w:drawing>
          <wp:inline distT="0" distB="0" distL="0" distR="0" wp14:anchorId="67DBE64F" wp14:editId="7A1F5B75">
            <wp:extent cx="4563745" cy="413468"/>
            <wp:effectExtent l="0" t="0" r="8255" b="571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85560" cy="415444"/>
                    </a:xfrm>
                    <a:prstGeom prst="rect">
                      <a:avLst/>
                    </a:prstGeom>
                  </pic:spPr>
                </pic:pic>
              </a:graphicData>
            </a:graphic>
          </wp:inline>
        </w:drawing>
      </w:r>
    </w:p>
    <w:p w14:paraId="1A23BC83" w14:textId="77777777" w:rsidR="00CA572A" w:rsidRPr="0052455C" w:rsidRDefault="00CA572A" w:rsidP="00CA572A">
      <w:pPr>
        <w:rPr>
          <w:rFonts w:cstheme="minorHAnsi"/>
          <w:szCs w:val="24"/>
        </w:rPr>
      </w:pPr>
      <w:r w:rsidRPr="0052455C">
        <w:rPr>
          <w:rFonts w:cstheme="minorHAnsi"/>
          <w:szCs w:val="24"/>
        </w:rPr>
        <w:tab/>
        <w:t xml:space="preserve">After drawing all the objects, objects need to </w:t>
      </w:r>
      <w:proofErr w:type="gramStart"/>
      <w:r w:rsidRPr="0052455C">
        <w:rPr>
          <w:rFonts w:cstheme="minorHAnsi"/>
          <w:szCs w:val="24"/>
        </w:rPr>
        <w:t>be connected with</w:t>
      </w:r>
      <w:proofErr w:type="gramEnd"/>
      <w:r w:rsidRPr="0052455C">
        <w:rPr>
          <w:rFonts w:cstheme="minorHAnsi"/>
          <w:szCs w:val="24"/>
        </w:rPr>
        <w:t xml:space="preserve"> lines. The lines are created with </w:t>
      </w:r>
      <w:proofErr w:type="spellStart"/>
      <w:r w:rsidRPr="0052455C">
        <w:rPr>
          <w:rFonts w:cstheme="minorHAnsi"/>
          <w:szCs w:val="24"/>
        </w:rPr>
        <w:t>create_line</w:t>
      </w:r>
      <w:proofErr w:type="spellEnd"/>
      <w:r w:rsidRPr="0052455C">
        <w:rPr>
          <w:rFonts w:cstheme="minorHAnsi"/>
          <w:szCs w:val="24"/>
        </w:rPr>
        <w:t xml:space="preserve"> function from the </w:t>
      </w:r>
      <w:proofErr w:type="spellStart"/>
      <w:r w:rsidRPr="0052455C">
        <w:rPr>
          <w:rFonts w:cstheme="minorHAnsi"/>
          <w:szCs w:val="24"/>
        </w:rPr>
        <w:t>Tkinter</w:t>
      </w:r>
      <w:proofErr w:type="spellEnd"/>
      <w:r w:rsidRPr="0052455C">
        <w:rPr>
          <w:rFonts w:cstheme="minorHAnsi"/>
          <w:szCs w:val="24"/>
        </w:rPr>
        <w:t xml:space="preserve"> library. It allows me to draw lines between </w:t>
      </w:r>
      <w:r w:rsidRPr="0052455C">
        <w:rPr>
          <w:rFonts w:cstheme="minorHAnsi"/>
          <w:szCs w:val="24"/>
        </w:rPr>
        <w:lastRenderedPageBreak/>
        <w:t xml:space="preserve">two coordinates. For example, </w:t>
      </w:r>
      <w:r w:rsidRPr="0052455C">
        <w:rPr>
          <w:rFonts w:cstheme="minorHAnsi"/>
          <w:noProof/>
          <w:szCs w:val="24"/>
        </w:rPr>
        <w:drawing>
          <wp:inline distT="0" distB="0" distL="0" distR="0" wp14:anchorId="200493E3" wp14:editId="6AAA3305">
            <wp:extent cx="3372321" cy="228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372321" cy="228632"/>
                    </a:xfrm>
                    <a:prstGeom prst="rect">
                      <a:avLst/>
                    </a:prstGeom>
                  </pic:spPr>
                </pic:pic>
              </a:graphicData>
            </a:graphic>
          </wp:inline>
        </w:drawing>
      </w:r>
      <w:r w:rsidRPr="0052455C">
        <w:rPr>
          <w:rFonts w:cstheme="minorHAnsi"/>
          <w:szCs w:val="24"/>
        </w:rPr>
        <w:t xml:space="preserve"> allows me to draw a wider line from location (50, 110) to location (50, 690). Overall, the board is designed to be a 600 * 800 space. After drawing the lines, objects will appear to be connected as in the image below.</w:t>
      </w:r>
    </w:p>
    <w:p w14:paraId="68039D51" w14:textId="77777777" w:rsidR="00CA572A" w:rsidRPr="0052455C" w:rsidRDefault="00CA572A" w:rsidP="00CA572A">
      <w:pPr>
        <w:rPr>
          <w:rFonts w:cstheme="minorHAnsi"/>
          <w:szCs w:val="24"/>
        </w:rPr>
      </w:pPr>
      <w:r w:rsidRPr="0052455C">
        <w:rPr>
          <w:rFonts w:cstheme="minorHAnsi"/>
          <w:szCs w:val="24"/>
        </w:rPr>
        <w:tab/>
      </w:r>
      <w:r w:rsidRPr="0052455C">
        <w:rPr>
          <w:rFonts w:cstheme="minorHAnsi"/>
          <w:noProof/>
          <w:szCs w:val="24"/>
        </w:rPr>
        <w:drawing>
          <wp:inline distT="0" distB="0" distL="0" distR="0" wp14:anchorId="1E743291" wp14:editId="6AC49FCB">
            <wp:extent cx="1790950" cy="400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790950" cy="400106"/>
                    </a:xfrm>
                    <a:prstGeom prst="rect">
                      <a:avLst/>
                    </a:prstGeom>
                  </pic:spPr>
                </pic:pic>
              </a:graphicData>
            </a:graphic>
          </wp:inline>
        </w:drawing>
      </w:r>
    </w:p>
    <w:p w14:paraId="5112A715" w14:textId="10DE3619" w:rsidR="008E1A1D" w:rsidRPr="0052455C" w:rsidRDefault="00B662D2" w:rsidP="00A620C4">
      <w:pPr>
        <w:pStyle w:val="Heading3"/>
        <w:rPr>
          <w:rFonts w:asciiTheme="minorHAnsi" w:hAnsiTheme="minorHAnsi" w:cstheme="minorHAnsi"/>
        </w:rPr>
      </w:pPr>
      <w:bookmarkStart w:id="20" w:name="_Toc83232002"/>
      <w:r w:rsidRPr="0052455C">
        <w:rPr>
          <w:rFonts w:asciiTheme="minorHAnsi" w:hAnsiTheme="minorHAnsi" w:cstheme="minorHAnsi"/>
        </w:rPr>
        <w:t>2.6.4 Units Functionalities</w:t>
      </w:r>
      <w:bookmarkEnd w:id="20"/>
    </w:p>
    <w:p w14:paraId="7053DB54" w14:textId="320B13DB" w:rsidR="00880DC0" w:rsidRPr="0052455C" w:rsidRDefault="00880DC0" w:rsidP="00C17CCC">
      <w:pPr>
        <w:ind w:firstLine="720"/>
        <w:rPr>
          <w:rFonts w:cstheme="minorHAnsi"/>
          <w:szCs w:val="24"/>
        </w:rPr>
      </w:pPr>
      <w:r w:rsidRPr="0052455C">
        <w:rPr>
          <w:rFonts w:cstheme="minorHAnsi"/>
          <w:szCs w:val="24"/>
        </w:rPr>
        <w:t xml:space="preserve">To make sure some chess units are in the proper location, I will create a check function to check if some chess units are in the correct location. For example, flagships must be put in one of the headquarters. Therefore, in </w:t>
      </w:r>
      <w:proofErr w:type="gramStart"/>
      <w:r w:rsidRPr="0052455C">
        <w:rPr>
          <w:rFonts w:cstheme="minorHAnsi"/>
          <w:szCs w:val="24"/>
        </w:rPr>
        <w:t>this 5 * 12 grids</w:t>
      </w:r>
      <w:proofErr w:type="gramEnd"/>
      <w:r w:rsidRPr="0052455C">
        <w:rPr>
          <w:rFonts w:cstheme="minorHAnsi"/>
          <w:szCs w:val="24"/>
        </w:rPr>
        <w:t xml:space="preserve"> board, I need to check the soundings of the headquarters and the flagships in its layer. The </w:t>
      </w:r>
      <w:r w:rsidR="00414FB4">
        <w:rPr>
          <w:rFonts w:cstheme="minorHAnsi"/>
          <w:szCs w:val="24"/>
        </w:rPr>
        <w:t>F</w:t>
      </w:r>
      <w:r w:rsidRPr="0052455C">
        <w:rPr>
          <w:rFonts w:cstheme="minorHAnsi"/>
          <w:szCs w:val="24"/>
        </w:rPr>
        <w:t>lagship has an order of 0, so I will check the headquarters if they contain a rank order of 0. If not, an error message will be showed. The image below gives an example of flagships location checking.</w:t>
      </w:r>
    </w:p>
    <w:p w14:paraId="5C1218FB" w14:textId="77777777" w:rsidR="00880DC0" w:rsidRPr="0052455C" w:rsidRDefault="00880DC0" w:rsidP="00880DC0">
      <w:pPr>
        <w:rPr>
          <w:rFonts w:cstheme="minorHAnsi"/>
          <w:szCs w:val="24"/>
        </w:rPr>
      </w:pPr>
      <w:r w:rsidRPr="0052455C">
        <w:rPr>
          <w:rFonts w:cstheme="minorHAnsi"/>
          <w:szCs w:val="24"/>
        </w:rPr>
        <w:tab/>
      </w:r>
      <w:r w:rsidRPr="0052455C">
        <w:rPr>
          <w:rFonts w:cstheme="minorHAnsi"/>
          <w:noProof/>
          <w:szCs w:val="24"/>
        </w:rPr>
        <w:drawing>
          <wp:inline distT="0" distB="0" distL="0" distR="0" wp14:anchorId="0B9B382B" wp14:editId="5CC68F4E">
            <wp:extent cx="3241877" cy="17731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48167" cy="1776580"/>
                    </a:xfrm>
                    <a:prstGeom prst="rect">
                      <a:avLst/>
                    </a:prstGeom>
                  </pic:spPr>
                </pic:pic>
              </a:graphicData>
            </a:graphic>
          </wp:inline>
        </w:drawing>
      </w:r>
    </w:p>
    <w:p w14:paraId="3D552B94" w14:textId="77777777" w:rsidR="00880DC0" w:rsidRPr="0052455C" w:rsidRDefault="00880DC0" w:rsidP="00880DC0">
      <w:pPr>
        <w:rPr>
          <w:rFonts w:cstheme="minorHAnsi"/>
          <w:szCs w:val="24"/>
        </w:rPr>
      </w:pPr>
      <w:r w:rsidRPr="0052455C">
        <w:rPr>
          <w:rFonts w:cstheme="minorHAnsi"/>
          <w:szCs w:val="24"/>
        </w:rPr>
        <w:tab/>
        <w:t xml:space="preserve">The image below shows that I was trying to put one of the flagships out of the headquarters (Movement show as red rectangles), and an error message appeared.  </w:t>
      </w:r>
    </w:p>
    <w:p w14:paraId="077590CE" w14:textId="77777777" w:rsidR="00880DC0" w:rsidRPr="0052455C" w:rsidRDefault="00880DC0" w:rsidP="00880DC0">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48747A54" wp14:editId="3785BDEF">
            <wp:extent cx="3241675" cy="1828746"/>
            <wp:effectExtent l="0" t="0" r="0" b="63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80827" cy="1850833"/>
                    </a:xfrm>
                    <a:prstGeom prst="rect">
                      <a:avLst/>
                    </a:prstGeom>
                  </pic:spPr>
                </pic:pic>
              </a:graphicData>
            </a:graphic>
          </wp:inline>
        </w:drawing>
      </w:r>
    </w:p>
    <w:p w14:paraId="4440DF9D" w14:textId="77777777" w:rsidR="00880DC0" w:rsidRPr="0052455C" w:rsidRDefault="00880DC0" w:rsidP="00880DC0">
      <w:pPr>
        <w:rPr>
          <w:rFonts w:cstheme="minorHAnsi"/>
          <w:szCs w:val="24"/>
        </w:rPr>
      </w:pPr>
      <w:r w:rsidRPr="0052455C">
        <w:rPr>
          <w:rFonts w:cstheme="minorHAnsi"/>
          <w:szCs w:val="24"/>
        </w:rPr>
        <w:tab/>
        <w:t xml:space="preserve">To track players' </w:t>
      </w:r>
      <w:proofErr w:type="gramStart"/>
      <w:r w:rsidRPr="0052455C">
        <w:rPr>
          <w:rFonts w:cstheme="minorHAnsi"/>
          <w:szCs w:val="24"/>
        </w:rPr>
        <w:t>mouse</w:t>
      </w:r>
      <w:proofErr w:type="gramEnd"/>
      <w:r w:rsidRPr="0052455C">
        <w:rPr>
          <w:rFonts w:cstheme="minorHAnsi"/>
          <w:szCs w:val="24"/>
        </w:rPr>
        <w:t xml:space="preserve"> click activity, I have a </w:t>
      </w:r>
      <w:proofErr w:type="spellStart"/>
      <w:r w:rsidRPr="0052455C">
        <w:rPr>
          <w:rFonts w:cstheme="minorHAnsi"/>
          <w:szCs w:val="24"/>
        </w:rPr>
        <w:t>mousePressed</w:t>
      </w:r>
      <w:proofErr w:type="spellEnd"/>
      <w:r w:rsidRPr="0052455C">
        <w:rPr>
          <w:rFonts w:cstheme="minorHAnsi"/>
          <w:szCs w:val="24"/>
        </w:rPr>
        <w:t xml:space="preserve"> function to react to different clicks. I will divide the click button into different 2D areas. For example, the landing page will show several different buttons. Each button will have a react area. The image below shows an example. If the click happens in the (200,500) and (400,580) area, which creates a rectangle area, a certain mode flag will be triggered. </w:t>
      </w:r>
    </w:p>
    <w:p w14:paraId="07CF6D65" w14:textId="77777777" w:rsidR="00880DC0" w:rsidRPr="0052455C" w:rsidRDefault="00880DC0" w:rsidP="00880DC0">
      <w:pPr>
        <w:rPr>
          <w:rFonts w:cstheme="minorHAnsi"/>
          <w:szCs w:val="24"/>
        </w:rPr>
      </w:pPr>
      <w:r w:rsidRPr="0052455C">
        <w:rPr>
          <w:rFonts w:cstheme="minorHAnsi"/>
          <w:noProof/>
          <w:szCs w:val="24"/>
        </w:rPr>
        <w:drawing>
          <wp:inline distT="0" distB="0" distL="0" distR="0" wp14:anchorId="20D4565D" wp14:editId="0D01EDC7">
            <wp:extent cx="5943600" cy="14598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14:paraId="3BA4699F" w14:textId="77777777" w:rsidR="00880DC0" w:rsidRPr="0052455C" w:rsidRDefault="00880DC0" w:rsidP="00880DC0">
      <w:pPr>
        <w:rPr>
          <w:rFonts w:cstheme="minorHAnsi"/>
          <w:szCs w:val="24"/>
        </w:rPr>
      </w:pPr>
      <w:r w:rsidRPr="0052455C">
        <w:rPr>
          <w:rFonts w:cstheme="minorHAnsi"/>
          <w:szCs w:val="24"/>
        </w:rPr>
        <w:tab/>
        <w:t xml:space="preserve">To move a chess unit, players need to click a chess unit first. Once a player clicks a rectangle area of a chess unit, the chess will be highlighted in a green rectangle. Then the </w:t>
      </w:r>
      <w:proofErr w:type="spellStart"/>
      <w:r w:rsidRPr="0052455C">
        <w:rPr>
          <w:rFonts w:cstheme="minorHAnsi"/>
          <w:szCs w:val="24"/>
        </w:rPr>
        <w:t>getLocation</w:t>
      </w:r>
      <w:proofErr w:type="spellEnd"/>
      <w:r w:rsidRPr="0052455C">
        <w:rPr>
          <w:rFonts w:cstheme="minorHAnsi"/>
          <w:szCs w:val="24"/>
        </w:rPr>
        <w:t xml:space="preserve"> function will be called first to record its location on the game board. If the move does not violate the game rules, the player can select a second spot to move to. The second spot will also be recorded its location first; then, the first selected chess unit will replace the second selected chess unit location. </w:t>
      </w:r>
    </w:p>
    <w:p w14:paraId="2D74DFDD" w14:textId="77777777" w:rsidR="00880DC0" w:rsidRPr="0052455C" w:rsidRDefault="00880DC0" w:rsidP="00880DC0">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1E0BA36B" wp14:editId="3F88F538">
            <wp:extent cx="3829584" cy="136226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29584" cy="1362265"/>
                    </a:xfrm>
                    <a:prstGeom prst="rect">
                      <a:avLst/>
                    </a:prstGeom>
                  </pic:spPr>
                </pic:pic>
              </a:graphicData>
            </a:graphic>
          </wp:inline>
        </w:drawing>
      </w:r>
    </w:p>
    <w:p w14:paraId="77BCF8B9" w14:textId="77777777" w:rsidR="00880DC0" w:rsidRPr="0052455C" w:rsidRDefault="00880DC0" w:rsidP="00880DC0">
      <w:pPr>
        <w:rPr>
          <w:rFonts w:cstheme="minorHAnsi"/>
          <w:szCs w:val="24"/>
        </w:rPr>
      </w:pPr>
      <w:r w:rsidRPr="0052455C">
        <w:rPr>
          <w:rFonts w:cstheme="minorHAnsi"/>
          <w:szCs w:val="24"/>
        </w:rPr>
        <w:tab/>
        <w:t xml:space="preserve">The image above shows that a chess unit is selected, and the select count will be set to 0. After selecting the second spot, the select count will be set to 1. If the movement passes the game rule check (pass the </w:t>
      </w:r>
      <w:proofErr w:type="spellStart"/>
      <w:r w:rsidRPr="0052455C">
        <w:rPr>
          <w:rFonts w:cstheme="minorHAnsi"/>
          <w:szCs w:val="24"/>
        </w:rPr>
        <w:t>isLegal</w:t>
      </w:r>
      <w:proofErr w:type="spellEnd"/>
      <w:r w:rsidRPr="0052455C">
        <w:rPr>
          <w:rFonts w:cstheme="minorHAnsi"/>
          <w:szCs w:val="24"/>
        </w:rPr>
        <w:t xml:space="preserve"> function check), the movement will </w:t>
      </w:r>
      <w:proofErr w:type="gramStart"/>
      <w:r w:rsidRPr="0052455C">
        <w:rPr>
          <w:rFonts w:cstheme="minorHAnsi"/>
          <w:szCs w:val="24"/>
        </w:rPr>
        <w:t>take action</w:t>
      </w:r>
      <w:proofErr w:type="gramEnd"/>
      <w:r w:rsidRPr="0052455C">
        <w:rPr>
          <w:rFonts w:cstheme="minorHAnsi"/>
          <w:szCs w:val="24"/>
        </w:rPr>
        <w:t>.</w:t>
      </w:r>
    </w:p>
    <w:p w14:paraId="279ED070" w14:textId="77777777" w:rsidR="00880DC0" w:rsidRPr="0052455C" w:rsidRDefault="00880DC0" w:rsidP="00880DC0">
      <w:pPr>
        <w:rPr>
          <w:rFonts w:cstheme="minorHAnsi"/>
          <w:szCs w:val="24"/>
        </w:rPr>
      </w:pPr>
      <w:r w:rsidRPr="0052455C">
        <w:rPr>
          <w:rFonts w:cstheme="minorHAnsi"/>
          <w:szCs w:val="24"/>
        </w:rPr>
        <w:tab/>
      </w:r>
      <w:r w:rsidRPr="0052455C">
        <w:rPr>
          <w:rFonts w:cstheme="minorHAnsi"/>
          <w:noProof/>
          <w:szCs w:val="24"/>
        </w:rPr>
        <w:drawing>
          <wp:inline distT="0" distB="0" distL="0" distR="0" wp14:anchorId="04344BC6" wp14:editId="654BAA04">
            <wp:extent cx="4191585" cy="962159"/>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1585" cy="962159"/>
                    </a:xfrm>
                    <a:prstGeom prst="rect">
                      <a:avLst/>
                    </a:prstGeom>
                  </pic:spPr>
                </pic:pic>
              </a:graphicData>
            </a:graphic>
          </wp:inline>
        </w:drawing>
      </w:r>
    </w:p>
    <w:p w14:paraId="12AF1CA7" w14:textId="77777777" w:rsidR="00880DC0" w:rsidRPr="0052455C" w:rsidRDefault="00880DC0" w:rsidP="00880DC0">
      <w:pPr>
        <w:rPr>
          <w:rFonts w:cstheme="minorHAnsi"/>
          <w:szCs w:val="24"/>
        </w:rPr>
      </w:pPr>
      <w:r w:rsidRPr="0052455C">
        <w:rPr>
          <w:rFonts w:cstheme="minorHAnsi"/>
          <w:szCs w:val="24"/>
        </w:rPr>
        <w:tab/>
        <w:t>If the chess unit attacks (move to) an opponent's chess unit, the program will check if the game-winning condition is met or not first. That is, if player A's chess unit is at the location of player B's flagship location, player A wins. The following image explains that if a chess unit appears at the location of the opponent's chess unit of the rank order of 0, that player wins. If the winning condition is not met, call the contact function for regular chess unit contact.</w:t>
      </w:r>
    </w:p>
    <w:p w14:paraId="62EADC7A" w14:textId="77777777" w:rsidR="00880DC0" w:rsidRPr="0052455C" w:rsidRDefault="00880DC0" w:rsidP="00880DC0">
      <w:pPr>
        <w:rPr>
          <w:rFonts w:cstheme="minorHAnsi"/>
          <w:szCs w:val="24"/>
        </w:rPr>
      </w:pPr>
      <w:r w:rsidRPr="0052455C">
        <w:rPr>
          <w:rFonts w:cstheme="minorHAnsi"/>
          <w:szCs w:val="24"/>
        </w:rPr>
        <w:tab/>
      </w:r>
      <w:r w:rsidRPr="0052455C">
        <w:rPr>
          <w:rFonts w:cstheme="minorHAnsi"/>
          <w:noProof/>
          <w:szCs w:val="24"/>
        </w:rPr>
        <w:drawing>
          <wp:inline distT="0" distB="0" distL="0" distR="0" wp14:anchorId="22C65969" wp14:editId="2E60D196">
            <wp:extent cx="3486637" cy="137179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86637" cy="1371791"/>
                    </a:xfrm>
                    <a:prstGeom prst="rect">
                      <a:avLst/>
                    </a:prstGeom>
                  </pic:spPr>
                </pic:pic>
              </a:graphicData>
            </a:graphic>
          </wp:inline>
        </w:drawing>
      </w:r>
    </w:p>
    <w:p w14:paraId="67191BCB" w14:textId="77777777" w:rsidR="00880DC0" w:rsidRPr="0052455C" w:rsidRDefault="00880DC0" w:rsidP="00880DC0">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5355230F" wp14:editId="042EDFCD">
            <wp:extent cx="3534650" cy="1081377"/>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6363" cy="1088020"/>
                    </a:xfrm>
                    <a:prstGeom prst="rect">
                      <a:avLst/>
                    </a:prstGeom>
                  </pic:spPr>
                </pic:pic>
              </a:graphicData>
            </a:graphic>
          </wp:inline>
        </w:drawing>
      </w:r>
    </w:p>
    <w:p w14:paraId="494C3507" w14:textId="77777777" w:rsidR="00880DC0" w:rsidRPr="0052455C" w:rsidRDefault="00880DC0" w:rsidP="00880DC0">
      <w:pPr>
        <w:rPr>
          <w:rFonts w:cstheme="minorHAnsi"/>
          <w:szCs w:val="24"/>
        </w:rPr>
      </w:pPr>
      <w:r w:rsidRPr="0052455C">
        <w:rPr>
          <w:rFonts w:cstheme="minorHAnsi"/>
          <w:szCs w:val="24"/>
        </w:rPr>
        <w:tab/>
        <w:t xml:space="preserve">The image above shows that each chess unit has a rank order, and an order 9 unit will destroy an order 8 unit, as I mentioned before. This program checks the order of two contacted units and limits the lower order one, and the winning chess unit will replace the location of the lost one. </w:t>
      </w:r>
    </w:p>
    <w:p w14:paraId="2E0032CE" w14:textId="68A16A86" w:rsidR="00BB4DF9" w:rsidRPr="0052455C" w:rsidRDefault="00BB4DF9" w:rsidP="00A620C4">
      <w:pPr>
        <w:pStyle w:val="Heading3"/>
        <w:rPr>
          <w:rFonts w:asciiTheme="minorHAnsi" w:hAnsiTheme="minorHAnsi" w:cstheme="minorHAnsi"/>
        </w:rPr>
      </w:pPr>
      <w:bookmarkStart w:id="21" w:name="_Toc83232003"/>
      <w:r w:rsidRPr="0052455C">
        <w:rPr>
          <w:rFonts w:asciiTheme="minorHAnsi" w:hAnsiTheme="minorHAnsi" w:cstheme="minorHAnsi"/>
        </w:rPr>
        <w:t>2.6.5 AI Design</w:t>
      </w:r>
      <w:bookmarkEnd w:id="21"/>
    </w:p>
    <w:p w14:paraId="6BCE2424" w14:textId="77777777" w:rsidR="00CE53E9" w:rsidRPr="0052455C" w:rsidRDefault="00CE53E9" w:rsidP="004C546D">
      <w:pPr>
        <w:ind w:firstLine="720"/>
        <w:rPr>
          <w:rFonts w:cstheme="minorHAnsi"/>
          <w:szCs w:val="24"/>
        </w:rPr>
      </w:pPr>
      <w:r w:rsidRPr="0052455C">
        <w:rPr>
          <w:rFonts w:cstheme="minorHAnsi"/>
          <w:szCs w:val="24"/>
        </w:rPr>
        <w:t xml:space="preserve">For this project, the Minimax algorithm and the alpha-beta pruning will be used for AI to allow users to play single-player mode. The </w:t>
      </w:r>
      <w:proofErr w:type="spellStart"/>
      <w:r w:rsidRPr="0052455C">
        <w:rPr>
          <w:rFonts w:cstheme="minorHAnsi"/>
          <w:szCs w:val="24"/>
        </w:rPr>
        <w:t>miniMax</w:t>
      </w:r>
      <w:proofErr w:type="spellEnd"/>
      <w:r w:rsidRPr="0052455C">
        <w:rPr>
          <w:rFonts w:cstheme="minorHAnsi"/>
          <w:szCs w:val="24"/>
        </w:rPr>
        <w:t xml:space="preserve"> algorithm will be used for this game. It is a search algorithm that allows the program to look ahead at possible future positions before deciding what move it wants to make in the current position. </w:t>
      </w:r>
    </w:p>
    <w:p w14:paraId="5E4D5E01" w14:textId="77777777" w:rsidR="00CE53E9" w:rsidRPr="0052455C" w:rsidRDefault="00CE53E9" w:rsidP="00CE53E9">
      <w:pPr>
        <w:rPr>
          <w:rFonts w:cstheme="minorHAnsi"/>
          <w:szCs w:val="24"/>
        </w:rPr>
      </w:pPr>
      <w:r w:rsidRPr="0052455C">
        <w:rPr>
          <w:rFonts w:cstheme="minorHAnsi"/>
          <w:szCs w:val="24"/>
        </w:rPr>
        <w:tab/>
        <w:t xml:space="preserve">For example, there are two players that one is called Max, and the other is called Min. AI will seek to maximize the board score where player move seeks to minimize the board score. To achieve that, the program will need to calculate board scores. As I mentioned before, each chess unit has a value that the higher-ordered unit will have a higher score value. </w:t>
      </w:r>
    </w:p>
    <w:p w14:paraId="591C3FFA" w14:textId="77777777" w:rsidR="00CE53E9" w:rsidRPr="0052455C" w:rsidRDefault="00CE53E9" w:rsidP="00CE53E9">
      <w:pPr>
        <w:ind w:firstLine="720"/>
        <w:rPr>
          <w:rFonts w:cstheme="minorHAnsi"/>
          <w:szCs w:val="24"/>
        </w:rPr>
      </w:pPr>
      <w:r w:rsidRPr="0052455C">
        <w:rPr>
          <w:rFonts w:cstheme="minorHAnsi"/>
          <w:noProof/>
          <w:szCs w:val="24"/>
        </w:rPr>
        <w:drawing>
          <wp:inline distT="0" distB="0" distL="0" distR="0" wp14:anchorId="0D35859A" wp14:editId="59532AA1">
            <wp:extent cx="3544880" cy="1401288"/>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64226" cy="1408936"/>
                    </a:xfrm>
                    <a:prstGeom prst="rect">
                      <a:avLst/>
                    </a:prstGeom>
                  </pic:spPr>
                </pic:pic>
              </a:graphicData>
            </a:graphic>
          </wp:inline>
        </w:drawing>
      </w:r>
    </w:p>
    <w:p w14:paraId="2BCF3E13" w14:textId="77777777" w:rsidR="00CE53E9" w:rsidRPr="0052455C" w:rsidRDefault="00CE53E9" w:rsidP="00CE53E9">
      <w:pPr>
        <w:ind w:firstLine="720"/>
        <w:rPr>
          <w:rFonts w:cstheme="minorHAnsi"/>
          <w:szCs w:val="24"/>
        </w:rPr>
      </w:pPr>
      <w:r w:rsidRPr="0052455C">
        <w:rPr>
          <w:rFonts w:cstheme="minorHAnsi"/>
          <w:szCs w:val="24"/>
        </w:rPr>
        <w:lastRenderedPageBreak/>
        <w:t xml:space="preserve">The above image shows that the board score will be added if a player has taken a unit. If the player lost a unit, the score would be minus according to the unit value. </w:t>
      </w:r>
    </w:p>
    <w:p w14:paraId="488D3A17" w14:textId="77777777" w:rsidR="00CE53E9" w:rsidRPr="0052455C" w:rsidRDefault="00CE53E9" w:rsidP="00CE53E9">
      <w:pPr>
        <w:ind w:firstLine="720"/>
        <w:rPr>
          <w:rFonts w:cstheme="minorHAnsi"/>
          <w:szCs w:val="24"/>
        </w:rPr>
      </w:pPr>
      <w:r w:rsidRPr="0052455C">
        <w:rPr>
          <w:rFonts w:cstheme="minorHAnsi"/>
          <w:szCs w:val="24"/>
        </w:rPr>
        <w:t>Also, to use the algorithms, I need to get the largest unit value on the current board. The image below shows that the program will scan the entire board and find the largest existing unit value because that will be the top priority target for the AI.</w:t>
      </w:r>
    </w:p>
    <w:p w14:paraId="6CFA605D" w14:textId="77777777" w:rsidR="00CE53E9" w:rsidRPr="0052455C" w:rsidRDefault="00CE53E9" w:rsidP="00CE53E9">
      <w:pPr>
        <w:ind w:firstLine="720"/>
        <w:rPr>
          <w:rFonts w:cstheme="minorHAnsi"/>
          <w:szCs w:val="24"/>
        </w:rPr>
      </w:pPr>
      <w:r w:rsidRPr="0052455C">
        <w:rPr>
          <w:rFonts w:cstheme="minorHAnsi"/>
          <w:noProof/>
          <w:szCs w:val="24"/>
        </w:rPr>
        <w:drawing>
          <wp:inline distT="0" distB="0" distL="0" distR="0" wp14:anchorId="6697397A" wp14:editId="5284F91A">
            <wp:extent cx="3828197" cy="139189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77576" cy="1409844"/>
                    </a:xfrm>
                    <a:prstGeom prst="rect">
                      <a:avLst/>
                    </a:prstGeom>
                  </pic:spPr>
                </pic:pic>
              </a:graphicData>
            </a:graphic>
          </wp:inline>
        </w:drawing>
      </w:r>
    </w:p>
    <w:p w14:paraId="5C4FD216" w14:textId="5CE68861" w:rsidR="00CE53E9" w:rsidRPr="0052455C" w:rsidRDefault="00CE53E9" w:rsidP="00CE53E9">
      <w:pPr>
        <w:ind w:firstLine="720"/>
        <w:rPr>
          <w:rFonts w:cstheme="minorHAnsi"/>
          <w:szCs w:val="24"/>
        </w:rPr>
      </w:pPr>
      <w:r w:rsidRPr="0052455C">
        <w:rPr>
          <w:rFonts w:cstheme="minorHAnsi"/>
          <w:szCs w:val="24"/>
        </w:rPr>
        <w:t xml:space="preserve">Alpha-beta pruning is a modified version of the </w:t>
      </w:r>
      <w:proofErr w:type="spellStart"/>
      <w:r w:rsidRPr="0052455C">
        <w:rPr>
          <w:rFonts w:cstheme="minorHAnsi"/>
          <w:szCs w:val="24"/>
        </w:rPr>
        <w:t>miniMax</w:t>
      </w:r>
      <w:proofErr w:type="spellEnd"/>
      <w:r w:rsidRPr="0052455C">
        <w:rPr>
          <w:rFonts w:cstheme="minorHAnsi"/>
          <w:szCs w:val="24"/>
        </w:rPr>
        <w:t xml:space="preserve"> algorithm. It is an optimization technique that will fast the </w:t>
      </w:r>
      <w:proofErr w:type="spellStart"/>
      <w:r w:rsidRPr="0052455C">
        <w:rPr>
          <w:rFonts w:cstheme="minorHAnsi"/>
          <w:szCs w:val="24"/>
        </w:rPr>
        <w:t>miniMax</w:t>
      </w:r>
      <w:proofErr w:type="spellEnd"/>
      <w:r w:rsidRPr="0052455C">
        <w:rPr>
          <w:rFonts w:cstheme="minorHAnsi"/>
          <w:szCs w:val="24"/>
        </w:rPr>
        <w:t xml:space="preserve"> process. To use this algorithm, I need to let it find the more promising subtree on the board. Thus, the "more promising" subtree will be the node with the largest onboard value unit. I also need an alpha value and a beta value. Alpha is the best value that the maximizer currently can guarantee at that level or above, and </w:t>
      </w:r>
      <w:r w:rsidR="004A2A83">
        <w:rPr>
          <w:rFonts w:cstheme="minorHAnsi"/>
          <w:szCs w:val="24"/>
        </w:rPr>
        <w:t>B</w:t>
      </w:r>
      <w:r w:rsidRPr="0052455C">
        <w:rPr>
          <w:rFonts w:cstheme="minorHAnsi"/>
          <w:szCs w:val="24"/>
        </w:rPr>
        <w:t xml:space="preserve">eta is the best value that the minimizer currently can guarantee at that level or above. In this project, the </w:t>
      </w:r>
      <w:r w:rsidR="00C13B74">
        <w:rPr>
          <w:rFonts w:cstheme="minorHAnsi"/>
          <w:szCs w:val="24"/>
        </w:rPr>
        <w:t>A</w:t>
      </w:r>
      <w:r w:rsidRPr="0052455C">
        <w:rPr>
          <w:rFonts w:cstheme="minorHAnsi"/>
          <w:szCs w:val="24"/>
        </w:rPr>
        <w:t xml:space="preserve">lpha will be set to -100000, and the </w:t>
      </w:r>
      <w:r w:rsidR="004A2A83">
        <w:rPr>
          <w:rFonts w:cstheme="minorHAnsi"/>
          <w:szCs w:val="24"/>
        </w:rPr>
        <w:t>B</w:t>
      </w:r>
      <w:r w:rsidRPr="0052455C">
        <w:rPr>
          <w:rFonts w:cstheme="minorHAnsi"/>
          <w:szCs w:val="24"/>
        </w:rPr>
        <w:t xml:space="preserve">eta will be set to 100000. The AI will find the best score on board; if the next movement can generate more scores than the current best score on board, AI will record this movement. Then the AI will find the largest value between the alpha value and the current best score on board and assign it to the </w:t>
      </w:r>
      <w:r w:rsidR="00C13B74">
        <w:rPr>
          <w:rFonts w:cstheme="minorHAnsi"/>
          <w:szCs w:val="24"/>
        </w:rPr>
        <w:t>A</w:t>
      </w:r>
      <w:r w:rsidRPr="0052455C">
        <w:rPr>
          <w:rFonts w:cstheme="minorHAnsi"/>
          <w:szCs w:val="24"/>
        </w:rPr>
        <w:t xml:space="preserve">lpha. If the </w:t>
      </w:r>
      <w:r w:rsidR="00C13B74">
        <w:rPr>
          <w:rFonts w:cstheme="minorHAnsi"/>
          <w:szCs w:val="24"/>
        </w:rPr>
        <w:t>A</w:t>
      </w:r>
      <w:r w:rsidRPr="0052455C">
        <w:rPr>
          <w:rFonts w:cstheme="minorHAnsi"/>
          <w:szCs w:val="24"/>
        </w:rPr>
        <w:t xml:space="preserve">lpha is now greater than the beta score, this node will be the best movement to act. </w:t>
      </w:r>
    </w:p>
    <w:p w14:paraId="7D3B6B08" w14:textId="77777777" w:rsidR="00CE53E9" w:rsidRPr="0052455C" w:rsidRDefault="00CE53E9" w:rsidP="00CE53E9">
      <w:pPr>
        <w:ind w:left="720"/>
        <w:rPr>
          <w:rFonts w:cstheme="minorHAnsi"/>
          <w:szCs w:val="24"/>
        </w:rPr>
      </w:pPr>
      <w:r w:rsidRPr="0052455C">
        <w:rPr>
          <w:rFonts w:cstheme="minorHAnsi"/>
          <w:noProof/>
          <w:szCs w:val="24"/>
        </w:rPr>
        <w:lastRenderedPageBreak/>
        <w:drawing>
          <wp:inline distT="0" distB="0" distL="0" distR="0" wp14:anchorId="525536FB" wp14:editId="2A2B218A">
            <wp:extent cx="4382112" cy="173379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82112" cy="1733792"/>
                    </a:xfrm>
                    <a:prstGeom prst="rect">
                      <a:avLst/>
                    </a:prstGeom>
                  </pic:spPr>
                </pic:pic>
              </a:graphicData>
            </a:graphic>
          </wp:inline>
        </w:drawing>
      </w:r>
    </w:p>
    <w:p w14:paraId="6B861853" w14:textId="77777777" w:rsidR="00CE53E9" w:rsidRPr="0052455C" w:rsidRDefault="00CE53E9" w:rsidP="00CE53E9">
      <w:pPr>
        <w:ind w:firstLine="720"/>
        <w:rPr>
          <w:rFonts w:cstheme="minorHAnsi"/>
          <w:szCs w:val="24"/>
        </w:rPr>
      </w:pPr>
      <w:r w:rsidRPr="0052455C">
        <w:rPr>
          <w:rFonts w:cstheme="minorHAnsi"/>
          <w:szCs w:val="24"/>
        </w:rPr>
        <w:t>There is also a depth value for the algorithm, and I use that to split the single-player mode into easy and hard modes. The difference is that the easy mode will set the max depth to 2, while the hard mode will be 4.</w:t>
      </w:r>
    </w:p>
    <w:p w14:paraId="12602343" w14:textId="77777777" w:rsidR="00CE53E9" w:rsidRPr="0052455C" w:rsidRDefault="00CE53E9" w:rsidP="00CE53E9">
      <w:pPr>
        <w:ind w:firstLine="720"/>
        <w:rPr>
          <w:rFonts w:cstheme="minorHAnsi"/>
          <w:szCs w:val="24"/>
        </w:rPr>
      </w:pPr>
      <w:r w:rsidRPr="0052455C">
        <w:rPr>
          <w:rFonts w:cstheme="minorHAnsi"/>
          <w:noProof/>
          <w:szCs w:val="24"/>
        </w:rPr>
        <w:drawing>
          <wp:inline distT="0" distB="0" distL="0" distR="0" wp14:anchorId="53B26341" wp14:editId="7D969052">
            <wp:extent cx="4172532" cy="1867161"/>
            <wp:effectExtent l="0" t="0" r="0" b="0"/>
            <wp:docPr id="26" name="Picture 26"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172532" cy="1867161"/>
                    </a:xfrm>
                    <a:prstGeom prst="rect">
                      <a:avLst/>
                    </a:prstGeom>
                  </pic:spPr>
                </pic:pic>
              </a:graphicData>
            </a:graphic>
          </wp:inline>
        </w:drawing>
      </w:r>
    </w:p>
    <w:p w14:paraId="46E2B87E" w14:textId="5225498C" w:rsidR="005321D7" w:rsidRPr="0052455C" w:rsidRDefault="009328AA" w:rsidP="00A620C4">
      <w:pPr>
        <w:pStyle w:val="Heading3"/>
        <w:rPr>
          <w:rFonts w:asciiTheme="minorHAnsi" w:hAnsiTheme="minorHAnsi" w:cstheme="minorHAnsi"/>
        </w:rPr>
      </w:pPr>
      <w:bookmarkStart w:id="22" w:name="_Toc83232004"/>
      <w:r w:rsidRPr="0052455C">
        <w:rPr>
          <w:rFonts w:asciiTheme="minorHAnsi" w:hAnsiTheme="minorHAnsi" w:cstheme="minorHAnsi"/>
        </w:rPr>
        <w:t>2.6.6</w:t>
      </w:r>
      <w:r w:rsidR="005321D7" w:rsidRPr="0052455C">
        <w:rPr>
          <w:rFonts w:asciiTheme="minorHAnsi" w:hAnsiTheme="minorHAnsi" w:cstheme="minorHAnsi"/>
        </w:rPr>
        <w:t xml:space="preserve"> Chat </w:t>
      </w:r>
      <w:r w:rsidR="001634D4" w:rsidRPr="0052455C">
        <w:rPr>
          <w:rFonts w:asciiTheme="minorHAnsi" w:hAnsiTheme="minorHAnsi" w:cstheme="minorHAnsi"/>
        </w:rPr>
        <w:t xml:space="preserve">and </w:t>
      </w:r>
      <w:proofErr w:type="spellStart"/>
      <w:r w:rsidR="001634D4" w:rsidRPr="0052455C">
        <w:rPr>
          <w:rFonts w:asciiTheme="minorHAnsi" w:hAnsiTheme="minorHAnsi" w:cstheme="minorHAnsi"/>
        </w:rPr>
        <w:t>Encrpytion</w:t>
      </w:r>
      <w:proofErr w:type="spellEnd"/>
      <w:r w:rsidR="001634D4" w:rsidRPr="0052455C">
        <w:rPr>
          <w:rFonts w:asciiTheme="minorHAnsi" w:hAnsiTheme="minorHAnsi" w:cstheme="minorHAnsi"/>
        </w:rPr>
        <w:t xml:space="preserve"> </w:t>
      </w:r>
      <w:proofErr w:type="spellStart"/>
      <w:r w:rsidR="005321D7" w:rsidRPr="0052455C">
        <w:rPr>
          <w:rFonts w:asciiTheme="minorHAnsi" w:hAnsiTheme="minorHAnsi" w:cstheme="minorHAnsi"/>
        </w:rPr>
        <w:t>Funcit</w:t>
      </w:r>
      <w:r w:rsidR="00D57E56" w:rsidRPr="0052455C">
        <w:rPr>
          <w:rFonts w:asciiTheme="minorHAnsi" w:hAnsiTheme="minorHAnsi" w:cstheme="minorHAnsi"/>
        </w:rPr>
        <w:t>i</w:t>
      </w:r>
      <w:r w:rsidR="005321D7" w:rsidRPr="0052455C">
        <w:rPr>
          <w:rFonts w:asciiTheme="minorHAnsi" w:hAnsiTheme="minorHAnsi" w:cstheme="minorHAnsi"/>
        </w:rPr>
        <w:t>on</w:t>
      </w:r>
      <w:bookmarkEnd w:id="22"/>
      <w:proofErr w:type="spellEnd"/>
    </w:p>
    <w:p w14:paraId="4A4B2F7F" w14:textId="77777777" w:rsidR="007B74CB" w:rsidRPr="0052455C" w:rsidRDefault="007B74CB" w:rsidP="008E5749">
      <w:pPr>
        <w:ind w:firstLine="720"/>
        <w:rPr>
          <w:rFonts w:cstheme="minorHAnsi"/>
          <w:szCs w:val="24"/>
        </w:rPr>
      </w:pPr>
      <w:r w:rsidRPr="0052455C">
        <w:rPr>
          <w:rFonts w:cstheme="minorHAnsi"/>
          <w:szCs w:val="24"/>
        </w:rPr>
        <w:t xml:space="preserve">The chat function allows players to communicate with each other over a channel. The message will be encrypted with RSA encryption.  RSA algorithm is an asymmetric cryptography algorithm. Asymmetric actually means that it works on two different keys, </w:t>
      </w:r>
      <w:proofErr w:type="gramStart"/>
      <w:r w:rsidRPr="0052455C">
        <w:rPr>
          <w:rFonts w:cstheme="minorHAnsi"/>
          <w:szCs w:val="24"/>
        </w:rPr>
        <w:t>i.e.</w:t>
      </w:r>
      <w:proofErr w:type="gramEnd"/>
      <w:r w:rsidRPr="0052455C">
        <w:rPr>
          <w:rFonts w:cstheme="minorHAnsi"/>
          <w:szCs w:val="24"/>
        </w:rPr>
        <w:t> Public Key and Private Key. As the name describes, the public key is given to everyone, and the private key is kept private.</w:t>
      </w:r>
    </w:p>
    <w:p w14:paraId="416A06E2" w14:textId="77777777" w:rsidR="007B74CB" w:rsidRPr="0052455C" w:rsidRDefault="007B74CB" w:rsidP="007B74CB">
      <w:pPr>
        <w:rPr>
          <w:rFonts w:cstheme="minorHAnsi"/>
          <w:szCs w:val="24"/>
        </w:rPr>
      </w:pPr>
      <w:r w:rsidRPr="0052455C">
        <w:rPr>
          <w:rFonts w:cstheme="minorHAnsi"/>
          <w:szCs w:val="24"/>
        </w:rPr>
        <w:lastRenderedPageBreak/>
        <w:tab/>
        <w:t>A pair of RSA keys are generated using the standard RSA library in Python. In this project, it will generate a 1024 bits key.</w:t>
      </w:r>
    </w:p>
    <w:p w14:paraId="1B96ED96" w14:textId="77777777" w:rsidR="007B74CB" w:rsidRPr="0052455C" w:rsidRDefault="007B74CB" w:rsidP="007B74CB">
      <w:pPr>
        <w:rPr>
          <w:rFonts w:cstheme="minorHAnsi"/>
          <w:szCs w:val="24"/>
        </w:rPr>
      </w:pPr>
      <w:r w:rsidRPr="0052455C">
        <w:rPr>
          <w:rFonts w:cstheme="minorHAnsi"/>
          <w:szCs w:val="24"/>
        </w:rPr>
        <w:tab/>
      </w:r>
      <w:r w:rsidRPr="0052455C">
        <w:rPr>
          <w:rFonts w:cstheme="minorHAnsi"/>
          <w:noProof/>
          <w:szCs w:val="24"/>
        </w:rPr>
        <w:drawing>
          <wp:inline distT="0" distB="0" distL="0" distR="0" wp14:anchorId="0C787994" wp14:editId="04DCDC8A">
            <wp:extent cx="2800741" cy="3715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2800741" cy="371527"/>
                    </a:xfrm>
                    <a:prstGeom prst="rect">
                      <a:avLst/>
                    </a:prstGeom>
                  </pic:spPr>
                </pic:pic>
              </a:graphicData>
            </a:graphic>
          </wp:inline>
        </w:drawing>
      </w:r>
    </w:p>
    <w:p w14:paraId="08255309" w14:textId="77777777" w:rsidR="007B74CB" w:rsidRPr="0052455C" w:rsidRDefault="007B74CB" w:rsidP="007B74CB">
      <w:pPr>
        <w:rPr>
          <w:rFonts w:cstheme="minorHAnsi"/>
          <w:szCs w:val="24"/>
        </w:rPr>
      </w:pPr>
      <w:r w:rsidRPr="0052455C">
        <w:rPr>
          <w:rFonts w:cstheme="minorHAnsi"/>
          <w:szCs w:val="24"/>
        </w:rPr>
        <w:tab/>
        <w:t xml:space="preserve">Then the public key will be encoded in UTF-8 and send to the client side. If the client-side receives the message and finds out the message's first component is a public key, it will decode and verify it and send its public key to the server. </w:t>
      </w:r>
    </w:p>
    <w:p w14:paraId="1AEF34F2" w14:textId="77777777" w:rsidR="007B74CB" w:rsidRPr="0052455C" w:rsidRDefault="007B74CB" w:rsidP="007B74CB">
      <w:pPr>
        <w:rPr>
          <w:rFonts w:cstheme="minorHAnsi"/>
          <w:szCs w:val="24"/>
        </w:rPr>
      </w:pPr>
      <w:r w:rsidRPr="0052455C">
        <w:rPr>
          <w:rFonts w:cstheme="minorHAnsi"/>
          <w:szCs w:val="24"/>
        </w:rPr>
        <w:tab/>
      </w:r>
      <w:r w:rsidRPr="0052455C">
        <w:rPr>
          <w:rFonts w:cstheme="minorHAnsi"/>
          <w:noProof/>
          <w:szCs w:val="24"/>
        </w:rPr>
        <w:drawing>
          <wp:inline distT="0" distB="0" distL="0" distR="0" wp14:anchorId="28054F55" wp14:editId="6EC1485E">
            <wp:extent cx="3806958" cy="1658203"/>
            <wp:effectExtent l="0" t="0" r="317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819819" cy="1663805"/>
                    </a:xfrm>
                    <a:prstGeom prst="rect">
                      <a:avLst/>
                    </a:prstGeom>
                  </pic:spPr>
                </pic:pic>
              </a:graphicData>
            </a:graphic>
          </wp:inline>
        </w:drawing>
      </w:r>
    </w:p>
    <w:p w14:paraId="65CEF5FD" w14:textId="77777777" w:rsidR="007B74CB" w:rsidRPr="0052455C" w:rsidRDefault="007B74CB" w:rsidP="007B74CB">
      <w:pPr>
        <w:rPr>
          <w:rFonts w:cstheme="minorHAnsi"/>
          <w:szCs w:val="24"/>
        </w:rPr>
      </w:pPr>
      <w:r w:rsidRPr="0052455C">
        <w:rPr>
          <w:rFonts w:cstheme="minorHAnsi"/>
          <w:szCs w:val="24"/>
        </w:rPr>
        <w:tab/>
        <w:t>After the server gets the client's public key, it will decode and verify it and add the client's key to every message sent to the client side.</w:t>
      </w:r>
    </w:p>
    <w:p w14:paraId="4FBFCF17" w14:textId="2BD352CA" w:rsidR="007B74CB" w:rsidRPr="0052455C" w:rsidRDefault="007B74CB" w:rsidP="007B74CB">
      <w:pPr>
        <w:rPr>
          <w:rFonts w:cstheme="minorHAnsi"/>
          <w:szCs w:val="24"/>
        </w:rPr>
      </w:pPr>
      <w:r w:rsidRPr="0052455C">
        <w:rPr>
          <w:rFonts w:cstheme="minorHAnsi"/>
          <w:szCs w:val="24"/>
        </w:rPr>
        <w:tab/>
      </w:r>
      <w:r w:rsidRPr="0052455C">
        <w:rPr>
          <w:rFonts w:cstheme="minorHAnsi"/>
          <w:noProof/>
          <w:szCs w:val="24"/>
        </w:rPr>
        <w:drawing>
          <wp:inline distT="0" distB="0" distL="0" distR="0" wp14:anchorId="08022BD9" wp14:editId="5658D44F">
            <wp:extent cx="3978322" cy="611199"/>
            <wp:effectExtent l="0" t="0" r="317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10097" cy="616081"/>
                    </a:xfrm>
                    <a:prstGeom prst="rect">
                      <a:avLst/>
                    </a:prstGeom>
                  </pic:spPr>
                </pic:pic>
              </a:graphicData>
            </a:graphic>
          </wp:inline>
        </w:drawing>
      </w:r>
    </w:p>
    <w:p w14:paraId="651BEB78" w14:textId="728D1A0D" w:rsidR="00306F89" w:rsidRPr="0052455C" w:rsidRDefault="00306F89" w:rsidP="007B74CB">
      <w:pPr>
        <w:rPr>
          <w:rFonts w:cstheme="minorHAnsi"/>
          <w:szCs w:val="24"/>
        </w:rPr>
      </w:pPr>
      <w:r w:rsidRPr="0052455C">
        <w:rPr>
          <w:rFonts w:cstheme="minorHAnsi"/>
          <w:szCs w:val="24"/>
        </w:rPr>
        <w:tab/>
      </w:r>
      <w:r w:rsidR="005417CD" w:rsidRPr="0052455C">
        <w:rPr>
          <w:rFonts w:cstheme="minorHAnsi"/>
          <w:szCs w:val="24"/>
        </w:rPr>
        <w:t>Below is the diagram of the encryption process.</w:t>
      </w:r>
    </w:p>
    <w:p w14:paraId="2A2D5857" w14:textId="16600C71" w:rsidR="00FE1FD9" w:rsidRPr="0052455C" w:rsidRDefault="00FC642E" w:rsidP="007B74CB">
      <w:pPr>
        <w:rPr>
          <w:rFonts w:cstheme="minorHAnsi"/>
          <w:szCs w:val="24"/>
        </w:rPr>
      </w:pPr>
      <w:r w:rsidRPr="0052455C">
        <w:rPr>
          <w:rFonts w:cstheme="minorHAnsi"/>
          <w:noProof/>
          <w:szCs w:val="24"/>
        </w:rPr>
        <w:lastRenderedPageBreak/>
        <w:drawing>
          <wp:inline distT="0" distB="0" distL="0" distR="0" wp14:anchorId="7DCA0185" wp14:editId="45A29064">
            <wp:extent cx="5943600" cy="2059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inline>
        </w:drawing>
      </w:r>
    </w:p>
    <w:p w14:paraId="1BB087FC" w14:textId="02BBADF6" w:rsidR="005321D7" w:rsidRPr="0052455C" w:rsidRDefault="008C512A" w:rsidP="00A620C4">
      <w:pPr>
        <w:pStyle w:val="Heading3"/>
        <w:rPr>
          <w:rFonts w:asciiTheme="minorHAnsi" w:hAnsiTheme="minorHAnsi" w:cstheme="minorHAnsi"/>
        </w:rPr>
      </w:pPr>
      <w:bookmarkStart w:id="23" w:name="_Toc83232005"/>
      <w:r w:rsidRPr="0052455C">
        <w:rPr>
          <w:rFonts w:asciiTheme="minorHAnsi" w:hAnsiTheme="minorHAnsi" w:cstheme="minorHAnsi"/>
        </w:rPr>
        <w:t>2.6.7 SMTP Server</w:t>
      </w:r>
      <w:bookmarkEnd w:id="23"/>
    </w:p>
    <w:p w14:paraId="5528344A" w14:textId="77777777" w:rsidR="00DA1CFD" w:rsidRPr="0052455C" w:rsidRDefault="00DA1CFD" w:rsidP="00D33487">
      <w:pPr>
        <w:ind w:firstLine="720"/>
        <w:rPr>
          <w:rFonts w:cstheme="minorHAnsi"/>
          <w:szCs w:val="24"/>
        </w:rPr>
      </w:pPr>
      <w:r w:rsidRPr="0052455C">
        <w:rPr>
          <w:rFonts w:cstheme="minorHAnsi"/>
          <w:szCs w:val="24"/>
        </w:rPr>
        <w:t xml:space="preserve">I choose to use a third-party SMTP service to achieve the functionality of the two-factor authentication. I choose to use the Tencent SMTP server since it is more convenient to send emails. I need to register a valid Tencent QQ account, a valid SMTP server address, and a valid SMTP port to set up the service. </w:t>
      </w:r>
    </w:p>
    <w:p w14:paraId="026AF013" w14:textId="77777777" w:rsidR="00DA1CFD" w:rsidRPr="0052455C" w:rsidRDefault="00DA1CFD" w:rsidP="00DA1CFD">
      <w:pPr>
        <w:rPr>
          <w:rFonts w:cstheme="minorHAnsi"/>
          <w:szCs w:val="24"/>
        </w:rPr>
      </w:pPr>
      <w:r w:rsidRPr="0052455C">
        <w:rPr>
          <w:rFonts w:cstheme="minorHAnsi"/>
          <w:szCs w:val="24"/>
        </w:rPr>
        <w:tab/>
        <w:t xml:space="preserve">The image below shows all elements to set up the SMTP server: a Tencent account and password, server address and server port. </w:t>
      </w:r>
    </w:p>
    <w:p w14:paraId="5B88BFAC" w14:textId="77777777" w:rsidR="00DA1CFD" w:rsidRPr="0052455C" w:rsidRDefault="00DA1CFD" w:rsidP="00DA1CFD">
      <w:pPr>
        <w:rPr>
          <w:rFonts w:cstheme="minorHAnsi"/>
          <w:szCs w:val="24"/>
        </w:rPr>
      </w:pPr>
      <w:r w:rsidRPr="0052455C">
        <w:rPr>
          <w:rFonts w:cstheme="minorHAnsi"/>
          <w:szCs w:val="24"/>
        </w:rPr>
        <w:tab/>
      </w:r>
      <w:r w:rsidRPr="0052455C">
        <w:rPr>
          <w:rFonts w:cstheme="minorHAnsi"/>
          <w:noProof/>
          <w:szCs w:val="24"/>
        </w:rPr>
        <w:drawing>
          <wp:inline distT="0" distB="0" distL="0" distR="0" wp14:anchorId="164F44F1" wp14:editId="7A148ACB">
            <wp:extent cx="2476846" cy="1276528"/>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76846" cy="1276528"/>
                    </a:xfrm>
                    <a:prstGeom prst="rect">
                      <a:avLst/>
                    </a:prstGeom>
                  </pic:spPr>
                </pic:pic>
              </a:graphicData>
            </a:graphic>
          </wp:inline>
        </w:drawing>
      </w:r>
    </w:p>
    <w:p w14:paraId="282E2139" w14:textId="77777777" w:rsidR="00DA1CFD" w:rsidRPr="0052455C" w:rsidRDefault="00DA1CFD" w:rsidP="00DA1CFD">
      <w:pPr>
        <w:rPr>
          <w:rFonts w:cstheme="minorHAnsi"/>
          <w:szCs w:val="24"/>
        </w:rPr>
      </w:pPr>
      <w:r w:rsidRPr="0052455C">
        <w:rPr>
          <w:rFonts w:cstheme="minorHAnsi"/>
          <w:szCs w:val="24"/>
        </w:rPr>
        <w:tab/>
        <w:t xml:space="preserve">Then I need to create a random verification code for each request. I choose to use the Python Random library to generate a six-digit verification code for each request. </w:t>
      </w:r>
    </w:p>
    <w:p w14:paraId="0CBD5C3B" w14:textId="77777777" w:rsidR="00DA1CFD" w:rsidRPr="0052455C" w:rsidRDefault="00DA1CFD" w:rsidP="00DA1CFD">
      <w:pPr>
        <w:rPr>
          <w:rFonts w:cstheme="minorHAnsi"/>
          <w:szCs w:val="24"/>
        </w:rPr>
      </w:pPr>
      <w:r w:rsidRPr="0052455C">
        <w:rPr>
          <w:rFonts w:cstheme="minorHAnsi"/>
          <w:szCs w:val="24"/>
        </w:rPr>
        <w:tab/>
      </w:r>
      <w:r w:rsidRPr="0052455C">
        <w:rPr>
          <w:rFonts w:cstheme="minorHAnsi"/>
          <w:noProof/>
          <w:szCs w:val="24"/>
        </w:rPr>
        <w:drawing>
          <wp:inline distT="0" distB="0" distL="0" distR="0" wp14:anchorId="011D8543" wp14:editId="648E0406">
            <wp:extent cx="3077004" cy="27626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3077004" cy="276264"/>
                    </a:xfrm>
                    <a:prstGeom prst="rect">
                      <a:avLst/>
                    </a:prstGeom>
                  </pic:spPr>
                </pic:pic>
              </a:graphicData>
            </a:graphic>
          </wp:inline>
        </w:drawing>
      </w:r>
    </w:p>
    <w:p w14:paraId="5787F2B6" w14:textId="77777777" w:rsidR="00DA1CFD" w:rsidRPr="0052455C" w:rsidRDefault="00DA1CFD" w:rsidP="00DA1CFD">
      <w:pPr>
        <w:rPr>
          <w:rFonts w:cstheme="minorHAnsi"/>
          <w:szCs w:val="24"/>
        </w:rPr>
      </w:pPr>
      <w:r w:rsidRPr="0052455C">
        <w:rPr>
          <w:rFonts w:cstheme="minorHAnsi"/>
          <w:szCs w:val="24"/>
        </w:rPr>
        <w:lastRenderedPageBreak/>
        <w:tab/>
        <w:t xml:space="preserve">Then the verification code will be embedded into the body part of each email and send to the player's emails. </w:t>
      </w:r>
    </w:p>
    <w:p w14:paraId="15772190" w14:textId="77777777" w:rsidR="00DA1CFD" w:rsidRPr="0052455C" w:rsidRDefault="00DA1CFD" w:rsidP="00DA1CFD">
      <w:pPr>
        <w:rPr>
          <w:rFonts w:cstheme="minorHAnsi"/>
          <w:szCs w:val="24"/>
        </w:rPr>
      </w:pPr>
      <w:r w:rsidRPr="0052455C">
        <w:rPr>
          <w:rFonts w:cstheme="minorHAnsi"/>
          <w:noProof/>
          <w:szCs w:val="24"/>
        </w:rPr>
        <w:drawing>
          <wp:inline distT="0" distB="0" distL="0" distR="0" wp14:anchorId="373D4C39" wp14:editId="45A1F72E">
            <wp:extent cx="5943600" cy="262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943600" cy="262890"/>
                    </a:xfrm>
                    <a:prstGeom prst="rect">
                      <a:avLst/>
                    </a:prstGeom>
                  </pic:spPr>
                </pic:pic>
              </a:graphicData>
            </a:graphic>
          </wp:inline>
        </w:drawing>
      </w:r>
    </w:p>
    <w:p w14:paraId="750D5A8E" w14:textId="60C75EED" w:rsidR="00D1433B" w:rsidRPr="0052455C" w:rsidRDefault="00E76281" w:rsidP="00330E03">
      <w:pPr>
        <w:pStyle w:val="Heading3"/>
        <w:rPr>
          <w:rFonts w:asciiTheme="minorHAnsi" w:hAnsiTheme="minorHAnsi" w:cstheme="minorHAnsi"/>
        </w:rPr>
      </w:pPr>
      <w:bookmarkStart w:id="24" w:name="_Toc83232006"/>
      <w:r w:rsidRPr="0052455C">
        <w:rPr>
          <w:rFonts w:asciiTheme="minorHAnsi" w:hAnsiTheme="minorHAnsi" w:cstheme="minorHAnsi"/>
        </w:rPr>
        <w:t>2.6.8 Player Register and Log in</w:t>
      </w:r>
      <w:bookmarkEnd w:id="24"/>
    </w:p>
    <w:p w14:paraId="5DE60F23" w14:textId="77777777" w:rsidR="008B7EAE" w:rsidRPr="0052455C" w:rsidRDefault="008B7EAE" w:rsidP="006A26BF">
      <w:pPr>
        <w:ind w:firstLine="720"/>
        <w:rPr>
          <w:rFonts w:cstheme="minorHAnsi"/>
          <w:szCs w:val="24"/>
        </w:rPr>
      </w:pPr>
      <w:r w:rsidRPr="0052455C">
        <w:rPr>
          <w:rFonts w:cstheme="minorHAnsi"/>
          <w:szCs w:val="24"/>
        </w:rPr>
        <w:t>Players can register and log in to the game via two-factor authentication. I created a JSON format file to store player login information to the local JSON file. As the image shown below, players will have a valid email address, passwords and verification code stored in the local file. If a player chooses to register in the first step, the SMTP server will send a verification email with a verification code inside.</w:t>
      </w:r>
    </w:p>
    <w:p w14:paraId="5DDFAAB9" w14:textId="77777777" w:rsidR="008B7EAE" w:rsidRPr="0052455C" w:rsidRDefault="008B7EAE" w:rsidP="008B7EAE">
      <w:pPr>
        <w:rPr>
          <w:rFonts w:cstheme="minorHAnsi"/>
          <w:szCs w:val="24"/>
        </w:rPr>
      </w:pPr>
      <w:r w:rsidRPr="0052455C">
        <w:rPr>
          <w:rFonts w:cstheme="minorHAnsi"/>
          <w:szCs w:val="24"/>
        </w:rPr>
        <w:tab/>
      </w:r>
      <w:r w:rsidRPr="0052455C">
        <w:rPr>
          <w:rFonts w:cstheme="minorHAnsi"/>
          <w:noProof/>
          <w:szCs w:val="24"/>
        </w:rPr>
        <w:drawing>
          <wp:inline distT="0" distB="0" distL="0" distR="0" wp14:anchorId="5A9E39B9" wp14:editId="03195922">
            <wp:extent cx="5163271" cy="1581371"/>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163271" cy="1581371"/>
                    </a:xfrm>
                    <a:prstGeom prst="rect">
                      <a:avLst/>
                    </a:prstGeom>
                  </pic:spPr>
                </pic:pic>
              </a:graphicData>
            </a:graphic>
          </wp:inline>
        </w:drawing>
      </w:r>
    </w:p>
    <w:p w14:paraId="68A56275" w14:textId="77777777" w:rsidR="008B7EAE" w:rsidRPr="0052455C" w:rsidRDefault="008B7EAE" w:rsidP="008B7EAE">
      <w:pPr>
        <w:rPr>
          <w:rFonts w:cstheme="minorHAnsi"/>
          <w:szCs w:val="24"/>
        </w:rPr>
      </w:pPr>
      <w:r w:rsidRPr="0052455C">
        <w:rPr>
          <w:rFonts w:cstheme="minorHAnsi"/>
          <w:szCs w:val="24"/>
        </w:rPr>
        <w:tab/>
        <w:t>Once a player is registered, he will have a JSON file with his email and password for logging into the game. Every time the player tries to log in, the program will check whether the user entered password matches the email and password in the JSON file.</w:t>
      </w:r>
    </w:p>
    <w:p w14:paraId="08B0E7C0" w14:textId="31CEB340" w:rsidR="008E52E9" w:rsidRPr="0052455C" w:rsidRDefault="008B7EAE" w:rsidP="0052458C">
      <w:pPr>
        <w:rPr>
          <w:rFonts w:cstheme="minorHAnsi"/>
          <w:szCs w:val="24"/>
        </w:rPr>
      </w:pPr>
      <w:r w:rsidRPr="0052455C">
        <w:rPr>
          <w:rFonts w:cstheme="minorHAnsi"/>
          <w:szCs w:val="24"/>
        </w:rPr>
        <w:tab/>
      </w:r>
      <w:r w:rsidRPr="0052455C">
        <w:rPr>
          <w:rFonts w:cstheme="minorHAnsi"/>
          <w:noProof/>
          <w:szCs w:val="24"/>
        </w:rPr>
        <w:drawing>
          <wp:inline distT="0" distB="0" distL="0" distR="0" wp14:anchorId="7E7D288B" wp14:editId="2289495F">
            <wp:extent cx="5943600" cy="3543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943600" cy="354330"/>
                    </a:xfrm>
                    <a:prstGeom prst="rect">
                      <a:avLst/>
                    </a:prstGeom>
                  </pic:spPr>
                </pic:pic>
              </a:graphicData>
            </a:graphic>
          </wp:inline>
        </w:drawing>
      </w:r>
    </w:p>
    <w:p w14:paraId="61BF6B46" w14:textId="64F031C0" w:rsidR="00FC642E" w:rsidRPr="0052455C" w:rsidRDefault="00FC642E" w:rsidP="0052458C">
      <w:pPr>
        <w:rPr>
          <w:rFonts w:cstheme="minorHAnsi"/>
          <w:szCs w:val="24"/>
        </w:rPr>
      </w:pPr>
      <w:r w:rsidRPr="0052455C">
        <w:rPr>
          <w:rFonts w:cstheme="minorHAnsi"/>
          <w:szCs w:val="24"/>
        </w:rPr>
        <w:tab/>
        <w:t>The image below explains the process.</w:t>
      </w:r>
    </w:p>
    <w:p w14:paraId="5D58103C" w14:textId="1297AC80" w:rsidR="00FC642E" w:rsidRPr="0052455C" w:rsidRDefault="00FC642E" w:rsidP="0052458C">
      <w:pPr>
        <w:rPr>
          <w:rFonts w:eastAsiaTheme="minorEastAsia" w:cstheme="minorHAnsi"/>
          <w:szCs w:val="24"/>
          <w:lang w:eastAsia="zh-CN"/>
        </w:rPr>
      </w:pPr>
      <w:r w:rsidRPr="0052455C">
        <w:rPr>
          <w:rFonts w:eastAsiaTheme="minorEastAsia" w:cstheme="minorHAnsi"/>
          <w:noProof/>
          <w:szCs w:val="24"/>
          <w:lang w:eastAsia="zh-CN"/>
        </w:rPr>
        <w:lastRenderedPageBreak/>
        <w:drawing>
          <wp:inline distT="0" distB="0" distL="0" distR="0" wp14:anchorId="5FC1634B" wp14:editId="38445DC9">
            <wp:extent cx="5067300" cy="479107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67300" cy="4791075"/>
                    </a:xfrm>
                    <a:prstGeom prst="rect">
                      <a:avLst/>
                    </a:prstGeom>
                  </pic:spPr>
                </pic:pic>
              </a:graphicData>
            </a:graphic>
          </wp:inline>
        </w:drawing>
      </w:r>
    </w:p>
    <w:p w14:paraId="63B18BAA" w14:textId="7084C756" w:rsidR="003B36BD" w:rsidRPr="0052455C" w:rsidRDefault="003B36BD" w:rsidP="001B5696">
      <w:pPr>
        <w:pStyle w:val="Heading2"/>
        <w:numPr>
          <w:ilvl w:val="1"/>
          <w:numId w:val="1"/>
        </w:numPr>
        <w:rPr>
          <w:rFonts w:asciiTheme="minorHAnsi" w:hAnsiTheme="minorHAnsi" w:cstheme="minorHAnsi"/>
          <w:sz w:val="24"/>
          <w:szCs w:val="24"/>
        </w:rPr>
      </w:pPr>
      <w:bookmarkStart w:id="25" w:name="_Toc83232007"/>
      <w:r w:rsidRPr="0052455C">
        <w:rPr>
          <w:rFonts w:asciiTheme="minorHAnsi" w:hAnsiTheme="minorHAnsi" w:cstheme="minorHAnsi"/>
          <w:sz w:val="24"/>
          <w:szCs w:val="24"/>
        </w:rPr>
        <w:t>Diagrams</w:t>
      </w:r>
      <w:bookmarkEnd w:id="25"/>
    </w:p>
    <w:p w14:paraId="30E015F2" w14:textId="759D2050" w:rsidR="00641F96" w:rsidRPr="0052455C" w:rsidRDefault="00641F96" w:rsidP="005F0673">
      <w:pPr>
        <w:pStyle w:val="Heading3"/>
        <w:rPr>
          <w:rFonts w:asciiTheme="minorHAnsi" w:hAnsiTheme="minorHAnsi" w:cstheme="minorHAnsi"/>
        </w:rPr>
      </w:pPr>
      <w:bookmarkStart w:id="26" w:name="_Toc83232008"/>
      <w:r w:rsidRPr="0052455C">
        <w:rPr>
          <w:rFonts w:asciiTheme="minorHAnsi" w:hAnsiTheme="minorHAnsi" w:cstheme="minorHAnsi"/>
        </w:rPr>
        <w:t xml:space="preserve">2.7.1 </w:t>
      </w:r>
      <w:r w:rsidR="00A30525" w:rsidRPr="0052455C">
        <w:rPr>
          <w:rFonts w:asciiTheme="minorHAnsi" w:hAnsiTheme="minorHAnsi" w:cstheme="minorHAnsi"/>
        </w:rPr>
        <w:t xml:space="preserve">Map Objects </w:t>
      </w:r>
      <w:r w:rsidRPr="0052455C">
        <w:rPr>
          <w:rFonts w:asciiTheme="minorHAnsi" w:hAnsiTheme="minorHAnsi" w:cstheme="minorHAnsi"/>
        </w:rPr>
        <w:t>Class Diagram</w:t>
      </w:r>
      <w:bookmarkEnd w:id="26"/>
      <w:r w:rsidRPr="0052455C">
        <w:rPr>
          <w:rFonts w:asciiTheme="minorHAnsi" w:hAnsiTheme="minorHAnsi" w:cstheme="minorHAnsi"/>
        </w:rPr>
        <w:t xml:space="preserve"> </w:t>
      </w:r>
    </w:p>
    <w:p w14:paraId="31C6E07F" w14:textId="67B0E6C7" w:rsidR="00641F96" w:rsidRPr="0052455C" w:rsidRDefault="005F0673" w:rsidP="00004592">
      <w:pPr>
        <w:ind w:firstLine="720"/>
        <w:rPr>
          <w:rFonts w:cstheme="minorHAnsi"/>
          <w:szCs w:val="24"/>
        </w:rPr>
      </w:pPr>
      <w:r w:rsidRPr="0052455C">
        <w:rPr>
          <w:rFonts w:cstheme="minorHAnsi"/>
          <w:szCs w:val="24"/>
        </w:rPr>
        <w:t xml:space="preserve">Class diagrams </w:t>
      </w:r>
      <w:r w:rsidR="00C65AFA" w:rsidRPr="0052455C">
        <w:rPr>
          <w:rFonts w:cstheme="minorHAnsi"/>
          <w:szCs w:val="24"/>
        </w:rPr>
        <w:t>is the</w:t>
      </w:r>
      <w:r w:rsidRPr="0052455C">
        <w:rPr>
          <w:rFonts w:cstheme="minorHAnsi"/>
          <w:szCs w:val="24"/>
        </w:rPr>
        <w:t xml:space="preserve"> diagram in UML as they clearly map out the structure of a particular system by modeling its classes, attributes, operations, and relationships between objects.</w:t>
      </w:r>
    </w:p>
    <w:p w14:paraId="08924DFE" w14:textId="62F7D151" w:rsidR="00D00661" w:rsidRPr="0052455C" w:rsidRDefault="003C1871" w:rsidP="003C1871">
      <w:pPr>
        <w:rPr>
          <w:rFonts w:cstheme="minorHAnsi"/>
          <w:szCs w:val="24"/>
        </w:rPr>
      </w:pPr>
      <w:r w:rsidRPr="0052455C">
        <w:rPr>
          <w:rFonts w:cstheme="minorHAnsi"/>
          <w:noProof/>
          <w:szCs w:val="24"/>
        </w:rPr>
        <w:lastRenderedPageBreak/>
        <w:drawing>
          <wp:inline distT="0" distB="0" distL="0" distR="0" wp14:anchorId="15DFEA11" wp14:editId="4D737FBA">
            <wp:extent cx="5001323" cy="6420746"/>
            <wp:effectExtent l="0" t="0" r="889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01323" cy="6420746"/>
                    </a:xfrm>
                    <a:prstGeom prst="rect">
                      <a:avLst/>
                    </a:prstGeom>
                  </pic:spPr>
                </pic:pic>
              </a:graphicData>
            </a:graphic>
          </wp:inline>
        </w:drawing>
      </w:r>
    </w:p>
    <w:p w14:paraId="58260CF5" w14:textId="16AAAE7E" w:rsidR="003C1871" w:rsidRPr="0052455C" w:rsidRDefault="003C1871" w:rsidP="00075B20">
      <w:pPr>
        <w:pStyle w:val="Heading3"/>
        <w:rPr>
          <w:rFonts w:asciiTheme="minorHAnsi" w:hAnsiTheme="minorHAnsi" w:cstheme="minorHAnsi"/>
        </w:rPr>
      </w:pPr>
      <w:bookmarkStart w:id="27" w:name="_Toc83232009"/>
      <w:r w:rsidRPr="0052455C">
        <w:rPr>
          <w:rFonts w:asciiTheme="minorHAnsi" w:hAnsiTheme="minorHAnsi" w:cstheme="minorHAnsi"/>
        </w:rPr>
        <w:t>2.7.2 Chess Units Class Diagram</w:t>
      </w:r>
      <w:bookmarkEnd w:id="27"/>
    </w:p>
    <w:p w14:paraId="2CF4E7F3" w14:textId="74F71C92" w:rsidR="00075B20" w:rsidRPr="0052455C" w:rsidRDefault="009146E9" w:rsidP="003C1871">
      <w:pPr>
        <w:rPr>
          <w:rFonts w:cstheme="minorHAnsi"/>
          <w:szCs w:val="24"/>
        </w:rPr>
      </w:pPr>
      <w:r w:rsidRPr="0052455C">
        <w:rPr>
          <w:rFonts w:cstheme="minorHAnsi"/>
          <w:szCs w:val="24"/>
        </w:rPr>
        <w:tab/>
        <w:t xml:space="preserve">Below image will be </w:t>
      </w:r>
      <w:proofErr w:type="spellStart"/>
      <w:proofErr w:type="gramStart"/>
      <w:r w:rsidRPr="0052455C">
        <w:rPr>
          <w:rFonts w:cstheme="minorHAnsi"/>
          <w:szCs w:val="24"/>
        </w:rPr>
        <w:t>a</w:t>
      </w:r>
      <w:proofErr w:type="spellEnd"/>
      <w:proofErr w:type="gramEnd"/>
      <w:r w:rsidRPr="0052455C">
        <w:rPr>
          <w:rFonts w:cstheme="minorHAnsi"/>
          <w:szCs w:val="24"/>
        </w:rPr>
        <w:t xml:space="preserve"> example of </w:t>
      </w:r>
      <w:r w:rsidR="00FA76BA" w:rsidRPr="0052455C">
        <w:rPr>
          <w:rFonts w:cstheme="minorHAnsi"/>
          <w:szCs w:val="24"/>
        </w:rPr>
        <w:t xml:space="preserve">class diagram of </w:t>
      </w:r>
      <w:r w:rsidRPr="0052455C">
        <w:rPr>
          <w:rFonts w:cstheme="minorHAnsi"/>
          <w:szCs w:val="24"/>
        </w:rPr>
        <w:t>a chess unit</w:t>
      </w:r>
      <w:r w:rsidR="00EC5FE0" w:rsidRPr="0052455C">
        <w:rPr>
          <w:rFonts w:cstheme="minorHAnsi"/>
          <w:szCs w:val="24"/>
        </w:rPr>
        <w:t>. Each</w:t>
      </w:r>
      <w:r w:rsidR="00590FEE" w:rsidRPr="0052455C">
        <w:rPr>
          <w:rFonts w:cstheme="minorHAnsi"/>
          <w:szCs w:val="24"/>
        </w:rPr>
        <w:t xml:space="preserve"> chess unit will have same variable names but different values.</w:t>
      </w:r>
    </w:p>
    <w:p w14:paraId="47100766" w14:textId="02F5E7E4" w:rsidR="00EE261E" w:rsidRPr="0052455C" w:rsidRDefault="00EE261E" w:rsidP="003C1871">
      <w:pPr>
        <w:rPr>
          <w:rFonts w:cstheme="minorHAnsi"/>
          <w:szCs w:val="24"/>
        </w:rPr>
      </w:pPr>
      <w:r w:rsidRPr="0052455C">
        <w:rPr>
          <w:rFonts w:cstheme="minorHAnsi"/>
          <w:szCs w:val="24"/>
        </w:rPr>
        <w:lastRenderedPageBreak/>
        <w:tab/>
      </w:r>
      <w:r w:rsidRPr="0052455C">
        <w:rPr>
          <w:rFonts w:cstheme="minorHAnsi"/>
          <w:noProof/>
          <w:szCs w:val="24"/>
        </w:rPr>
        <w:drawing>
          <wp:inline distT="0" distB="0" distL="0" distR="0" wp14:anchorId="2ECDC1D0" wp14:editId="52643E25">
            <wp:extent cx="2172003" cy="4067743"/>
            <wp:effectExtent l="0" t="0" r="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72003" cy="4067743"/>
                    </a:xfrm>
                    <a:prstGeom prst="rect">
                      <a:avLst/>
                    </a:prstGeom>
                  </pic:spPr>
                </pic:pic>
              </a:graphicData>
            </a:graphic>
          </wp:inline>
        </w:drawing>
      </w:r>
    </w:p>
    <w:p w14:paraId="37896B46" w14:textId="0D42694A" w:rsidR="001B5696" w:rsidRPr="0052455C" w:rsidRDefault="001B5696" w:rsidP="001B5696">
      <w:pPr>
        <w:pStyle w:val="Heading2"/>
        <w:numPr>
          <w:ilvl w:val="1"/>
          <w:numId w:val="1"/>
        </w:numPr>
        <w:rPr>
          <w:rFonts w:asciiTheme="minorHAnsi" w:hAnsiTheme="minorHAnsi" w:cstheme="minorHAnsi"/>
          <w:sz w:val="24"/>
          <w:szCs w:val="24"/>
        </w:rPr>
      </w:pPr>
      <w:bookmarkStart w:id="28" w:name="_Toc83232010"/>
      <w:r w:rsidRPr="0052455C">
        <w:rPr>
          <w:rFonts w:asciiTheme="minorHAnsi" w:hAnsiTheme="minorHAnsi" w:cstheme="minorHAnsi"/>
          <w:sz w:val="24"/>
          <w:szCs w:val="24"/>
        </w:rPr>
        <w:t>Testing Details and Results</w:t>
      </w:r>
      <w:bookmarkEnd w:id="28"/>
    </w:p>
    <w:p w14:paraId="47CDEC49" w14:textId="77777777" w:rsidR="001C6A6C" w:rsidRPr="0052455C" w:rsidRDefault="001C6A6C" w:rsidP="001C6A6C">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1929C6" w:rsidRPr="0052455C" w14:paraId="66350C56" w14:textId="77777777" w:rsidTr="006F0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133C25DD" w14:textId="77777777" w:rsidR="001929C6" w:rsidRPr="0052455C" w:rsidRDefault="001929C6" w:rsidP="009C6897">
            <w:pPr>
              <w:rPr>
                <w:rFonts w:cstheme="minorHAnsi"/>
                <w:szCs w:val="24"/>
              </w:rPr>
            </w:pPr>
            <w:r w:rsidRPr="0052455C">
              <w:rPr>
                <w:rFonts w:cstheme="minorHAnsi"/>
                <w:szCs w:val="24"/>
              </w:rPr>
              <w:t>Test Case</w:t>
            </w:r>
          </w:p>
        </w:tc>
        <w:tc>
          <w:tcPr>
            <w:tcW w:w="2484" w:type="dxa"/>
          </w:tcPr>
          <w:p w14:paraId="058540E4" w14:textId="77777777" w:rsidR="001929C6" w:rsidRPr="0052455C" w:rsidRDefault="001929C6"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41727BE" w14:textId="77777777" w:rsidR="001929C6" w:rsidRPr="0052455C" w:rsidRDefault="001929C6"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675C97B6" w14:textId="77777777" w:rsidR="001929C6" w:rsidRPr="0052455C" w:rsidRDefault="001929C6"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1929C6" w:rsidRPr="0052455C" w14:paraId="5AFDBE01" w14:textId="77777777" w:rsidTr="006F05A8">
        <w:tc>
          <w:tcPr>
            <w:cnfStyle w:val="001000000000" w:firstRow="0" w:lastRow="0" w:firstColumn="1" w:lastColumn="0" w:oddVBand="0" w:evenVBand="0" w:oddHBand="0" w:evenHBand="0" w:firstRowFirstColumn="0" w:firstRowLastColumn="0" w:lastRowFirstColumn="0" w:lastRowLastColumn="0"/>
            <w:tcW w:w="1061" w:type="dxa"/>
          </w:tcPr>
          <w:p w14:paraId="1C273CAD" w14:textId="77777777" w:rsidR="001929C6" w:rsidRPr="0052455C" w:rsidRDefault="001929C6" w:rsidP="006F05A8">
            <w:pPr>
              <w:rPr>
                <w:rFonts w:cstheme="minorHAnsi"/>
                <w:szCs w:val="24"/>
              </w:rPr>
            </w:pPr>
            <w:r w:rsidRPr="0052455C">
              <w:rPr>
                <w:rFonts w:cstheme="minorHAnsi"/>
                <w:szCs w:val="24"/>
              </w:rPr>
              <w:t>1</w:t>
            </w:r>
          </w:p>
        </w:tc>
        <w:tc>
          <w:tcPr>
            <w:tcW w:w="2484" w:type="dxa"/>
          </w:tcPr>
          <w:p w14:paraId="284F6EDF" w14:textId="77777777" w:rsidR="001929C6" w:rsidRPr="0052455C" w:rsidRDefault="001929C6"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landing page display properly</w:t>
            </w:r>
          </w:p>
        </w:tc>
        <w:tc>
          <w:tcPr>
            <w:tcW w:w="4460" w:type="dxa"/>
          </w:tcPr>
          <w:p w14:paraId="0A5D396E" w14:textId="77777777" w:rsidR="001929C6" w:rsidRPr="0052455C" w:rsidRDefault="001929C6"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The landing page should display 3 buttons: Single Player, Multiplayer, Dark Mode</w:t>
            </w:r>
          </w:p>
        </w:tc>
        <w:tc>
          <w:tcPr>
            <w:tcW w:w="1440" w:type="dxa"/>
          </w:tcPr>
          <w:p w14:paraId="3570F153" w14:textId="77777777" w:rsidR="001929C6" w:rsidRPr="0052455C" w:rsidRDefault="001929C6"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48E6D81D" w14:textId="77777777" w:rsidR="001929C6" w:rsidRPr="0052455C" w:rsidRDefault="001929C6"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961FFCD" w14:textId="4776DF6C" w:rsidR="002D167E" w:rsidRPr="0052455C" w:rsidRDefault="002D167E" w:rsidP="001929C6">
      <w:pPr>
        <w:rPr>
          <w:rFonts w:cstheme="minorHAnsi"/>
          <w:szCs w:val="24"/>
        </w:rPr>
      </w:pPr>
      <w:r w:rsidRPr="0052455C">
        <w:rPr>
          <w:rFonts w:cstheme="minorHAnsi"/>
          <w:szCs w:val="24"/>
        </w:rPr>
        <w:t>Result:</w:t>
      </w:r>
    </w:p>
    <w:p w14:paraId="36661062" w14:textId="1EC80B9C" w:rsidR="002D167E" w:rsidRPr="0052455C" w:rsidRDefault="002D167E" w:rsidP="001929C6">
      <w:pPr>
        <w:rPr>
          <w:rFonts w:cstheme="minorHAnsi"/>
          <w:szCs w:val="24"/>
        </w:rPr>
      </w:pPr>
      <w:r w:rsidRPr="0052455C">
        <w:rPr>
          <w:rFonts w:cstheme="minorHAnsi"/>
          <w:noProof/>
          <w:szCs w:val="24"/>
        </w:rPr>
        <w:lastRenderedPageBreak/>
        <w:drawing>
          <wp:inline distT="0" distB="0" distL="0" distR="0" wp14:anchorId="5D4FB559" wp14:editId="4E6064DA">
            <wp:extent cx="2904822" cy="2971800"/>
            <wp:effectExtent l="0" t="0" r="0" b="0"/>
            <wp:docPr id="37" name="Picture 37"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diagram, text, application, chat or text messag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9771" cy="2976863"/>
                    </a:xfrm>
                    <a:prstGeom prst="rect">
                      <a:avLst/>
                    </a:prstGeom>
                    <a:noFill/>
                    <a:ln>
                      <a:noFill/>
                    </a:ln>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B3457B" w:rsidRPr="0052455C" w14:paraId="2D74EE05" w14:textId="77777777" w:rsidTr="006F0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03F5254A" w14:textId="77777777" w:rsidR="00B3457B" w:rsidRPr="0052455C" w:rsidRDefault="00B3457B" w:rsidP="006F05A8">
            <w:pPr>
              <w:rPr>
                <w:rFonts w:cstheme="minorHAnsi"/>
                <w:szCs w:val="24"/>
              </w:rPr>
            </w:pPr>
            <w:r w:rsidRPr="0052455C">
              <w:rPr>
                <w:rFonts w:cstheme="minorHAnsi"/>
                <w:szCs w:val="24"/>
              </w:rPr>
              <w:t>Test Case</w:t>
            </w:r>
          </w:p>
        </w:tc>
        <w:tc>
          <w:tcPr>
            <w:tcW w:w="2484" w:type="dxa"/>
          </w:tcPr>
          <w:p w14:paraId="6EA444DF" w14:textId="77777777" w:rsidR="00B3457B" w:rsidRPr="0052455C" w:rsidRDefault="00B3457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2EF319AC" w14:textId="77777777" w:rsidR="00B3457B" w:rsidRPr="0052455C" w:rsidRDefault="00B3457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3F2C9C4C" w14:textId="77777777" w:rsidR="00B3457B" w:rsidRPr="0052455C" w:rsidRDefault="00B3457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B3457B" w:rsidRPr="0052455C" w14:paraId="6134AE4D" w14:textId="77777777" w:rsidTr="006F05A8">
        <w:tc>
          <w:tcPr>
            <w:cnfStyle w:val="001000000000" w:firstRow="0" w:lastRow="0" w:firstColumn="1" w:lastColumn="0" w:oddVBand="0" w:evenVBand="0" w:oddHBand="0" w:evenHBand="0" w:firstRowFirstColumn="0" w:firstRowLastColumn="0" w:lastRowFirstColumn="0" w:lastRowLastColumn="0"/>
            <w:tcW w:w="1061" w:type="dxa"/>
          </w:tcPr>
          <w:p w14:paraId="79DC0A8F" w14:textId="4B715708" w:rsidR="00B3457B" w:rsidRPr="0052455C" w:rsidRDefault="00444FA3" w:rsidP="006F05A8">
            <w:pPr>
              <w:rPr>
                <w:rFonts w:cstheme="minorHAnsi"/>
                <w:szCs w:val="24"/>
              </w:rPr>
            </w:pPr>
            <w:r w:rsidRPr="0052455C">
              <w:rPr>
                <w:rFonts w:cstheme="minorHAnsi"/>
                <w:szCs w:val="24"/>
              </w:rPr>
              <w:t>2</w:t>
            </w:r>
          </w:p>
        </w:tc>
        <w:tc>
          <w:tcPr>
            <w:tcW w:w="2484" w:type="dxa"/>
          </w:tcPr>
          <w:p w14:paraId="098DFA80" w14:textId="11D1E6E5" w:rsidR="00B3457B" w:rsidRPr="0052455C" w:rsidRDefault="00B3457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landing page </w:t>
            </w:r>
            <w:r w:rsidR="00832D21" w:rsidRPr="0052455C">
              <w:rPr>
                <w:rFonts w:cstheme="minorHAnsi"/>
                <w:szCs w:val="24"/>
              </w:rPr>
              <w:t>transfer to helper page</w:t>
            </w:r>
          </w:p>
        </w:tc>
        <w:tc>
          <w:tcPr>
            <w:tcW w:w="4460" w:type="dxa"/>
          </w:tcPr>
          <w:p w14:paraId="26CFBF5E" w14:textId="66A89B8D" w:rsidR="00B3457B" w:rsidRPr="0052455C" w:rsidRDefault="001D70DC"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Player</w:t>
            </w:r>
            <w:r w:rsidR="000E4A7E" w:rsidRPr="0052455C">
              <w:rPr>
                <w:rFonts w:cstheme="minorHAnsi"/>
                <w:szCs w:val="24"/>
              </w:rPr>
              <w:t>s</w:t>
            </w:r>
            <w:r w:rsidRPr="0052455C">
              <w:rPr>
                <w:rFonts w:cstheme="minorHAnsi"/>
                <w:szCs w:val="24"/>
              </w:rPr>
              <w:t xml:space="preserve"> should enter and see </w:t>
            </w:r>
            <w:r w:rsidR="000E4A7E" w:rsidRPr="0052455C">
              <w:rPr>
                <w:rFonts w:cstheme="minorHAnsi"/>
                <w:szCs w:val="24"/>
              </w:rPr>
              <w:t xml:space="preserve">the </w:t>
            </w:r>
            <w:r w:rsidRPr="0052455C">
              <w:rPr>
                <w:rFonts w:cstheme="minorHAnsi"/>
                <w:szCs w:val="24"/>
              </w:rPr>
              <w:t xml:space="preserve">helper manual after pressing </w:t>
            </w:r>
            <w:r w:rsidR="004F753F" w:rsidRPr="0052455C">
              <w:rPr>
                <w:rFonts w:cstheme="minorHAnsi"/>
                <w:szCs w:val="24"/>
              </w:rPr>
              <w:t xml:space="preserve">the </w:t>
            </w:r>
            <w:r w:rsidR="00806CE5" w:rsidRPr="0052455C">
              <w:rPr>
                <w:rFonts w:cstheme="minorHAnsi"/>
                <w:szCs w:val="24"/>
              </w:rPr>
              <w:t>"</w:t>
            </w:r>
            <w:r w:rsidRPr="0052455C">
              <w:rPr>
                <w:rFonts w:cstheme="minorHAnsi"/>
                <w:szCs w:val="24"/>
              </w:rPr>
              <w:t>H</w:t>
            </w:r>
            <w:r w:rsidR="00806CE5" w:rsidRPr="0052455C">
              <w:rPr>
                <w:rFonts w:cstheme="minorHAnsi"/>
                <w:szCs w:val="24"/>
              </w:rPr>
              <w:t>"</w:t>
            </w:r>
            <w:r w:rsidRPr="0052455C">
              <w:rPr>
                <w:rFonts w:cstheme="minorHAnsi"/>
                <w:szCs w:val="24"/>
              </w:rPr>
              <w:t xml:space="preserve"> button </w:t>
            </w:r>
            <w:r w:rsidR="004F753F" w:rsidRPr="0052455C">
              <w:rPr>
                <w:rFonts w:cstheme="minorHAnsi"/>
                <w:szCs w:val="24"/>
              </w:rPr>
              <w:t>on</w:t>
            </w:r>
            <w:r w:rsidRPr="0052455C">
              <w:rPr>
                <w:rFonts w:cstheme="minorHAnsi"/>
                <w:szCs w:val="24"/>
              </w:rPr>
              <w:t xml:space="preserve"> the landing page</w:t>
            </w:r>
          </w:p>
        </w:tc>
        <w:tc>
          <w:tcPr>
            <w:tcW w:w="1440" w:type="dxa"/>
          </w:tcPr>
          <w:p w14:paraId="0AED3BD7" w14:textId="77777777" w:rsidR="00B3457B" w:rsidRPr="0052455C" w:rsidRDefault="00B3457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4A1D4D8B" w14:textId="77777777" w:rsidR="00B3457B" w:rsidRPr="0052455C" w:rsidRDefault="00B3457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7B722B7F" w14:textId="0AD9B8E8" w:rsidR="001C6A6C" w:rsidRPr="0052455C" w:rsidRDefault="009E7B0C" w:rsidP="001929C6">
      <w:pPr>
        <w:rPr>
          <w:rFonts w:cstheme="minorHAnsi"/>
          <w:szCs w:val="24"/>
        </w:rPr>
      </w:pPr>
      <w:r w:rsidRPr="0052455C">
        <w:rPr>
          <w:rFonts w:cstheme="minorHAnsi"/>
          <w:szCs w:val="24"/>
        </w:rPr>
        <w:t>Result:</w:t>
      </w:r>
    </w:p>
    <w:p w14:paraId="5D97402C" w14:textId="790F65DA" w:rsidR="009E7B0C" w:rsidRPr="0052455C" w:rsidRDefault="00401C9F" w:rsidP="001929C6">
      <w:pPr>
        <w:rPr>
          <w:rFonts w:cstheme="minorHAnsi"/>
          <w:szCs w:val="24"/>
        </w:rPr>
      </w:pPr>
      <w:r w:rsidRPr="0052455C">
        <w:rPr>
          <w:rFonts w:cstheme="minorHAnsi"/>
          <w:noProof/>
          <w:szCs w:val="24"/>
        </w:rPr>
        <w:drawing>
          <wp:inline distT="0" distB="0" distL="0" distR="0" wp14:anchorId="586ABA80" wp14:editId="5999913C">
            <wp:extent cx="5430008" cy="2191056"/>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30008" cy="2191056"/>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6330DB" w:rsidRPr="0052455C" w14:paraId="65FE9EB5" w14:textId="77777777" w:rsidTr="006F0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7869B1E5" w14:textId="77777777" w:rsidR="006330DB" w:rsidRPr="0052455C" w:rsidRDefault="006330DB" w:rsidP="006F05A8">
            <w:pPr>
              <w:rPr>
                <w:rFonts w:cstheme="minorHAnsi"/>
                <w:szCs w:val="24"/>
              </w:rPr>
            </w:pPr>
            <w:r w:rsidRPr="0052455C">
              <w:rPr>
                <w:rFonts w:cstheme="minorHAnsi"/>
                <w:szCs w:val="24"/>
              </w:rPr>
              <w:lastRenderedPageBreak/>
              <w:t>Test Case</w:t>
            </w:r>
          </w:p>
        </w:tc>
        <w:tc>
          <w:tcPr>
            <w:tcW w:w="2484" w:type="dxa"/>
          </w:tcPr>
          <w:p w14:paraId="09DA9255" w14:textId="77777777" w:rsidR="006330DB" w:rsidRPr="0052455C" w:rsidRDefault="006330D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212C8F56" w14:textId="77777777" w:rsidR="006330DB" w:rsidRPr="0052455C" w:rsidRDefault="006330D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4583A285" w14:textId="77777777" w:rsidR="006330DB" w:rsidRPr="0052455C" w:rsidRDefault="006330DB"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6330DB" w:rsidRPr="0052455C" w14:paraId="09CB2741" w14:textId="77777777" w:rsidTr="006F05A8">
        <w:tc>
          <w:tcPr>
            <w:cnfStyle w:val="001000000000" w:firstRow="0" w:lastRow="0" w:firstColumn="1" w:lastColumn="0" w:oddVBand="0" w:evenVBand="0" w:oddHBand="0" w:evenHBand="0" w:firstRowFirstColumn="0" w:firstRowLastColumn="0" w:lastRowFirstColumn="0" w:lastRowLastColumn="0"/>
            <w:tcW w:w="1061" w:type="dxa"/>
          </w:tcPr>
          <w:p w14:paraId="741B7026" w14:textId="0B9D77CA" w:rsidR="006330DB" w:rsidRPr="0052455C" w:rsidRDefault="006330DB" w:rsidP="006F05A8">
            <w:pPr>
              <w:rPr>
                <w:rFonts w:cstheme="minorHAnsi"/>
                <w:szCs w:val="24"/>
              </w:rPr>
            </w:pPr>
            <w:r w:rsidRPr="0052455C">
              <w:rPr>
                <w:rFonts w:cstheme="minorHAnsi"/>
                <w:szCs w:val="24"/>
              </w:rPr>
              <w:t>3</w:t>
            </w:r>
          </w:p>
        </w:tc>
        <w:tc>
          <w:tcPr>
            <w:tcW w:w="2484" w:type="dxa"/>
          </w:tcPr>
          <w:p w14:paraId="5BAA5F4F" w14:textId="226B1F10" w:rsidR="006330DB" w:rsidRPr="0052455C" w:rsidRDefault="007F0804"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helper page transfer to the next helper page</w:t>
            </w:r>
          </w:p>
        </w:tc>
        <w:tc>
          <w:tcPr>
            <w:tcW w:w="4460" w:type="dxa"/>
          </w:tcPr>
          <w:p w14:paraId="32173D21" w14:textId="0CCBA7DC" w:rsidR="006330DB" w:rsidRPr="0052455C" w:rsidRDefault="006330D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enter and see the </w:t>
            </w:r>
            <w:r w:rsidR="005E6498" w:rsidRPr="0052455C">
              <w:rPr>
                <w:rFonts w:cstheme="minorHAnsi"/>
                <w:szCs w:val="24"/>
              </w:rPr>
              <w:t xml:space="preserve">second </w:t>
            </w:r>
            <w:r w:rsidRPr="0052455C">
              <w:rPr>
                <w:rFonts w:cstheme="minorHAnsi"/>
                <w:szCs w:val="24"/>
              </w:rPr>
              <w:t xml:space="preserve">helper manual </w:t>
            </w:r>
            <w:r w:rsidR="001369EE" w:rsidRPr="0052455C">
              <w:rPr>
                <w:rFonts w:cstheme="minorHAnsi"/>
                <w:szCs w:val="24"/>
              </w:rPr>
              <w:t xml:space="preserve">page </w:t>
            </w:r>
            <w:r w:rsidRPr="0052455C">
              <w:rPr>
                <w:rFonts w:cstheme="minorHAnsi"/>
                <w:szCs w:val="24"/>
              </w:rPr>
              <w:t>after pressing the "</w:t>
            </w:r>
            <w:r w:rsidR="00BA4275" w:rsidRPr="0052455C">
              <w:rPr>
                <w:rFonts w:cstheme="minorHAnsi"/>
                <w:szCs w:val="24"/>
              </w:rPr>
              <w:t>N</w:t>
            </w:r>
            <w:r w:rsidRPr="0052455C">
              <w:rPr>
                <w:rFonts w:cstheme="minorHAnsi"/>
                <w:szCs w:val="24"/>
              </w:rPr>
              <w:t xml:space="preserve">" button on the </w:t>
            </w:r>
            <w:r w:rsidR="00952D42" w:rsidRPr="0052455C">
              <w:rPr>
                <w:rFonts w:cstheme="minorHAnsi"/>
                <w:szCs w:val="24"/>
              </w:rPr>
              <w:t xml:space="preserve">first </w:t>
            </w:r>
          </w:p>
        </w:tc>
        <w:tc>
          <w:tcPr>
            <w:tcW w:w="1440" w:type="dxa"/>
          </w:tcPr>
          <w:p w14:paraId="4090F640" w14:textId="77777777" w:rsidR="006330DB" w:rsidRPr="0052455C" w:rsidRDefault="006330D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1443D83C" w14:textId="77777777" w:rsidR="006330DB" w:rsidRPr="0052455C" w:rsidRDefault="006330DB"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5EC36098" w14:textId="176A9090" w:rsidR="006330DB" w:rsidRPr="0052455C" w:rsidRDefault="00AF6916" w:rsidP="001929C6">
      <w:pPr>
        <w:rPr>
          <w:rFonts w:cstheme="minorHAnsi"/>
          <w:szCs w:val="24"/>
        </w:rPr>
      </w:pPr>
      <w:r w:rsidRPr="0052455C">
        <w:rPr>
          <w:rFonts w:cstheme="minorHAnsi"/>
          <w:szCs w:val="24"/>
        </w:rPr>
        <w:t>Result:</w:t>
      </w:r>
    </w:p>
    <w:p w14:paraId="6E38A559" w14:textId="4FABD9AA" w:rsidR="00AF6916" w:rsidRPr="0052455C" w:rsidRDefault="009310FF" w:rsidP="001929C6">
      <w:pPr>
        <w:rPr>
          <w:rFonts w:cstheme="minorHAnsi"/>
          <w:szCs w:val="24"/>
        </w:rPr>
      </w:pPr>
      <w:r w:rsidRPr="0052455C">
        <w:rPr>
          <w:rFonts w:cstheme="minorHAnsi"/>
          <w:noProof/>
          <w:szCs w:val="24"/>
        </w:rPr>
        <w:drawing>
          <wp:inline distT="0" distB="0" distL="0" distR="0" wp14:anchorId="6096EB79" wp14:editId="6283C206">
            <wp:extent cx="5010849" cy="1952898"/>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10849" cy="1952898"/>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B65AF0" w:rsidRPr="0052455C" w14:paraId="2DF3DB67" w14:textId="77777777" w:rsidTr="006F0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2CC596BD" w14:textId="77777777" w:rsidR="00B65AF0" w:rsidRPr="0052455C" w:rsidRDefault="00B65AF0" w:rsidP="006F05A8">
            <w:pPr>
              <w:rPr>
                <w:rFonts w:cstheme="minorHAnsi"/>
                <w:szCs w:val="24"/>
              </w:rPr>
            </w:pPr>
            <w:r w:rsidRPr="0052455C">
              <w:rPr>
                <w:rFonts w:cstheme="minorHAnsi"/>
                <w:szCs w:val="24"/>
              </w:rPr>
              <w:t>Test Case</w:t>
            </w:r>
          </w:p>
        </w:tc>
        <w:tc>
          <w:tcPr>
            <w:tcW w:w="2484" w:type="dxa"/>
          </w:tcPr>
          <w:p w14:paraId="33349CF0" w14:textId="77777777" w:rsidR="00B65AF0" w:rsidRPr="0052455C" w:rsidRDefault="00B65AF0"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04757995" w14:textId="77777777" w:rsidR="00B65AF0" w:rsidRPr="0052455C" w:rsidRDefault="00B65AF0"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29C60D2A" w14:textId="77777777" w:rsidR="00B65AF0" w:rsidRPr="0052455C" w:rsidRDefault="00B65AF0"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B65AF0" w:rsidRPr="0052455C" w14:paraId="50765367" w14:textId="77777777" w:rsidTr="006F05A8">
        <w:tc>
          <w:tcPr>
            <w:cnfStyle w:val="001000000000" w:firstRow="0" w:lastRow="0" w:firstColumn="1" w:lastColumn="0" w:oddVBand="0" w:evenVBand="0" w:oddHBand="0" w:evenHBand="0" w:firstRowFirstColumn="0" w:firstRowLastColumn="0" w:lastRowFirstColumn="0" w:lastRowLastColumn="0"/>
            <w:tcW w:w="1061" w:type="dxa"/>
          </w:tcPr>
          <w:p w14:paraId="7F34BB68" w14:textId="1AE7E10B" w:rsidR="00B65AF0" w:rsidRPr="0052455C" w:rsidRDefault="0068146E" w:rsidP="006F05A8">
            <w:pPr>
              <w:rPr>
                <w:rFonts w:cstheme="minorHAnsi"/>
                <w:szCs w:val="24"/>
              </w:rPr>
            </w:pPr>
            <w:r w:rsidRPr="0052455C">
              <w:rPr>
                <w:rFonts w:cstheme="minorHAnsi"/>
                <w:szCs w:val="24"/>
              </w:rPr>
              <w:t>4</w:t>
            </w:r>
          </w:p>
        </w:tc>
        <w:tc>
          <w:tcPr>
            <w:tcW w:w="2484" w:type="dxa"/>
          </w:tcPr>
          <w:p w14:paraId="25067F71" w14:textId="648F7976" w:rsidR="00B65AF0" w:rsidRPr="0052455C" w:rsidRDefault="00B65AF0"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helper page transfer </w:t>
            </w:r>
            <w:r w:rsidR="00067903" w:rsidRPr="0052455C">
              <w:rPr>
                <w:rFonts w:cstheme="minorHAnsi"/>
                <w:szCs w:val="24"/>
              </w:rPr>
              <w:t xml:space="preserve">back </w:t>
            </w:r>
            <w:r w:rsidRPr="0052455C">
              <w:rPr>
                <w:rFonts w:cstheme="minorHAnsi"/>
                <w:szCs w:val="24"/>
              </w:rPr>
              <w:t xml:space="preserve">to the </w:t>
            </w:r>
            <w:r w:rsidR="006F7382" w:rsidRPr="0052455C">
              <w:rPr>
                <w:rFonts w:cstheme="minorHAnsi"/>
                <w:szCs w:val="24"/>
              </w:rPr>
              <w:t>landing page</w:t>
            </w:r>
          </w:p>
        </w:tc>
        <w:tc>
          <w:tcPr>
            <w:tcW w:w="4460" w:type="dxa"/>
          </w:tcPr>
          <w:p w14:paraId="0553D2DE" w14:textId="2A304D0C" w:rsidR="00B65AF0" w:rsidRPr="0052455C" w:rsidRDefault="00B65AF0"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Players should enter and see the</w:t>
            </w:r>
            <w:r w:rsidR="002F02E4" w:rsidRPr="0052455C">
              <w:rPr>
                <w:rFonts w:cstheme="minorHAnsi"/>
                <w:szCs w:val="24"/>
              </w:rPr>
              <w:t xml:space="preserve"> landing page after press</w:t>
            </w:r>
            <w:r w:rsidR="007A3D39" w:rsidRPr="0052455C">
              <w:rPr>
                <w:rFonts w:cstheme="minorHAnsi"/>
                <w:szCs w:val="24"/>
              </w:rPr>
              <w:t>ing the "R" button in the second help manual</w:t>
            </w:r>
            <w:r w:rsidR="002F02E4" w:rsidRPr="0052455C">
              <w:rPr>
                <w:rFonts w:cstheme="minorHAnsi"/>
                <w:szCs w:val="24"/>
              </w:rPr>
              <w:t>.</w:t>
            </w:r>
            <w:r w:rsidRPr="0052455C">
              <w:rPr>
                <w:rFonts w:cstheme="minorHAnsi"/>
                <w:szCs w:val="24"/>
              </w:rPr>
              <w:t xml:space="preserve"> </w:t>
            </w:r>
          </w:p>
        </w:tc>
        <w:tc>
          <w:tcPr>
            <w:tcW w:w="1440" w:type="dxa"/>
          </w:tcPr>
          <w:p w14:paraId="7BCD46B1" w14:textId="77777777" w:rsidR="00B65AF0" w:rsidRPr="0052455C" w:rsidRDefault="00B65AF0"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D1DEF69" w14:textId="77777777" w:rsidR="00B65AF0" w:rsidRPr="0052455C" w:rsidRDefault="00B65AF0"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0ECA1FC2" w14:textId="36B6B30F" w:rsidR="00B65AF0" w:rsidRPr="0052455C" w:rsidRDefault="00B75DDD" w:rsidP="001929C6">
      <w:pPr>
        <w:rPr>
          <w:rFonts w:cstheme="minorHAnsi"/>
          <w:szCs w:val="24"/>
        </w:rPr>
      </w:pPr>
      <w:r w:rsidRPr="0052455C">
        <w:rPr>
          <w:rFonts w:cstheme="minorHAnsi"/>
          <w:szCs w:val="24"/>
        </w:rPr>
        <w:t>Result:</w:t>
      </w:r>
    </w:p>
    <w:p w14:paraId="1A00107B" w14:textId="4244C367" w:rsidR="00152993" w:rsidRPr="0052455C" w:rsidRDefault="00152993" w:rsidP="001929C6">
      <w:pPr>
        <w:rPr>
          <w:rFonts w:cstheme="minorHAnsi"/>
          <w:szCs w:val="24"/>
        </w:rPr>
      </w:pPr>
      <w:r w:rsidRPr="0052455C">
        <w:rPr>
          <w:rFonts w:cstheme="minorHAnsi"/>
          <w:noProof/>
          <w:szCs w:val="24"/>
        </w:rPr>
        <w:drawing>
          <wp:inline distT="0" distB="0" distL="0" distR="0" wp14:anchorId="4E7F9243" wp14:editId="0526F2FF">
            <wp:extent cx="2753109" cy="657317"/>
            <wp:effectExtent l="0" t="0" r="0" b="9525"/>
            <wp:docPr id="40" name="Picture 4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logo&#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53109" cy="657317"/>
                    </a:xfrm>
                    <a:prstGeom prst="rect">
                      <a:avLst/>
                    </a:prstGeom>
                  </pic:spPr>
                </pic:pic>
              </a:graphicData>
            </a:graphic>
          </wp:inline>
        </w:drawing>
      </w:r>
    </w:p>
    <w:p w14:paraId="63092B0B" w14:textId="0D48BC5C" w:rsidR="00152993" w:rsidRPr="0052455C" w:rsidRDefault="00152993" w:rsidP="001929C6">
      <w:pPr>
        <w:rPr>
          <w:rFonts w:cstheme="minorHAnsi"/>
          <w:szCs w:val="24"/>
        </w:rPr>
      </w:pPr>
      <w:r w:rsidRPr="0052455C">
        <w:rPr>
          <w:rFonts w:cstheme="minorHAnsi"/>
          <w:noProof/>
          <w:szCs w:val="24"/>
        </w:rPr>
        <w:lastRenderedPageBreak/>
        <w:drawing>
          <wp:inline distT="0" distB="0" distL="0" distR="0" wp14:anchorId="5B2F3522" wp14:editId="7B948F41">
            <wp:extent cx="3590925" cy="2362200"/>
            <wp:effectExtent l="0" t="0" r="9525"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91427" cy="2362530"/>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D8753E" w:rsidRPr="0052455C" w14:paraId="63504C50" w14:textId="77777777" w:rsidTr="006F0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2D048330" w14:textId="77777777" w:rsidR="00D8753E" w:rsidRPr="0052455C" w:rsidRDefault="00D8753E" w:rsidP="006F05A8">
            <w:pPr>
              <w:rPr>
                <w:rFonts w:cstheme="minorHAnsi"/>
                <w:szCs w:val="24"/>
              </w:rPr>
            </w:pPr>
            <w:r w:rsidRPr="0052455C">
              <w:rPr>
                <w:rFonts w:cstheme="minorHAnsi"/>
                <w:szCs w:val="24"/>
              </w:rPr>
              <w:t>Test Case</w:t>
            </w:r>
          </w:p>
        </w:tc>
        <w:tc>
          <w:tcPr>
            <w:tcW w:w="2484" w:type="dxa"/>
          </w:tcPr>
          <w:p w14:paraId="21299577" w14:textId="77777777" w:rsidR="00D8753E" w:rsidRPr="0052455C" w:rsidRDefault="00D8753E"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5357C594" w14:textId="77777777" w:rsidR="00D8753E" w:rsidRPr="0052455C" w:rsidRDefault="00D8753E"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6943A650" w14:textId="77777777" w:rsidR="00D8753E" w:rsidRPr="0052455C" w:rsidRDefault="00D8753E" w:rsidP="006F05A8">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D8753E" w:rsidRPr="0052455C" w14:paraId="2148240D" w14:textId="77777777" w:rsidTr="006F05A8">
        <w:tc>
          <w:tcPr>
            <w:cnfStyle w:val="001000000000" w:firstRow="0" w:lastRow="0" w:firstColumn="1" w:lastColumn="0" w:oddVBand="0" w:evenVBand="0" w:oddHBand="0" w:evenHBand="0" w:firstRowFirstColumn="0" w:firstRowLastColumn="0" w:lastRowFirstColumn="0" w:lastRowLastColumn="0"/>
            <w:tcW w:w="1061" w:type="dxa"/>
          </w:tcPr>
          <w:p w14:paraId="1A8C7F91" w14:textId="654B229B" w:rsidR="00D8753E" w:rsidRPr="0052455C" w:rsidRDefault="00410850" w:rsidP="006F05A8">
            <w:pPr>
              <w:rPr>
                <w:rFonts w:cstheme="minorHAnsi"/>
                <w:szCs w:val="24"/>
              </w:rPr>
            </w:pPr>
            <w:r w:rsidRPr="0052455C">
              <w:rPr>
                <w:rFonts w:cstheme="minorHAnsi"/>
                <w:szCs w:val="24"/>
              </w:rPr>
              <w:t>5</w:t>
            </w:r>
          </w:p>
        </w:tc>
        <w:tc>
          <w:tcPr>
            <w:tcW w:w="2484" w:type="dxa"/>
          </w:tcPr>
          <w:p w14:paraId="1B06A3BC" w14:textId="24583C92" w:rsidR="00D8753E" w:rsidRPr="0052455C" w:rsidRDefault="00D8753E"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w:t>
            </w:r>
            <w:r w:rsidR="00486FCF" w:rsidRPr="0052455C">
              <w:rPr>
                <w:rFonts w:cstheme="minorHAnsi"/>
                <w:szCs w:val="24"/>
              </w:rPr>
              <w:t>transfer from landing page to single</w:t>
            </w:r>
            <w:r w:rsidR="002F1270" w:rsidRPr="0052455C">
              <w:rPr>
                <w:rFonts w:cstheme="minorHAnsi"/>
                <w:szCs w:val="24"/>
              </w:rPr>
              <w:t>-</w:t>
            </w:r>
            <w:r w:rsidR="00486FCF" w:rsidRPr="0052455C">
              <w:rPr>
                <w:rFonts w:cstheme="minorHAnsi"/>
                <w:szCs w:val="24"/>
              </w:rPr>
              <w:t>player mode select page</w:t>
            </w:r>
          </w:p>
        </w:tc>
        <w:tc>
          <w:tcPr>
            <w:tcW w:w="4460" w:type="dxa"/>
          </w:tcPr>
          <w:p w14:paraId="68C436C4" w14:textId="7A92C9A5" w:rsidR="00D8753E" w:rsidRPr="0052455C" w:rsidRDefault="00D8753E"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enter and see the </w:t>
            </w:r>
            <w:r w:rsidR="009B7B5A" w:rsidRPr="0052455C">
              <w:rPr>
                <w:rFonts w:cstheme="minorHAnsi"/>
                <w:szCs w:val="24"/>
              </w:rPr>
              <w:t>single</w:t>
            </w:r>
            <w:r w:rsidR="002F1270" w:rsidRPr="0052455C">
              <w:rPr>
                <w:rFonts w:cstheme="minorHAnsi"/>
                <w:szCs w:val="24"/>
              </w:rPr>
              <w:t>-</w:t>
            </w:r>
            <w:r w:rsidR="009B7B5A" w:rsidRPr="0052455C">
              <w:rPr>
                <w:rFonts w:cstheme="minorHAnsi"/>
                <w:szCs w:val="24"/>
              </w:rPr>
              <w:t>player page and see easy and hard mode choices</w:t>
            </w:r>
            <w:r w:rsidRPr="0052455C">
              <w:rPr>
                <w:rFonts w:cstheme="minorHAnsi"/>
                <w:szCs w:val="24"/>
              </w:rPr>
              <w:t xml:space="preserve"> </w:t>
            </w:r>
          </w:p>
        </w:tc>
        <w:tc>
          <w:tcPr>
            <w:tcW w:w="1440" w:type="dxa"/>
          </w:tcPr>
          <w:p w14:paraId="4A75E461" w14:textId="77777777" w:rsidR="00D8753E" w:rsidRPr="0052455C" w:rsidRDefault="00D8753E"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27C73BA6" w14:textId="77777777" w:rsidR="00D8753E" w:rsidRPr="0052455C" w:rsidRDefault="00D8753E" w:rsidP="006F05A8">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3A6EBFC2" w14:textId="5E4AA6B8" w:rsidR="00152993" w:rsidRPr="0052455C" w:rsidRDefault="006714E5" w:rsidP="001929C6">
      <w:pPr>
        <w:rPr>
          <w:rFonts w:cstheme="minorHAnsi"/>
          <w:szCs w:val="24"/>
        </w:rPr>
      </w:pPr>
      <w:r w:rsidRPr="0052455C">
        <w:rPr>
          <w:rFonts w:cstheme="minorHAnsi"/>
          <w:szCs w:val="24"/>
        </w:rPr>
        <w:t>Result:</w:t>
      </w:r>
    </w:p>
    <w:p w14:paraId="70EAC971" w14:textId="6B9EEE76" w:rsidR="006714E5" w:rsidRPr="0052455C" w:rsidRDefault="00FF6555" w:rsidP="001929C6">
      <w:pPr>
        <w:rPr>
          <w:rFonts w:cstheme="minorHAnsi"/>
          <w:szCs w:val="24"/>
        </w:rPr>
      </w:pPr>
      <w:r w:rsidRPr="0052455C">
        <w:rPr>
          <w:rFonts w:cstheme="minorHAnsi"/>
          <w:noProof/>
          <w:szCs w:val="24"/>
        </w:rPr>
        <w:drawing>
          <wp:inline distT="0" distB="0" distL="0" distR="0" wp14:anchorId="0AC9723C" wp14:editId="766D0147">
            <wp:extent cx="4561205" cy="24193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70532" cy="2424297"/>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5D5853" w:rsidRPr="0052455C" w14:paraId="176655BF"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1C336B71" w14:textId="77777777" w:rsidR="005D5853" w:rsidRPr="0052455C" w:rsidRDefault="005D5853" w:rsidP="00997A53">
            <w:pPr>
              <w:rPr>
                <w:rFonts w:cstheme="minorHAnsi"/>
                <w:szCs w:val="24"/>
              </w:rPr>
            </w:pPr>
            <w:r w:rsidRPr="0052455C">
              <w:rPr>
                <w:rFonts w:cstheme="minorHAnsi"/>
                <w:szCs w:val="24"/>
              </w:rPr>
              <w:lastRenderedPageBreak/>
              <w:t>Test Case</w:t>
            </w:r>
          </w:p>
        </w:tc>
        <w:tc>
          <w:tcPr>
            <w:tcW w:w="2484" w:type="dxa"/>
          </w:tcPr>
          <w:p w14:paraId="7BAD8B6A" w14:textId="77777777" w:rsidR="005D5853" w:rsidRPr="0052455C" w:rsidRDefault="005D585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4BCA58A5" w14:textId="77777777" w:rsidR="005D5853" w:rsidRPr="0052455C" w:rsidRDefault="005D585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2CB78497" w14:textId="77777777" w:rsidR="005D5853" w:rsidRPr="0052455C" w:rsidRDefault="005D585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5D5853" w:rsidRPr="0052455C" w14:paraId="5D86EE15"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4BF43F67" w14:textId="72889610" w:rsidR="005D5853" w:rsidRPr="0052455C" w:rsidRDefault="005D5853" w:rsidP="00997A53">
            <w:pPr>
              <w:rPr>
                <w:rFonts w:cstheme="minorHAnsi"/>
                <w:szCs w:val="24"/>
              </w:rPr>
            </w:pPr>
            <w:r w:rsidRPr="0052455C">
              <w:rPr>
                <w:rFonts w:cstheme="minorHAnsi"/>
                <w:szCs w:val="24"/>
              </w:rPr>
              <w:t>6</w:t>
            </w:r>
          </w:p>
        </w:tc>
        <w:tc>
          <w:tcPr>
            <w:tcW w:w="2484" w:type="dxa"/>
          </w:tcPr>
          <w:p w14:paraId="7431230A" w14:textId="31BA092F" w:rsidR="005D5853" w:rsidRPr="0052455C" w:rsidRDefault="005D585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w:t>
            </w:r>
            <w:r w:rsidR="00091369" w:rsidRPr="0052455C">
              <w:rPr>
                <w:rFonts w:cstheme="minorHAnsi"/>
                <w:szCs w:val="24"/>
              </w:rPr>
              <w:t>single</w:t>
            </w:r>
            <w:r w:rsidR="004E6ACF" w:rsidRPr="0052455C">
              <w:rPr>
                <w:rFonts w:cstheme="minorHAnsi"/>
                <w:szCs w:val="24"/>
              </w:rPr>
              <w:t>-</w:t>
            </w:r>
            <w:r w:rsidR="00091369" w:rsidRPr="0052455C">
              <w:rPr>
                <w:rFonts w:cstheme="minorHAnsi"/>
                <w:szCs w:val="24"/>
              </w:rPr>
              <w:t>player units set up</w:t>
            </w:r>
          </w:p>
        </w:tc>
        <w:tc>
          <w:tcPr>
            <w:tcW w:w="4460" w:type="dxa"/>
          </w:tcPr>
          <w:p w14:paraId="1C1A218F" w14:textId="66138F22" w:rsidR="005D5853" w:rsidRPr="0052455C" w:rsidRDefault="00091369"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see the </w:t>
            </w:r>
            <w:r w:rsidR="000D47BA" w:rsidRPr="0052455C">
              <w:rPr>
                <w:rFonts w:cstheme="minorHAnsi"/>
                <w:szCs w:val="24"/>
              </w:rPr>
              <w:t xml:space="preserve">game map, chess units and should be able to move </w:t>
            </w:r>
            <w:r w:rsidR="0046510A" w:rsidRPr="0052455C">
              <w:rPr>
                <w:rFonts w:cstheme="minorHAnsi"/>
                <w:szCs w:val="24"/>
              </w:rPr>
              <w:t>chess units</w:t>
            </w:r>
            <w:r w:rsidRPr="0052455C">
              <w:rPr>
                <w:rFonts w:cstheme="minorHAnsi"/>
                <w:szCs w:val="24"/>
              </w:rPr>
              <w:t xml:space="preserve"> </w:t>
            </w:r>
          </w:p>
        </w:tc>
        <w:tc>
          <w:tcPr>
            <w:tcW w:w="1440" w:type="dxa"/>
          </w:tcPr>
          <w:p w14:paraId="31862638" w14:textId="77777777" w:rsidR="005D5853" w:rsidRPr="0052455C" w:rsidRDefault="005D585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274FFD3" w14:textId="77777777" w:rsidR="005D5853" w:rsidRPr="0052455C" w:rsidRDefault="005D585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B2F0334" w14:textId="51EFA6D9" w:rsidR="005D5853" w:rsidRPr="0052455C" w:rsidRDefault="00FC5CD9" w:rsidP="001929C6">
      <w:pPr>
        <w:rPr>
          <w:rFonts w:cstheme="minorHAnsi"/>
          <w:szCs w:val="24"/>
        </w:rPr>
      </w:pPr>
      <w:r w:rsidRPr="0052455C">
        <w:rPr>
          <w:rFonts w:cstheme="minorHAnsi"/>
          <w:szCs w:val="24"/>
        </w:rPr>
        <w:t>Result:</w:t>
      </w:r>
    </w:p>
    <w:p w14:paraId="71E0AFD1" w14:textId="381B98E1" w:rsidR="00FC5CD9" w:rsidRPr="0052455C" w:rsidRDefault="00770179" w:rsidP="001929C6">
      <w:pPr>
        <w:rPr>
          <w:rFonts w:cstheme="minorHAnsi"/>
          <w:szCs w:val="24"/>
        </w:rPr>
      </w:pPr>
      <w:r w:rsidRPr="0052455C">
        <w:rPr>
          <w:rFonts w:cstheme="minorHAnsi"/>
          <w:noProof/>
          <w:szCs w:val="24"/>
        </w:rPr>
        <mc:AlternateContent>
          <mc:Choice Requires="wps">
            <w:drawing>
              <wp:anchor distT="0" distB="0" distL="114300" distR="114300" simplePos="0" relativeHeight="251658240" behindDoc="0" locked="0" layoutInCell="1" allowOverlap="1" wp14:anchorId="0D04D42F" wp14:editId="7327C8DF">
                <wp:simplePos x="0" y="0"/>
                <wp:positionH relativeFrom="column">
                  <wp:posOffset>1514475</wp:posOffset>
                </wp:positionH>
                <wp:positionV relativeFrom="paragraph">
                  <wp:posOffset>462915</wp:posOffset>
                </wp:positionV>
                <wp:extent cx="590550" cy="295275"/>
                <wp:effectExtent l="0" t="19050" r="38100" b="47625"/>
                <wp:wrapNone/>
                <wp:docPr id="43" name="Arrow: Right 43"/>
                <wp:cNvGraphicFramePr/>
                <a:graphic xmlns:a="http://schemas.openxmlformats.org/drawingml/2006/main">
                  <a:graphicData uri="http://schemas.microsoft.com/office/word/2010/wordprocessingShape">
                    <wps:wsp>
                      <wps:cNvSpPr/>
                      <wps:spPr>
                        <a:xfrm>
                          <a:off x="0" y="0"/>
                          <a:ext cx="5905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C91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19.25pt;margin-top:36.45pt;width:46.5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" fillcolor="#5b9bd5 [3204]" strokecolor="#1f4d78 [1604]" strokeweight="1pt"/>
            </w:pict>
          </mc:Fallback>
        </mc:AlternateContent>
      </w:r>
      <w:r w:rsidRPr="0052455C">
        <w:rPr>
          <w:rFonts w:cstheme="minorHAnsi"/>
          <w:noProof/>
          <w:szCs w:val="24"/>
        </w:rPr>
        <w:drawing>
          <wp:inline distT="0" distB="0" distL="0" distR="0" wp14:anchorId="585C1DB9" wp14:editId="585205A7">
            <wp:extent cx="1305107" cy="1143160"/>
            <wp:effectExtent l="0" t="0" r="0" b="0"/>
            <wp:docPr id="31" name="Picture 31" descr="A picture containing text, sky,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ky, clock&#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305107" cy="1143160"/>
                    </a:xfrm>
                    <a:prstGeom prst="rect">
                      <a:avLst/>
                    </a:prstGeom>
                  </pic:spPr>
                </pic:pic>
              </a:graphicData>
            </a:graphic>
          </wp:inline>
        </w:drawing>
      </w:r>
      <w:r w:rsidRPr="0052455C">
        <w:rPr>
          <w:rFonts w:cstheme="minorHAnsi"/>
          <w:szCs w:val="24"/>
        </w:rPr>
        <w:tab/>
      </w:r>
      <w:r w:rsidRPr="0052455C">
        <w:rPr>
          <w:rFonts w:cstheme="minorHAnsi"/>
          <w:szCs w:val="24"/>
        </w:rPr>
        <w:tab/>
      </w:r>
      <w:r w:rsidRPr="0052455C">
        <w:rPr>
          <w:rFonts w:cstheme="minorHAnsi"/>
          <w:szCs w:val="24"/>
        </w:rPr>
        <w:tab/>
      </w:r>
      <w:r w:rsidRPr="0052455C">
        <w:rPr>
          <w:rFonts w:cstheme="minorHAnsi"/>
          <w:noProof/>
          <w:szCs w:val="24"/>
        </w:rPr>
        <w:drawing>
          <wp:inline distT="0" distB="0" distL="0" distR="0" wp14:anchorId="330E81DD" wp14:editId="5DAFAE35">
            <wp:extent cx="962159" cy="1133633"/>
            <wp:effectExtent l="0" t="0" r="9525"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962159" cy="1133633"/>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A3683A" w:rsidRPr="0052455C" w14:paraId="3F66AD7D"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2F579617" w14:textId="77777777" w:rsidR="00A3683A" w:rsidRPr="0052455C" w:rsidRDefault="00A3683A" w:rsidP="00997A53">
            <w:pPr>
              <w:rPr>
                <w:rFonts w:cstheme="minorHAnsi"/>
                <w:szCs w:val="24"/>
              </w:rPr>
            </w:pPr>
            <w:r w:rsidRPr="0052455C">
              <w:rPr>
                <w:rFonts w:cstheme="minorHAnsi"/>
                <w:szCs w:val="24"/>
              </w:rPr>
              <w:t>Test Case</w:t>
            </w:r>
          </w:p>
        </w:tc>
        <w:tc>
          <w:tcPr>
            <w:tcW w:w="2484" w:type="dxa"/>
          </w:tcPr>
          <w:p w14:paraId="4E25B224" w14:textId="77777777" w:rsidR="00A3683A" w:rsidRPr="0052455C" w:rsidRDefault="00A3683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72FFB5A" w14:textId="77777777" w:rsidR="00A3683A" w:rsidRPr="0052455C" w:rsidRDefault="00A3683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26CA713B" w14:textId="77777777" w:rsidR="00A3683A" w:rsidRPr="0052455C" w:rsidRDefault="00A3683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A3683A" w:rsidRPr="0052455C" w14:paraId="47AA5A7C"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611A7212" w14:textId="0C349BD3" w:rsidR="00A3683A" w:rsidRPr="0052455C" w:rsidRDefault="00152E6B" w:rsidP="00997A53">
            <w:pPr>
              <w:rPr>
                <w:rFonts w:cstheme="minorHAnsi"/>
                <w:szCs w:val="24"/>
              </w:rPr>
            </w:pPr>
            <w:r w:rsidRPr="0052455C">
              <w:rPr>
                <w:rFonts w:cstheme="minorHAnsi"/>
                <w:szCs w:val="24"/>
              </w:rPr>
              <w:t>7</w:t>
            </w:r>
          </w:p>
        </w:tc>
        <w:tc>
          <w:tcPr>
            <w:tcW w:w="2484" w:type="dxa"/>
          </w:tcPr>
          <w:p w14:paraId="4E96F853" w14:textId="7F59AECA" w:rsidR="00A3683A" w:rsidRPr="0052455C" w:rsidRDefault="00A83BF7"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single</w:t>
            </w:r>
            <w:r w:rsidR="004E6ACF" w:rsidRPr="0052455C">
              <w:rPr>
                <w:rFonts w:cstheme="minorHAnsi"/>
                <w:szCs w:val="24"/>
              </w:rPr>
              <w:t>-</w:t>
            </w:r>
            <w:r w:rsidRPr="0052455C">
              <w:rPr>
                <w:rFonts w:cstheme="minorHAnsi"/>
                <w:szCs w:val="24"/>
              </w:rPr>
              <w:t>player units set up</w:t>
            </w:r>
            <w:r w:rsidR="005F3EDF" w:rsidRPr="0052455C">
              <w:rPr>
                <w:rFonts w:cstheme="minorHAnsi"/>
                <w:szCs w:val="24"/>
              </w:rPr>
              <w:t xml:space="preserve"> rules</w:t>
            </w:r>
          </w:p>
        </w:tc>
        <w:tc>
          <w:tcPr>
            <w:tcW w:w="4460" w:type="dxa"/>
          </w:tcPr>
          <w:p w14:paraId="10C1758D" w14:textId="12825070" w:rsidR="00A3683A" w:rsidRPr="0052455C" w:rsidRDefault="009D485F"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Players should see the game map, chess units and should be able to move chess units only to the allowed positions</w:t>
            </w:r>
          </w:p>
        </w:tc>
        <w:tc>
          <w:tcPr>
            <w:tcW w:w="1440" w:type="dxa"/>
          </w:tcPr>
          <w:p w14:paraId="68C75D30" w14:textId="77777777" w:rsidR="00A3683A" w:rsidRPr="0052455C" w:rsidRDefault="00A3683A"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434EF8C4" w14:textId="77777777" w:rsidR="00A3683A" w:rsidRPr="0052455C" w:rsidRDefault="00A3683A"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15C4B6A0" w14:textId="44974E5C" w:rsidR="00A3683A" w:rsidRPr="0052455C" w:rsidRDefault="00FE5CF3" w:rsidP="001929C6">
      <w:pPr>
        <w:rPr>
          <w:rFonts w:cstheme="minorHAnsi"/>
          <w:szCs w:val="24"/>
        </w:rPr>
      </w:pPr>
      <w:r w:rsidRPr="0052455C">
        <w:rPr>
          <w:rFonts w:cstheme="minorHAnsi"/>
          <w:szCs w:val="24"/>
        </w:rPr>
        <w:t>Result:</w:t>
      </w:r>
    </w:p>
    <w:p w14:paraId="7BA5EE51" w14:textId="7DECB8A7" w:rsidR="00FE5CF3" w:rsidRPr="0052455C" w:rsidRDefault="00135093" w:rsidP="001929C6">
      <w:pPr>
        <w:rPr>
          <w:rFonts w:cstheme="minorHAnsi"/>
          <w:szCs w:val="24"/>
        </w:rPr>
      </w:pPr>
      <w:r w:rsidRPr="0052455C">
        <w:rPr>
          <w:rFonts w:cstheme="minorHAnsi"/>
          <w:noProof/>
          <w:szCs w:val="24"/>
        </w:rPr>
        <w:drawing>
          <wp:inline distT="0" distB="0" distL="0" distR="0" wp14:anchorId="1C7A727F" wp14:editId="37BB1F97">
            <wp:extent cx="5811061" cy="733527"/>
            <wp:effectExtent l="0" t="0" r="0" b="9525"/>
            <wp:docPr id="44" name="Picture 4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ig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11061" cy="733527"/>
                    </a:xfrm>
                    <a:prstGeom prst="rect">
                      <a:avLst/>
                    </a:prstGeom>
                  </pic:spPr>
                </pic:pic>
              </a:graphicData>
            </a:graphic>
          </wp:inline>
        </w:drawing>
      </w:r>
    </w:p>
    <w:p w14:paraId="7D74CCE2" w14:textId="77777777" w:rsidR="00EF6EA0" w:rsidRPr="0052455C" w:rsidRDefault="00EF6EA0" w:rsidP="001929C6">
      <w:pPr>
        <w:rPr>
          <w:rFonts w:cstheme="minorHAnsi"/>
          <w:szCs w:val="24"/>
        </w:rPr>
      </w:pPr>
      <w:r w:rsidRPr="0052455C">
        <w:rPr>
          <w:rFonts w:cstheme="minorHAnsi"/>
          <w:noProof/>
          <w:szCs w:val="24"/>
        </w:rPr>
        <w:drawing>
          <wp:inline distT="0" distB="0" distL="0" distR="0" wp14:anchorId="1ADA7B7C" wp14:editId="20B7B2C2">
            <wp:extent cx="5744377" cy="714475"/>
            <wp:effectExtent l="0" t="0" r="0" b="9525"/>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44377" cy="714475"/>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DC759B" w:rsidRPr="0052455C" w14:paraId="7F564EB4"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26C4BBD9" w14:textId="77777777" w:rsidR="00DC759B" w:rsidRPr="0052455C" w:rsidRDefault="00DC759B" w:rsidP="00997A53">
            <w:pPr>
              <w:rPr>
                <w:rFonts w:cstheme="minorHAnsi"/>
                <w:szCs w:val="24"/>
              </w:rPr>
            </w:pPr>
            <w:r w:rsidRPr="0052455C">
              <w:rPr>
                <w:rFonts w:cstheme="minorHAnsi"/>
                <w:szCs w:val="24"/>
              </w:rPr>
              <w:lastRenderedPageBreak/>
              <w:t>Test Case</w:t>
            </w:r>
          </w:p>
        </w:tc>
        <w:tc>
          <w:tcPr>
            <w:tcW w:w="2484" w:type="dxa"/>
          </w:tcPr>
          <w:p w14:paraId="646732EA" w14:textId="77777777" w:rsidR="00DC759B" w:rsidRPr="0052455C" w:rsidRDefault="00DC759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6193151" w14:textId="77777777" w:rsidR="00DC759B" w:rsidRPr="0052455C" w:rsidRDefault="00DC759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6F85E95C" w14:textId="77777777" w:rsidR="00DC759B" w:rsidRPr="0052455C" w:rsidRDefault="00DC759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DC759B" w:rsidRPr="0052455C" w14:paraId="4CC80E38"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2D1638F7" w14:textId="4FE73331" w:rsidR="00DC759B" w:rsidRPr="0052455C" w:rsidRDefault="00C52115" w:rsidP="00997A53">
            <w:pPr>
              <w:rPr>
                <w:rFonts w:cstheme="minorHAnsi"/>
                <w:szCs w:val="24"/>
              </w:rPr>
            </w:pPr>
            <w:r w:rsidRPr="0052455C">
              <w:rPr>
                <w:rFonts w:cstheme="minorHAnsi"/>
                <w:szCs w:val="24"/>
              </w:rPr>
              <w:t>8</w:t>
            </w:r>
          </w:p>
        </w:tc>
        <w:tc>
          <w:tcPr>
            <w:tcW w:w="2484" w:type="dxa"/>
          </w:tcPr>
          <w:p w14:paraId="48943306" w14:textId="7CD29A48" w:rsidR="00DC759B" w:rsidRPr="0052455C" w:rsidRDefault="00DC759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single player </w:t>
            </w:r>
            <w:r w:rsidR="0052295A" w:rsidRPr="0052455C">
              <w:rPr>
                <w:rFonts w:cstheme="minorHAnsi"/>
                <w:szCs w:val="24"/>
              </w:rPr>
              <w:t>start button</w:t>
            </w:r>
          </w:p>
        </w:tc>
        <w:tc>
          <w:tcPr>
            <w:tcW w:w="4460" w:type="dxa"/>
          </w:tcPr>
          <w:p w14:paraId="7876381B" w14:textId="04FE35A9" w:rsidR="00DC759B" w:rsidRPr="0052455C" w:rsidRDefault="00DC759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see </w:t>
            </w:r>
            <w:r w:rsidR="0052295A" w:rsidRPr="0052455C">
              <w:rPr>
                <w:rFonts w:cstheme="minorHAnsi"/>
                <w:szCs w:val="24"/>
              </w:rPr>
              <w:t>the game start</w:t>
            </w:r>
            <w:r w:rsidR="002F7EBA" w:rsidRPr="0052455C">
              <w:rPr>
                <w:rFonts w:cstheme="minorHAnsi"/>
                <w:szCs w:val="24"/>
              </w:rPr>
              <w:t xml:space="preserve"> and be able to start attacking opponent units</w:t>
            </w:r>
          </w:p>
        </w:tc>
        <w:tc>
          <w:tcPr>
            <w:tcW w:w="1440" w:type="dxa"/>
          </w:tcPr>
          <w:p w14:paraId="6A535639" w14:textId="77777777" w:rsidR="00DC759B" w:rsidRPr="0052455C" w:rsidRDefault="00DC759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1A1FB0A3" w14:textId="77777777" w:rsidR="00DC759B" w:rsidRPr="0052455C" w:rsidRDefault="00DC759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DDB6DDD" w14:textId="6B2088F3" w:rsidR="00DC759B" w:rsidRPr="0052455C" w:rsidRDefault="00F361B1" w:rsidP="001929C6">
      <w:pPr>
        <w:rPr>
          <w:rFonts w:cstheme="minorHAnsi"/>
          <w:szCs w:val="24"/>
        </w:rPr>
      </w:pPr>
      <w:r w:rsidRPr="0052455C">
        <w:rPr>
          <w:rFonts w:cstheme="minorHAnsi"/>
          <w:szCs w:val="24"/>
        </w:rPr>
        <w:t>Result:</w:t>
      </w:r>
    </w:p>
    <w:p w14:paraId="048B6724" w14:textId="68A01D74" w:rsidR="00597AC6" w:rsidRPr="0052455C" w:rsidRDefault="00597AC6" w:rsidP="001929C6">
      <w:pPr>
        <w:rPr>
          <w:rFonts w:cstheme="minorHAnsi"/>
          <w:szCs w:val="24"/>
        </w:rPr>
      </w:pPr>
      <w:r w:rsidRPr="0052455C">
        <w:rPr>
          <w:rFonts w:cstheme="minorHAnsi"/>
          <w:noProof/>
          <w:szCs w:val="24"/>
        </w:rPr>
        <w:drawing>
          <wp:inline distT="0" distB="0" distL="0" distR="0" wp14:anchorId="0DC7E094" wp14:editId="42517A38">
            <wp:extent cx="2143424" cy="1800476"/>
            <wp:effectExtent l="0" t="0" r="9525" b="95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43424" cy="1800476"/>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C2359C" w:rsidRPr="0052455C" w14:paraId="17FA3DBD"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330F3F7B" w14:textId="77777777" w:rsidR="00C2359C" w:rsidRPr="0052455C" w:rsidRDefault="00C2359C" w:rsidP="00997A53">
            <w:pPr>
              <w:rPr>
                <w:rFonts w:cstheme="minorHAnsi"/>
                <w:szCs w:val="24"/>
              </w:rPr>
            </w:pPr>
            <w:r w:rsidRPr="0052455C">
              <w:rPr>
                <w:rFonts w:cstheme="minorHAnsi"/>
                <w:szCs w:val="24"/>
              </w:rPr>
              <w:t>Test Case</w:t>
            </w:r>
          </w:p>
        </w:tc>
        <w:tc>
          <w:tcPr>
            <w:tcW w:w="2484" w:type="dxa"/>
          </w:tcPr>
          <w:p w14:paraId="6B0328D3" w14:textId="77777777" w:rsidR="00C2359C" w:rsidRPr="0052455C" w:rsidRDefault="00C2359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73420A01" w14:textId="77777777" w:rsidR="00C2359C" w:rsidRPr="0052455C" w:rsidRDefault="00C2359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4786C32C" w14:textId="77777777" w:rsidR="00C2359C" w:rsidRPr="0052455C" w:rsidRDefault="00C2359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C2359C" w:rsidRPr="0052455C" w14:paraId="335BCE32"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761F2B76" w14:textId="2B74043D" w:rsidR="00C2359C" w:rsidRPr="0052455C" w:rsidRDefault="00E77C3F" w:rsidP="00997A53">
            <w:pPr>
              <w:rPr>
                <w:rFonts w:cstheme="minorHAnsi"/>
                <w:szCs w:val="24"/>
              </w:rPr>
            </w:pPr>
            <w:r w:rsidRPr="0052455C">
              <w:rPr>
                <w:rFonts w:cstheme="minorHAnsi"/>
                <w:szCs w:val="24"/>
              </w:rPr>
              <w:t>9</w:t>
            </w:r>
          </w:p>
        </w:tc>
        <w:tc>
          <w:tcPr>
            <w:tcW w:w="2484" w:type="dxa"/>
          </w:tcPr>
          <w:p w14:paraId="24D349BA" w14:textId="6A60A22A" w:rsidR="00C2359C" w:rsidRPr="0052455C" w:rsidRDefault="00C2359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single</w:t>
            </w:r>
            <w:r w:rsidR="004E6ACF" w:rsidRPr="0052455C">
              <w:rPr>
                <w:rFonts w:cstheme="minorHAnsi"/>
                <w:szCs w:val="24"/>
              </w:rPr>
              <w:t>-</w:t>
            </w:r>
            <w:r w:rsidRPr="0052455C">
              <w:rPr>
                <w:rFonts w:cstheme="minorHAnsi"/>
                <w:szCs w:val="24"/>
              </w:rPr>
              <w:t xml:space="preserve">player </w:t>
            </w:r>
            <w:r w:rsidR="00CB7313" w:rsidRPr="0052455C">
              <w:rPr>
                <w:rFonts w:cstheme="minorHAnsi"/>
                <w:szCs w:val="24"/>
              </w:rPr>
              <w:t>opponent setup</w:t>
            </w:r>
          </w:p>
        </w:tc>
        <w:tc>
          <w:tcPr>
            <w:tcW w:w="4460" w:type="dxa"/>
          </w:tcPr>
          <w:p w14:paraId="58C021C9" w14:textId="183A2730" w:rsidR="00C2359C" w:rsidRPr="0052455C" w:rsidRDefault="00C2359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see the </w:t>
            </w:r>
            <w:r w:rsidR="00C46434" w:rsidRPr="0052455C">
              <w:rPr>
                <w:rFonts w:cstheme="minorHAnsi"/>
                <w:szCs w:val="24"/>
              </w:rPr>
              <w:t>opponent chess unit after start</w:t>
            </w:r>
            <w:r w:rsidR="004E6ACF" w:rsidRPr="0052455C">
              <w:rPr>
                <w:rFonts w:cstheme="minorHAnsi"/>
                <w:szCs w:val="24"/>
              </w:rPr>
              <w:t>ing</w:t>
            </w:r>
            <w:r w:rsidR="00C46434" w:rsidRPr="0052455C">
              <w:rPr>
                <w:rFonts w:cstheme="minorHAnsi"/>
                <w:szCs w:val="24"/>
              </w:rPr>
              <w:t xml:space="preserve"> the game</w:t>
            </w:r>
          </w:p>
        </w:tc>
        <w:tc>
          <w:tcPr>
            <w:tcW w:w="1440" w:type="dxa"/>
          </w:tcPr>
          <w:p w14:paraId="5DDD0538" w14:textId="77777777" w:rsidR="00C2359C" w:rsidRPr="0052455C" w:rsidRDefault="00C2359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31E1016" w14:textId="77777777" w:rsidR="00C2359C" w:rsidRPr="0052455C" w:rsidRDefault="00C2359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6196D024" w14:textId="09292D9A" w:rsidR="00C2359C" w:rsidRPr="0052455C" w:rsidRDefault="003335CA" w:rsidP="001929C6">
      <w:pPr>
        <w:rPr>
          <w:rFonts w:cstheme="minorHAnsi"/>
          <w:szCs w:val="24"/>
        </w:rPr>
      </w:pPr>
      <w:r w:rsidRPr="0052455C">
        <w:rPr>
          <w:rFonts w:cstheme="minorHAnsi"/>
          <w:szCs w:val="24"/>
        </w:rPr>
        <w:t>Result:</w:t>
      </w:r>
    </w:p>
    <w:p w14:paraId="0BC714A9" w14:textId="3A75376B" w:rsidR="003335CA" w:rsidRPr="0052455C" w:rsidRDefault="003C3125" w:rsidP="001929C6">
      <w:pPr>
        <w:rPr>
          <w:rFonts w:cstheme="minorHAnsi"/>
          <w:szCs w:val="24"/>
        </w:rPr>
      </w:pPr>
      <w:r w:rsidRPr="0052455C">
        <w:rPr>
          <w:rFonts w:cstheme="minorHAnsi"/>
          <w:noProof/>
          <w:szCs w:val="24"/>
        </w:rPr>
        <w:drawing>
          <wp:inline distT="0" distB="0" distL="0" distR="0" wp14:anchorId="3DDBDEE9" wp14:editId="4ACA8398">
            <wp:extent cx="5639587" cy="1571844"/>
            <wp:effectExtent l="0" t="0" r="0"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39587" cy="1571844"/>
                    </a:xfrm>
                    <a:prstGeom prst="rect">
                      <a:avLst/>
                    </a:prstGeom>
                  </pic:spPr>
                </pic:pic>
              </a:graphicData>
            </a:graphic>
          </wp:inline>
        </w:drawing>
      </w:r>
    </w:p>
    <w:p w14:paraId="762F3656" w14:textId="77777777" w:rsidR="00C2359C" w:rsidRPr="0052455C" w:rsidRDefault="00C2359C"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82536E" w:rsidRPr="0052455C" w14:paraId="01A1D989"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490060C2" w14:textId="77777777" w:rsidR="0082536E" w:rsidRPr="0052455C" w:rsidRDefault="0082536E" w:rsidP="00997A53">
            <w:pPr>
              <w:rPr>
                <w:rFonts w:cstheme="minorHAnsi"/>
                <w:szCs w:val="24"/>
              </w:rPr>
            </w:pPr>
            <w:r w:rsidRPr="0052455C">
              <w:rPr>
                <w:rFonts w:cstheme="minorHAnsi"/>
                <w:szCs w:val="24"/>
              </w:rPr>
              <w:t>Test Case</w:t>
            </w:r>
          </w:p>
        </w:tc>
        <w:tc>
          <w:tcPr>
            <w:tcW w:w="2484" w:type="dxa"/>
          </w:tcPr>
          <w:p w14:paraId="2E8CDB3A" w14:textId="77777777" w:rsidR="0082536E" w:rsidRPr="0052455C" w:rsidRDefault="0082536E"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CC3175C" w14:textId="77777777" w:rsidR="0082536E" w:rsidRPr="0052455C" w:rsidRDefault="0082536E"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136415B7" w14:textId="77777777" w:rsidR="0082536E" w:rsidRPr="0052455C" w:rsidRDefault="0082536E"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82536E" w:rsidRPr="0052455C" w14:paraId="67E111DB"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39231E42" w14:textId="017056DD" w:rsidR="0082536E" w:rsidRPr="0052455C" w:rsidRDefault="00E54233" w:rsidP="00997A53">
            <w:pPr>
              <w:rPr>
                <w:rFonts w:cstheme="minorHAnsi"/>
                <w:szCs w:val="24"/>
              </w:rPr>
            </w:pPr>
            <w:r w:rsidRPr="0052455C">
              <w:rPr>
                <w:rFonts w:cstheme="minorHAnsi"/>
                <w:szCs w:val="24"/>
              </w:rPr>
              <w:t>10</w:t>
            </w:r>
          </w:p>
        </w:tc>
        <w:tc>
          <w:tcPr>
            <w:tcW w:w="2484" w:type="dxa"/>
          </w:tcPr>
          <w:p w14:paraId="134C9A61" w14:textId="70B15B91" w:rsidR="0082536E" w:rsidRPr="0052455C" w:rsidRDefault="0082536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single</w:t>
            </w:r>
            <w:r w:rsidR="004E6ACF" w:rsidRPr="0052455C">
              <w:rPr>
                <w:rFonts w:cstheme="minorHAnsi"/>
                <w:szCs w:val="24"/>
              </w:rPr>
              <w:t>-</w:t>
            </w:r>
            <w:r w:rsidRPr="0052455C">
              <w:rPr>
                <w:rFonts w:cstheme="minorHAnsi"/>
                <w:szCs w:val="24"/>
              </w:rPr>
              <w:t xml:space="preserve">player </w:t>
            </w:r>
            <w:r w:rsidR="00D86278" w:rsidRPr="0052455C">
              <w:rPr>
                <w:rFonts w:cstheme="minorHAnsi"/>
                <w:szCs w:val="24"/>
              </w:rPr>
              <w:t>timer</w:t>
            </w:r>
          </w:p>
        </w:tc>
        <w:tc>
          <w:tcPr>
            <w:tcW w:w="4460" w:type="dxa"/>
          </w:tcPr>
          <w:p w14:paraId="7CCB365A" w14:textId="09FE0E91" w:rsidR="0082536E" w:rsidRPr="0052455C" w:rsidRDefault="0082536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see the </w:t>
            </w:r>
            <w:r w:rsidR="006133D7" w:rsidRPr="0052455C">
              <w:rPr>
                <w:rFonts w:cstheme="minorHAnsi"/>
                <w:szCs w:val="24"/>
              </w:rPr>
              <w:t>timer after start</w:t>
            </w:r>
            <w:r w:rsidR="004E6ACF" w:rsidRPr="0052455C">
              <w:rPr>
                <w:rFonts w:cstheme="minorHAnsi"/>
                <w:szCs w:val="24"/>
              </w:rPr>
              <w:t>ing</w:t>
            </w:r>
            <w:r w:rsidR="006133D7" w:rsidRPr="0052455C">
              <w:rPr>
                <w:rFonts w:cstheme="minorHAnsi"/>
                <w:szCs w:val="24"/>
              </w:rPr>
              <w:t xml:space="preserve"> the game</w:t>
            </w:r>
          </w:p>
        </w:tc>
        <w:tc>
          <w:tcPr>
            <w:tcW w:w="1440" w:type="dxa"/>
          </w:tcPr>
          <w:p w14:paraId="1AF126F7" w14:textId="77777777" w:rsidR="0082536E" w:rsidRPr="0052455C" w:rsidRDefault="0082536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30708668" w14:textId="77777777" w:rsidR="0082536E" w:rsidRPr="0052455C" w:rsidRDefault="0082536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10A3E11C" w14:textId="7D4C66EB" w:rsidR="0082536E" w:rsidRPr="0052455C" w:rsidRDefault="00A3614D" w:rsidP="001929C6">
      <w:pPr>
        <w:rPr>
          <w:rFonts w:cstheme="minorHAnsi"/>
          <w:szCs w:val="24"/>
        </w:rPr>
      </w:pPr>
      <w:r w:rsidRPr="0052455C">
        <w:rPr>
          <w:rFonts w:cstheme="minorHAnsi"/>
          <w:szCs w:val="24"/>
        </w:rPr>
        <w:t>Result:</w:t>
      </w:r>
    </w:p>
    <w:p w14:paraId="7715340A" w14:textId="3533261D" w:rsidR="00A3614D" w:rsidRPr="0052455C" w:rsidRDefault="000272F0" w:rsidP="001929C6">
      <w:pPr>
        <w:rPr>
          <w:rFonts w:cstheme="minorHAnsi"/>
          <w:szCs w:val="24"/>
        </w:rPr>
      </w:pPr>
      <w:r w:rsidRPr="0052455C">
        <w:rPr>
          <w:rFonts w:cstheme="minorHAnsi"/>
          <w:noProof/>
          <w:szCs w:val="24"/>
        </w:rPr>
        <w:drawing>
          <wp:inline distT="0" distB="0" distL="0" distR="0" wp14:anchorId="0649F0DE" wp14:editId="56274279">
            <wp:extent cx="3077004" cy="1305107"/>
            <wp:effectExtent l="0" t="0" r="9525" b="9525"/>
            <wp:docPr id="52" name="Picture 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3077004" cy="1305107"/>
                    </a:xfrm>
                    <a:prstGeom prst="rect">
                      <a:avLst/>
                    </a:prstGeom>
                  </pic:spPr>
                </pic:pic>
              </a:graphicData>
            </a:graphic>
          </wp:inline>
        </w:drawing>
      </w:r>
    </w:p>
    <w:p w14:paraId="43DADFAA" w14:textId="77777777" w:rsidR="0082536E" w:rsidRPr="0052455C" w:rsidRDefault="0082536E"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BA7CB2" w:rsidRPr="0052455C" w14:paraId="769A54BF"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456B1A5D" w14:textId="77777777" w:rsidR="00BA7CB2" w:rsidRPr="0052455C" w:rsidRDefault="00BA7CB2" w:rsidP="00997A53">
            <w:pPr>
              <w:rPr>
                <w:rFonts w:cstheme="minorHAnsi"/>
                <w:szCs w:val="24"/>
              </w:rPr>
            </w:pPr>
            <w:r w:rsidRPr="0052455C">
              <w:rPr>
                <w:rFonts w:cstheme="minorHAnsi"/>
                <w:szCs w:val="24"/>
              </w:rPr>
              <w:t>Test Case</w:t>
            </w:r>
          </w:p>
        </w:tc>
        <w:tc>
          <w:tcPr>
            <w:tcW w:w="2484" w:type="dxa"/>
          </w:tcPr>
          <w:p w14:paraId="38DF4717" w14:textId="77777777" w:rsidR="00BA7CB2" w:rsidRPr="0052455C" w:rsidRDefault="00BA7CB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8B70702" w14:textId="77777777" w:rsidR="00BA7CB2" w:rsidRPr="0052455C" w:rsidRDefault="00BA7CB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5094C6C5" w14:textId="77777777" w:rsidR="00BA7CB2" w:rsidRPr="0052455C" w:rsidRDefault="00BA7CB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BA7CB2" w:rsidRPr="0052455C" w14:paraId="54C2A68A"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19B213C8" w14:textId="0DBCD4CE" w:rsidR="00BA7CB2" w:rsidRPr="0052455C" w:rsidRDefault="000A5CBF" w:rsidP="00997A53">
            <w:pPr>
              <w:rPr>
                <w:rFonts w:cstheme="minorHAnsi"/>
                <w:szCs w:val="24"/>
              </w:rPr>
            </w:pPr>
            <w:r w:rsidRPr="0052455C">
              <w:rPr>
                <w:rFonts w:cstheme="minorHAnsi"/>
                <w:szCs w:val="24"/>
              </w:rPr>
              <w:t>11</w:t>
            </w:r>
          </w:p>
        </w:tc>
        <w:tc>
          <w:tcPr>
            <w:tcW w:w="2484" w:type="dxa"/>
          </w:tcPr>
          <w:p w14:paraId="5FADA4D0" w14:textId="0FEEB703" w:rsidR="00BA7CB2" w:rsidRPr="0052455C" w:rsidRDefault="00BA7CB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single player </w:t>
            </w:r>
            <w:r w:rsidR="00EB40E6" w:rsidRPr="0052455C">
              <w:rPr>
                <w:rFonts w:cstheme="minorHAnsi"/>
                <w:szCs w:val="24"/>
              </w:rPr>
              <w:t>that AI can win the game</w:t>
            </w:r>
          </w:p>
        </w:tc>
        <w:tc>
          <w:tcPr>
            <w:tcW w:w="4460" w:type="dxa"/>
          </w:tcPr>
          <w:p w14:paraId="2398B281" w14:textId="43651E15" w:rsidR="00BA7CB2" w:rsidRPr="0052455C" w:rsidRDefault="00BA7CB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w:t>
            </w:r>
            <w:r w:rsidR="00EB40E6" w:rsidRPr="0052455C">
              <w:rPr>
                <w:rFonts w:cstheme="minorHAnsi"/>
                <w:szCs w:val="24"/>
              </w:rPr>
              <w:t>los</w:t>
            </w:r>
            <w:r w:rsidR="004E6ACF" w:rsidRPr="0052455C">
              <w:rPr>
                <w:rFonts w:cstheme="minorHAnsi"/>
                <w:szCs w:val="24"/>
              </w:rPr>
              <w:t>e</w:t>
            </w:r>
            <w:r w:rsidR="00EB40E6" w:rsidRPr="0052455C">
              <w:rPr>
                <w:rFonts w:cstheme="minorHAnsi"/>
                <w:szCs w:val="24"/>
              </w:rPr>
              <w:t xml:space="preserve"> the game if </w:t>
            </w:r>
            <w:r w:rsidR="0003365E" w:rsidRPr="0052455C">
              <w:rPr>
                <w:rFonts w:cstheme="minorHAnsi"/>
                <w:szCs w:val="24"/>
              </w:rPr>
              <w:t xml:space="preserve">the AI </w:t>
            </w:r>
            <w:r w:rsidR="00723B52" w:rsidRPr="0052455C">
              <w:rPr>
                <w:rFonts w:cstheme="minorHAnsi"/>
                <w:szCs w:val="24"/>
              </w:rPr>
              <w:t>destroy</w:t>
            </w:r>
            <w:r w:rsidR="004E6ACF" w:rsidRPr="0052455C">
              <w:rPr>
                <w:rFonts w:cstheme="minorHAnsi"/>
                <w:szCs w:val="24"/>
              </w:rPr>
              <w:t>s</w:t>
            </w:r>
            <w:r w:rsidR="00723B52" w:rsidRPr="0052455C">
              <w:rPr>
                <w:rFonts w:cstheme="minorHAnsi"/>
                <w:szCs w:val="24"/>
              </w:rPr>
              <w:t xml:space="preserve"> their </w:t>
            </w:r>
            <w:proofErr w:type="spellStart"/>
            <w:r w:rsidR="00723B52" w:rsidRPr="0052455C">
              <w:rPr>
                <w:rFonts w:cstheme="minorHAnsi"/>
                <w:szCs w:val="24"/>
              </w:rPr>
              <w:t>FlagShips</w:t>
            </w:r>
            <w:proofErr w:type="spellEnd"/>
            <w:r w:rsidR="00723B52" w:rsidRPr="0052455C">
              <w:rPr>
                <w:rFonts w:cstheme="minorHAnsi"/>
                <w:szCs w:val="24"/>
              </w:rPr>
              <w:t>.</w:t>
            </w:r>
          </w:p>
        </w:tc>
        <w:tc>
          <w:tcPr>
            <w:tcW w:w="1440" w:type="dxa"/>
          </w:tcPr>
          <w:p w14:paraId="3404CAC4" w14:textId="77777777" w:rsidR="00BA7CB2" w:rsidRPr="0052455C" w:rsidRDefault="00BA7CB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36E39B1E" w14:textId="77777777" w:rsidR="00BA7CB2" w:rsidRPr="0052455C" w:rsidRDefault="00BA7CB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62CC89E0" w14:textId="657459BA" w:rsidR="00F361B1" w:rsidRPr="0052455C" w:rsidRDefault="00BA7CB2" w:rsidP="001929C6">
      <w:pPr>
        <w:rPr>
          <w:rFonts w:cstheme="minorHAnsi"/>
          <w:szCs w:val="24"/>
        </w:rPr>
      </w:pPr>
      <w:r w:rsidRPr="0052455C">
        <w:rPr>
          <w:rFonts w:cstheme="minorHAnsi"/>
          <w:szCs w:val="24"/>
        </w:rPr>
        <w:t>Result:</w:t>
      </w:r>
    </w:p>
    <w:p w14:paraId="3BA331A0" w14:textId="411D8361" w:rsidR="00597AC6" w:rsidRPr="0052455C" w:rsidRDefault="00597AC6" w:rsidP="001929C6">
      <w:pPr>
        <w:rPr>
          <w:rFonts w:cstheme="minorHAnsi"/>
          <w:szCs w:val="24"/>
        </w:rPr>
      </w:pPr>
      <w:r w:rsidRPr="0052455C">
        <w:rPr>
          <w:rFonts w:cstheme="minorHAnsi"/>
          <w:noProof/>
          <w:szCs w:val="24"/>
        </w:rPr>
        <w:drawing>
          <wp:inline distT="0" distB="0" distL="0" distR="0" wp14:anchorId="24460192" wp14:editId="3B2DF725">
            <wp:extent cx="5801535" cy="70494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801535" cy="704948"/>
                    </a:xfrm>
                    <a:prstGeom prst="rect">
                      <a:avLst/>
                    </a:prstGeom>
                  </pic:spPr>
                </pic:pic>
              </a:graphicData>
            </a:graphic>
          </wp:inline>
        </w:drawing>
      </w:r>
    </w:p>
    <w:p w14:paraId="058583BA" w14:textId="6B0F0665" w:rsidR="00BA7CB2" w:rsidRPr="0052455C" w:rsidRDefault="00BA7CB2"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1D4FAB" w:rsidRPr="0052455C" w14:paraId="47FBF269"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0E7C4FA5" w14:textId="77777777" w:rsidR="001D4FAB" w:rsidRPr="0052455C" w:rsidRDefault="001D4FAB" w:rsidP="00997A53">
            <w:pPr>
              <w:rPr>
                <w:rFonts w:cstheme="minorHAnsi"/>
                <w:szCs w:val="24"/>
              </w:rPr>
            </w:pPr>
            <w:r w:rsidRPr="0052455C">
              <w:rPr>
                <w:rFonts w:cstheme="minorHAnsi"/>
                <w:szCs w:val="24"/>
              </w:rPr>
              <w:lastRenderedPageBreak/>
              <w:t>Test Case</w:t>
            </w:r>
          </w:p>
        </w:tc>
        <w:tc>
          <w:tcPr>
            <w:tcW w:w="2484" w:type="dxa"/>
          </w:tcPr>
          <w:p w14:paraId="52081361" w14:textId="77777777" w:rsidR="001D4FAB" w:rsidRPr="0052455C" w:rsidRDefault="001D4FA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ADC510C" w14:textId="77777777" w:rsidR="001D4FAB" w:rsidRPr="0052455C" w:rsidRDefault="001D4FA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111E06EA" w14:textId="77777777" w:rsidR="001D4FAB" w:rsidRPr="0052455C" w:rsidRDefault="001D4FAB"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1D4FAB" w:rsidRPr="0052455C" w14:paraId="37C9B634"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278F70DA" w14:textId="1EFC6740" w:rsidR="001D4FAB" w:rsidRPr="0052455C" w:rsidRDefault="001D4FAB" w:rsidP="00997A53">
            <w:pPr>
              <w:rPr>
                <w:rFonts w:cstheme="minorHAnsi"/>
                <w:szCs w:val="24"/>
              </w:rPr>
            </w:pPr>
            <w:r w:rsidRPr="0052455C">
              <w:rPr>
                <w:rFonts w:cstheme="minorHAnsi"/>
                <w:szCs w:val="24"/>
              </w:rPr>
              <w:t>1</w:t>
            </w:r>
            <w:r w:rsidR="00F41DE6" w:rsidRPr="0052455C">
              <w:rPr>
                <w:rFonts w:cstheme="minorHAnsi"/>
                <w:szCs w:val="24"/>
              </w:rPr>
              <w:t>2</w:t>
            </w:r>
          </w:p>
        </w:tc>
        <w:tc>
          <w:tcPr>
            <w:tcW w:w="2484" w:type="dxa"/>
          </w:tcPr>
          <w:p w14:paraId="44E91258" w14:textId="7A77C8A2" w:rsidR="001D4FAB" w:rsidRPr="0052455C" w:rsidRDefault="001D4FA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single player </w:t>
            </w:r>
            <w:r w:rsidR="00530ABE" w:rsidRPr="0052455C">
              <w:rPr>
                <w:rFonts w:cstheme="minorHAnsi"/>
                <w:szCs w:val="24"/>
              </w:rPr>
              <w:t xml:space="preserve">server </w:t>
            </w:r>
          </w:p>
        </w:tc>
        <w:tc>
          <w:tcPr>
            <w:tcW w:w="4460" w:type="dxa"/>
          </w:tcPr>
          <w:p w14:paraId="3C7187D2" w14:textId="0EC2A9D0" w:rsidR="001D4FAB" w:rsidRPr="0052455C" w:rsidRDefault="00981CCD"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User should see </w:t>
            </w:r>
            <w:r w:rsidR="00356BFD" w:rsidRPr="0052455C">
              <w:rPr>
                <w:rFonts w:cstheme="minorHAnsi"/>
                <w:szCs w:val="24"/>
              </w:rPr>
              <w:t xml:space="preserve">the </w:t>
            </w:r>
            <w:r w:rsidRPr="0052455C">
              <w:rPr>
                <w:rFonts w:cstheme="minorHAnsi"/>
                <w:szCs w:val="24"/>
              </w:rPr>
              <w:t>server start and see server IP and port open</w:t>
            </w:r>
          </w:p>
        </w:tc>
        <w:tc>
          <w:tcPr>
            <w:tcW w:w="1440" w:type="dxa"/>
          </w:tcPr>
          <w:p w14:paraId="6A745290" w14:textId="77777777" w:rsidR="001D4FAB" w:rsidRPr="0052455C" w:rsidRDefault="001D4FA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B903EE6" w14:textId="77777777" w:rsidR="001D4FAB" w:rsidRPr="0052455C" w:rsidRDefault="001D4FAB"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D1BCAED" w14:textId="5507F2CA" w:rsidR="00597AC6" w:rsidRPr="0052455C" w:rsidRDefault="00F64501" w:rsidP="001929C6">
      <w:pPr>
        <w:rPr>
          <w:rFonts w:cstheme="minorHAnsi"/>
          <w:szCs w:val="24"/>
        </w:rPr>
      </w:pPr>
      <w:r w:rsidRPr="0052455C">
        <w:rPr>
          <w:rFonts w:cstheme="minorHAnsi"/>
          <w:szCs w:val="24"/>
        </w:rPr>
        <w:t>Result:</w:t>
      </w:r>
    </w:p>
    <w:p w14:paraId="2CFA09D3" w14:textId="34423B98" w:rsidR="00F64501" w:rsidRPr="0052455C" w:rsidRDefault="00F6530F" w:rsidP="001929C6">
      <w:pPr>
        <w:rPr>
          <w:rFonts w:cstheme="minorHAnsi"/>
          <w:szCs w:val="24"/>
        </w:rPr>
      </w:pPr>
      <w:r w:rsidRPr="0052455C">
        <w:rPr>
          <w:rFonts w:cstheme="minorHAnsi"/>
          <w:noProof/>
          <w:szCs w:val="24"/>
        </w:rPr>
        <w:drawing>
          <wp:inline distT="0" distB="0" distL="0" distR="0" wp14:anchorId="6BF51394" wp14:editId="6D6F2273">
            <wp:extent cx="1695687" cy="838317"/>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95687" cy="838317"/>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CA562F" w:rsidRPr="0052455C" w14:paraId="0FEFEC0F"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3498E88D" w14:textId="77777777" w:rsidR="00CA562F" w:rsidRPr="0052455C" w:rsidRDefault="00CA562F" w:rsidP="00997A53">
            <w:pPr>
              <w:rPr>
                <w:rFonts w:cstheme="minorHAnsi"/>
                <w:szCs w:val="24"/>
              </w:rPr>
            </w:pPr>
            <w:r w:rsidRPr="0052455C">
              <w:rPr>
                <w:rFonts w:cstheme="minorHAnsi"/>
                <w:szCs w:val="24"/>
              </w:rPr>
              <w:t>Test Case</w:t>
            </w:r>
          </w:p>
        </w:tc>
        <w:tc>
          <w:tcPr>
            <w:tcW w:w="2484" w:type="dxa"/>
          </w:tcPr>
          <w:p w14:paraId="691E2BD5" w14:textId="77777777" w:rsidR="00CA562F" w:rsidRPr="0052455C" w:rsidRDefault="00CA562F"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45847693" w14:textId="77777777" w:rsidR="00CA562F" w:rsidRPr="0052455C" w:rsidRDefault="00CA562F"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05C5CA56" w14:textId="77777777" w:rsidR="00CA562F" w:rsidRPr="0052455C" w:rsidRDefault="00CA562F"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CA562F" w:rsidRPr="0052455C" w14:paraId="09ADF48D"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023FB260" w14:textId="588F9E30" w:rsidR="00CA562F" w:rsidRPr="0052455C" w:rsidRDefault="00CA562F" w:rsidP="00997A53">
            <w:pPr>
              <w:rPr>
                <w:rFonts w:cstheme="minorHAnsi"/>
                <w:szCs w:val="24"/>
              </w:rPr>
            </w:pPr>
            <w:r w:rsidRPr="0052455C">
              <w:rPr>
                <w:rFonts w:cstheme="minorHAnsi"/>
                <w:szCs w:val="24"/>
              </w:rPr>
              <w:t>1</w:t>
            </w:r>
            <w:r w:rsidR="00FB4B62" w:rsidRPr="0052455C">
              <w:rPr>
                <w:rFonts w:cstheme="minorHAnsi"/>
                <w:szCs w:val="24"/>
              </w:rPr>
              <w:t>3</w:t>
            </w:r>
          </w:p>
        </w:tc>
        <w:tc>
          <w:tcPr>
            <w:tcW w:w="2484" w:type="dxa"/>
          </w:tcPr>
          <w:p w14:paraId="60AAC5D2" w14:textId="74191871" w:rsidR="00CA562F" w:rsidRPr="0052455C" w:rsidRDefault="00CA562F"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single</w:t>
            </w:r>
            <w:r w:rsidR="000B1B7C" w:rsidRPr="0052455C">
              <w:rPr>
                <w:rFonts w:cstheme="minorHAnsi"/>
                <w:szCs w:val="24"/>
              </w:rPr>
              <w:t>-</w:t>
            </w:r>
            <w:r w:rsidRPr="0052455C">
              <w:rPr>
                <w:rFonts w:cstheme="minorHAnsi"/>
                <w:szCs w:val="24"/>
              </w:rPr>
              <w:t>player server</w:t>
            </w:r>
            <w:r w:rsidR="000B1B7C" w:rsidRPr="0052455C">
              <w:rPr>
                <w:rFonts w:cstheme="minorHAnsi"/>
                <w:szCs w:val="24"/>
              </w:rPr>
              <w:t>-</w:t>
            </w:r>
            <w:r w:rsidR="00200A89" w:rsidRPr="0052455C">
              <w:rPr>
                <w:rFonts w:cstheme="minorHAnsi"/>
                <w:szCs w:val="24"/>
              </w:rPr>
              <w:t>client connection</w:t>
            </w:r>
          </w:p>
        </w:tc>
        <w:tc>
          <w:tcPr>
            <w:tcW w:w="4460" w:type="dxa"/>
          </w:tcPr>
          <w:p w14:paraId="1273E4EF" w14:textId="0D72063F" w:rsidR="00CA562F" w:rsidRPr="0052455C" w:rsidRDefault="00CA562F"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User should see </w:t>
            </w:r>
            <w:r w:rsidR="000B1B7C" w:rsidRPr="0052455C">
              <w:rPr>
                <w:rFonts w:cstheme="minorHAnsi"/>
                <w:szCs w:val="24"/>
              </w:rPr>
              <w:t xml:space="preserve">the </w:t>
            </w:r>
            <w:r w:rsidRPr="0052455C">
              <w:rPr>
                <w:rFonts w:cstheme="minorHAnsi"/>
                <w:szCs w:val="24"/>
              </w:rPr>
              <w:t xml:space="preserve">server start and </w:t>
            </w:r>
            <w:r w:rsidR="00200A89" w:rsidRPr="0052455C">
              <w:rPr>
                <w:rFonts w:cstheme="minorHAnsi"/>
                <w:szCs w:val="24"/>
              </w:rPr>
              <w:t>connect to the server using the showing IP address and port</w:t>
            </w:r>
          </w:p>
        </w:tc>
        <w:tc>
          <w:tcPr>
            <w:tcW w:w="1440" w:type="dxa"/>
          </w:tcPr>
          <w:p w14:paraId="03224E90" w14:textId="77777777" w:rsidR="00CA562F" w:rsidRPr="0052455C" w:rsidRDefault="00CA562F"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562CA475" w14:textId="77777777" w:rsidR="00CA562F" w:rsidRPr="0052455C" w:rsidRDefault="00CA562F"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ACC9F03" w14:textId="383E8637" w:rsidR="00D80314" w:rsidRPr="0052455C" w:rsidRDefault="00F653A1" w:rsidP="001929C6">
      <w:pPr>
        <w:rPr>
          <w:rFonts w:cstheme="minorHAnsi"/>
          <w:szCs w:val="24"/>
        </w:rPr>
      </w:pPr>
      <w:r w:rsidRPr="0052455C">
        <w:rPr>
          <w:rFonts w:cstheme="minorHAnsi"/>
          <w:szCs w:val="24"/>
        </w:rPr>
        <w:t>Result:</w:t>
      </w:r>
    </w:p>
    <w:p w14:paraId="51AFB389" w14:textId="5E48EB94" w:rsidR="002C6799" w:rsidRPr="0052455C" w:rsidRDefault="00206A10" w:rsidP="001929C6">
      <w:pPr>
        <w:rPr>
          <w:rFonts w:cstheme="minorHAnsi"/>
          <w:szCs w:val="24"/>
        </w:rPr>
      </w:pPr>
      <w:r w:rsidRPr="0052455C">
        <w:rPr>
          <w:rFonts w:cstheme="minorHAnsi"/>
          <w:noProof/>
          <w:szCs w:val="24"/>
        </w:rPr>
        <w:drawing>
          <wp:inline distT="0" distB="0" distL="0" distR="0" wp14:anchorId="4F2ECFF5" wp14:editId="5B899814">
            <wp:extent cx="5772956" cy="131463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72956" cy="1314633"/>
                    </a:xfrm>
                    <a:prstGeom prst="rect">
                      <a:avLst/>
                    </a:prstGeom>
                  </pic:spPr>
                </pic:pic>
              </a:graphicData>
            </a:graphic>
          </wp:inline>
        </w:drawing>
      </w:r>
    </w:p>
    <w:p w14:paraId="2E826542" w14:textId="76AC9887" w:rsidR="00206A10" w:rsidRPr="0052455C" w:rsidRDefault="00046B35" w:rsidP="001929C6">
      <w:pPr>
        <w:rPr>
          <w:rFonts w:cstheme="minorHAnsi"/>
          <w:szCs w:val="24"/>
        </w:rPr>
      </w:pPr>
      <w:r w:rsidRPr="0052455C">
        <w:rPr>
          <w:rFonts w:cstheme="minorHAnsi"/>
          <w:noProof/>
          <w:szCs w:val="24"/>
        </w:rPr>
        <w:drawing>
          <wp:inline distT="0" distB="0" distL="0" distR="0" wp14:anchorId="1F942552" wp14:editId="489C0C4F">
            <wp:extent cx="2514951" cy="51442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14951" cy="514422"/>
                    </a:xfrm>
                    <a:prstGeom prst="rect">
                      <a:avLst/>
                    </a:prstGeom>
                  </pic:spPr>
                </pic:pic>
              </a:graphicData>
            </a:graphic>
          </wp:inline>
        </w:drawing>
      </w:r>
    </w:p>
    <w:p w14:paraId="5664604A" w14:textId="63CECA6D" w:rsidR="00CF4C79" w:rsidRPr="0052455C" w:rsidRDefault="00CF4C79"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CF4C79" w:rsidRPr="0052455C" w14:paraId="342B5EA8"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5478B45B" w14:textId="77777777" w:rsidR="00CF4C79" w:rsidRPr="0052455C" w:rsidRDefault="00CF4C79" w:rsidP="00997A53">
            <w:pPr>
              <w:rPr>
                <w:rFonts w:cstheme="minorHAnsi"/>
                <w:szCs w:val="24"/>
              </w:rPr>
            </w:pPr>
            <w:r w:rsidRPr="0052455C">
              <w:rPr>
                <w:rFonts w:cstheme="minorHAnsi"/>
                <w:szCs w:val="24"/>
              </w:rPr>
              <w:lastRenderedPageBreak/>
              <w:t>Test Case</w:t>
            </w:r>
          </w:p>
        </w:tc>
        <w:tc>
          <w:tcPr>
            <w:tcW w:w="2484" w:type="dxa"/>
          </w:tcPr>
          <w:p w14:paraId="35ABDA74" w14:textId="77777777" w:rsidR="00CF4C79" w:rsidRPr="0052455C" w:rsidRDefault="00CF4C79"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CE8745A" w14:textId="77777777" w:rsidR="00CF4C79" w:rsidRPr="0052455C" w:rsidRDefault="00CF4C79"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1CC45CDD" w14:textId="77777777" w:rsidR="00CF4C79" w:rsidRPr="0052455C" w:rsidRDefault="00CF4C79"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CF4C79" w:rsidRPr="0052455C" w14:paraId="711F0418"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7EDB1ABC" w14:textId="5DEC5587" w:rsidR="00CF4C79" w:rsidRPr="0052455C" w:rsidRDefault="00CF4C79" w:rsidP="00997A53">
            <w:pPr>
              <w:rPr>
                <w:rFonts w:cstheme="minorHAnsi"/>
                <w:szCs w:val="24"/>
              </w:rPr>
            </w:pPr>
            <w:r w:rsidRPr="0052455C">
              <w:rPr>
                <w:rFonts w:cstheme="minorHAnsi"/>
                <w:szCs w:val="24"/>
              </w:rPr>
              <w:t>1</w:t>
            </w:r>
            <w:r w:rsidR="0027259E" w:rsidRPr="0052455C">
              <w:rPr>
                <w:rFonts w:cstheme="minorHAnsi"/>
                <w:szCs w:val="24"/>
              </w:rPr>
              <w:t>4</w:t>
            </w:r>
          </w:p>
        </w:tc>
        <w:tc>
          <w:tcPr>
            <w:tcW w:w="2484" w:type="dxa"/>
          </w:tcPr>
          <w:p w14:paraId="369D97FB" w14:textId="675D4651" w:rsidR="00CF4C79" w:rsidRPr="0052455C" w:rsidRDefault="00CF4C79"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single-player </w:t>
            </w:r>
            <w:r w:rsidR="008015F4" w:rsidRPr="0052455C">
              <w:rPr>
                <w:rFonts w:cstheme="minorHAnsi"/>
                <w:szCs w:val="24"/>
              </w:rPr>
              <w:t>user login</w:t>
            </w:r>
          </w:p>
        </w:tc>
        <w:tc>
          <w:tcPr>
            <w:tcW w:w="4460" w:type="dxa"/>
          </w:tcPr>
          <w:p w14:paraId="56DC516C" w14:textId="6C2B8BDF" w:rsidR="00CF4C79" w:rsidRPr="0052455C" w:rsidRDefault="00CF4C79"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The user should </w:t>
            </w:r>
            <w:r w:rsidR="008015F4" w:rsidRPr="0052455C">
              <w:rPr>
                <w:rFonts w:cstheme="minorHAnsi"/>
                <w:szCs w:val="24"/>
              </w:rPr>
              <w:t xml:space="preserve">enter </w:t>
            </w:r>
            <w:r w:rsidR="0033656A" w:rsidRPr="0052455C">
              <w:rPr>
                <w:rFonts w:cstheme="minorHAnsi"/>
                <w:szCs w:val="24"/>
              </w:rPr>
              <w:t xml:space="preserve">the </w:t>
            </w:r>
            <w:r w:rsidR="008015F4" w:rsidRPr="0052455C">
              <w:rPr>
                <w:rFonts w:cstheme="minorHAnsi"/>
                <w:szCs w:val="24"/>
              </w:rPr>
              <w:t>correct regist</w:t>
            </w:r>
            <w:r w:rsidR="0033656A" w:rsidRPr="0052455C">
              <w:rPr>
                <w:rFonts w:cstheme="minorHAnsi"/>
                <w:szCs w:val="24"/>
              </w:rPr>
              <w:t>er</w:t>
            </w:r>
            <w:r w:rsidR="008015F4" w:rsidRPr="0052455C">
              <w:rPr>
                <w:rFonts w:cstheme="minorHAnsi"/>
                <w:szCs w:val="24"/>
              </w:rPr>
              <w:t>ed password and email address to login</w:t>
            </w:r>
          </w:p>
        </w:tc>
        <w:tc>
          <w:tcPr>
            <w:tcW w:w="1440" w:type="dxa"/>
          </w:tcPr>
          <w:p w14:paraId="5D2C82E2" w14:textId="77777777" w:rsidR="00CF4C79" w:rsidRPr="0052455C" w:rsidRDefault="00CF4C79"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FA61276" w14:textId="77777777" w:rsidR="00CF4C79" w:rsidRPr="0052455C" w:rsidRDefault="00CF4C79"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0F38A5BF" w14:textId="0FEC9C9A" w:rsidR="00CF4C79" w:rsidRPr="0052455C" w:rsidRDefault="007440CD" w:rsidP="001929C6">
      <w:pPr>
        <w:rPr>
          <w:rFonts w:cstheme="minorHAnsi"/>
          <w:szCs w:val="24"/>
        </w:rPr>
      </w:pPr>
      <w:r w:rsidRPr="0052455C">
        <w:rPr>
          <w:rFonts w:cstheme="minorHAnsi"/>
          <w:szCs w:val="24"/>
        </w:rPr>
        <w:t>Result:</w:t>
      </w:r>
    </w:p>
    <w:p w14:paraId="0340748D" w14:textId="5C5CD96B" w:rsidR="007440CD" w:rsidRPr="0052455C" w:rsidRDefault="00887F4B" w:rsidP="001929C6">
      <w:pPr>
        <w:rPr>
          <w:rFonts w:cstheme="minorHAnsi"/>
          <w:szCs w:val="24"/>
        </w:rPr>
      </w:pPr>
      <w:r w:rsidRPr="0052455C">
        <w:rPr>
          <w:rFonts w:cstheme="minorHAnsi"/>
          <w:noProof/>
          <w:szCs w:val="24"/>
        </w:rPr>
        <w:drawing>
          <wp:inline distT="0" distB="0" distL="0" distR="0" wp14:anchorId="2702FB89" wp14:editId="259112C2">
            <wp:extent cx="5887272" cy="37152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extLst>
                        <a:ext uri="{28A0092B-C50C-407E-A947-70E740481C1C}">
                          <a14:useLocalDpi xmlns:a14="http://schemas.microsoft.com/office/drawing/2010/main" val="0"/>
                        </a:ext>
                      </a:extLst>
                    </a:blip>
                    <a:stretch>
                      <a:fillRect/>
                    </a:stretch>
                  </pic:blipFill>
                  <pic:spPr>
                    <a:xfrm>
                      <a:off x="0" y="0"/>
                      <a:ext cx="5887272" cy="371527"/>
                    </a:xfrm>
                    <a:prstGeom prst="rect">
                      <a:avLst/>
                    </a:prstGeom>
                  </pic:spPr>
                </pic:pic>
              </a:graphicData>
            </a:graphic>
          </wp:inline>
        </w:drawing>
      </w:r>
    </w:p>
    <w:p w14:paraId="710DD707" w14:textId="67FE0F11" w:rsidR="005F6E72" w:rsidRPr="0052455C" w:rsidRDefault="005F6E72" w:rsidP="001929C6">
      <w:pPr>
        <w:rPr>
          <w:rFonts w:cstheme="minorHAnsi"/>
          <w:szCs w:val="24"/>
        </w:rPr>
      </w:pPr>
      <w:r w:rsidRPr="0052455C">
        <w:rPr>
          <w:rFonts w:cstheme="minorHAnsi"/>
          <w:noProof/>
          <w:szCs w:val="24"/>
        </w:rPr>
        <w:drawing>
          <wp:inline distT="0" distB="0" distL="0" distR="0" wp14:anchorId="1894F6EA" wp14:editId="49897112">
            <wp:extent cx="5943600" cy="2609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a:extLst>
                        <a:ext uri="{28A0092B-C50C-407E-A947-70E740481C1C}">
                          <a14:useLocalDpi xmlns:a14="http://schemas.microsoft.com/office/drawing/2010/main" val="0"/>
                        </a:ext>
                      </a:extLst>
                    </a:blip>
                    <a:stretch>
                      <a:fillRect/>
                    </a:stretch>
                  </pic:blipFill>
                  <pic:spPr>
                    <a:xfrm>
                      <a:off x="0" y="0"/>
                      <a:ext cx="5943600" cy="260985"/>
                    </a:xfrm>
                    <a:prstGeom prst="rect">
                      <a:avLst/>
                    </a:prstGeom>
                  </pic:spPr>
                </pic:pic>
              </a:graphicData>
            </a:graphic>
          </wp:inline>
        </w:drawing>
      </w:r>
    </w:p>
    <w:p w14:paraId="12A4B9CD" w14:textId="77777777" w:rsidR="00CF4C79" w:rsidRPr="0052455C" w:rsidRDefault="00CF4C79"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184A52" w:rsidRPr="0052455C" w14:paraId="71639682"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2068B5ED" w14:textId="77777777" w:rsidR="00184A52" w:rsidRPr="0052455C" w:rsidRDefault="00184A52" w:rsidP="00997A53">
            <w:pPr>
              <w:rPr>
                <w:rFonts w:cstheme="minorHAnsi"/>
                <w:szCs w:val="24"/>
              </w:rPr>
            </w:pPr>
            <w:r w:rsidRPr="0052455C">
              <w:rPr>
                <w:rFonts w:cstheme="minorHAnsi"/>
                <w:szCs w:val="24"/>
              </w:rPr>
              <w:t>Test Case</w:t>
            </w:r>
          </w:p>
        </w:tc>
        <w:tc>
          <w:tcPr>
            <w:tcW w:w="2484" w:type="dxa"/>
          </w:tcPr>
          <w:p w14:paraId="6C17F5A6" w14:textId="77777777" w:rsidR="00184A52" w:rsidRPr="0052455C" w:rsidRDefault="00184A5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E37D61E" w14:textId="77777777" w:rsidR="00184A52" w:rsidRPr="0052455C" w:rsidRDefault="00184A5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6F1E1DA1" w14:textId="77777777" w:rsidR="00184A52" w:rsidRPr="0052455C" w:rsidRDefault="00184A5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184A52" w:rsidRPr="0052455C" w14:paraId="27AA5D44"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1491DE28" w14:textId="0588B91C" w:rsidR="00184A52" w:rsidRPr="0052455C" w:rsidRDefault="00184A52" w:rsidP="00997A53">
            <w:pPr>
              <w:rPr>
                <w:rFonts w:cstheme="minorHAnsi"/>
                <w:szCs w:val="24"/>
              </w:rPr>
            </w:pPr>
            <w:r w:rsidRPr="0052455C">
              <w:rPr>
                <w:rFonts w:cstheme="minorHAnsi"/>
                <w:szCs w:val="24"/>
              </w:rPr>
              <w:t>1</w:t>
            </w:r>
            <w:r w:rsidR="0027259E" w:rsidRPr="0052455C">
              <w:rPr>
                <w:rFonts w:cstheme="minorHAnsi"/>
                <w:szCs w:val="24"/>
              </w:rPr>
              <w:t>5</w:t>
            </w:r>
          </w:p>
        </w:tc>
        <w:tc>
          <w:tcPr>
            <w:tcW w:w="2484" w:type="dxa"/>
          </w:tcPr>
          <w:p w14:paraId="3B0471C8" w14:textId="647FE34F" w:rsidR="00184A52" w:rsidRPr="0052455C" w:rsidRDefault="00184A5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single</w:t>
            </w:r>
            <w:r w:rsidR="00E73DEF" w:rsidRPr="0052455C">
              <w:rPr>
                <w:rFonts w:cstheme="minorHAnsi"/>
                <w:szCs w:val="24"/>
              </w:rPr>
              <w:t>-</w:t>
            </w:r>
            <w:r w:rsidRPr="0052455C">
              <w:rPr>
                <w:rFonts w:cstheme="minorHAnsi"/>
                <w:szCs w:val="24"/>
              </w:rPr>
              <w:t xml:space="preserve">player </w:t>
            </w:r>
            <w:r w:rsidR="005A67DA" w:rsidRPr="0052455C">
              <w:rPr>
                <w:rFonts w:cstheme="minorHAnsi"/>
                <w:szCs w:val="24"/>
              </w:rPr>
              <w:t>two-factor authentication code</w:t>
            </w:r>
          </w:p>
        </w:tc>
        <w:tc>
          <w:tcPr>
            <w:tcW w:w="4460" w:type="dxa"/>
          </w:tcPr>
          <w:p w14:paraId="348DE9E9" w14:textId="3EBF661F" w:rsidR="00184A52" w:rsidRPr="0052455C" w:rsidRDefault="00D77FC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The u</w:t>
            </w:r>
            <w:r w:rsidR="00184A52" w:rsidRPr="0052455C">
              <w:rPr>
                <w:rFonts w:cstheme="minorHAnsi"/>
                <w:szCs w:val="24"/>
              </w:rPr>
              <w:t xml:space="preserve">ser should </w:t>
            </w:r>
            <w:r w:rsidR="00D70C8C" w:rsidRPr="0052455C">
              <w:rPr>
                <w:rFonts w:cstheme="minorHAnsi"/>
                <w:szCs w:val="24"/>
              </w:rPr>
              <w:t xml:space="preserve">receive </w:t>
            </w:r>
            <w:r w:rsidRPr="0052455C">
              <w:rPr>
                <w:rFonts w:cstheme="minorHAnsi"/>
                <w:szCs w:val="24"/>
              </w:rPr>
              <w:t xml:space="preserve">a </w:t>
            </w:r>
            <w:r w:rsidR="00D70C8C" w:rsidRPr="0052455C">
              <w:rPr>
                <w:rFonts w:cstheme="minorHAnsi"/>
                <w:szCs w:val="24"/>
              </w:rPr>
              <w:t xml:space="preserve">verification code after entering </w:t>
            </w:r>
            <w:r w:rsidRPr="0052455C">
              <w:rPr>
                <w:rFonts w:cstheme="minorHAnsi"/>
                <w:szCs w:val="24"/>
              </w:rPr>
              <w:t xml:space="preserve">the </w:t>
            </w:r>
            <w:r w:rsidR="00193669" w:rsidRPr="0052455C">
              <w:rPr>
                <w:rFonts w:cstheme="minorHAnsi"/>
                <w:szCs w:val="24"/>
              </w:rPr>
              <w:t>correct</w:t>
            </w:r>
            <w:r w:rsidR="0022789E" w:rsidRPr="0052455C">
              <w:rPr>
                <w:rFonts w:cstheme="minorHAnsi"/>
                <w:szCs w:val="24"/>
              </w:rPr>
              <w:t xml:space="preserve"> password and email</w:t>
            </w:r>
            <w:r w:rsidR="005027E1" w:rsidRPr="0052455C">
              <w:rPr>
                <w:rFonts w:cstheme="minorHAnsi"/>
                <w:szCs w:val="24"/>
              </w:rPr>
              <w:t xml:space="preserve"> address</w:t>
            </w:r>
          </w:p>
        </w:tc>
        <w:tc>
          <w:tcPr>
            <w:tcW w:w="1440" w:type="dxa"/>
          </w:tcPr>
          <w:p w14:paraId="43536AD5" w14:textId="77777777" w:rsidR="00184A52" w:rsidRPr="0052455C" w:rsidRDefault="00184A5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72364963" w14:textId="77777777" w:rsidR="00184A52" w:rsidRPr="0052455C" w:rsidRDefault="00184A5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1FF5CFB" w14:textId="2BF289F3" w:rsidR="00184A52" w:rsidRPr="0052455C" w:rsidRDefault="00176350" w:rsidP="001929C6">
      <w:pPr>
        <w:rPr>
          <w:rFonts w:cstheme="minorHAnsi"/>
          <w:szCs w:val="24"/>
        </w:rPr>
      </w:pPr>
      <w:r w:rsidRPr="0052455C">
        <w:rPr>
          <w:rFonts w:cstheme="minorHAnsi"/>
          <w:szCs w:val="24"/>
        </w:rPr>
        <w:t>Result:</w:t>
      </w:r>
    </w:p>
    <w:p w14:paraId="12A2FEC8" w14:textId="669B3486" w:rsidR="007355B4" w:rsidRPr="0052455C" w:rsidRDefault="007355B4" w:rsidP="001929C6">
      <w:pPr>
        <w:rPr>
          <w:rFonts w:cstheme="minorHAnsi"/>
          <w:szCs w:val="24"/>
        </w:rPr>
      </w:pPr>
      <w:r w:rsidRPr="0052455C">
        <w:rPr>
          <w:rFonts w:cstheme="minorHAnsi"/>
          <w:noProof/>
          <w:szCs w:val="24"/>
        </w:rPr>
        <w:drawing>
          <wp:inline distT="0" distB="0" distL="0" distR="0" wp14:anchorId="37129D35" wp14:editId="38C39C27">
            <wp:extent cx="3743847" cy="781159"/>
            <wp:effectExtent l="0" t="0" r="9525" b="0"/>
            <wp:docPr id="57" name="Picture 5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ap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43847" cy="781159"/>
                    </a:xfrm>
                    <a:prstGeom prst="rect">
                      <a:avLst/>
                    </a:prstGeom>
                  </pic:spPr>
                </pic:pic>
              </a:graphicData>
            </a:graphic>
          </wp:inline>
        </w:drawing>
      </w:r>
    </w:p>
    <w:p w14:paraId="6B3AF4FC" w14:textId="45314E28" w:rsidR="00764C8C" w:rsidRPr="0052455C" w:rsidRDefault="00764C8C" w:rsidP="001929C6">
      <w:pPr>
        <w:rPr>
          <w:rFonts w:cstheme="minorHAnsi"/>
          <w:szCs w:val="24"/>
        </w:rPr>
      </w:pPr>
      <w:r w:rsidRPr="0052455C">
        <w:rPr>
          <w:rFonts w:cstheme="minorHAnsi"/>
          <w:noProof/>
          <w:szCs w:val="24"/>
        </w:rPr>
        <w:drawing>
          <wp:inline distT="0" distB="0" distL="0" distR="0" wp14:anchorId="0F901D37" wp14:editId="434A4B20">
            <wp:extent cx="5039428" cy="3620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a:extLst>
                        <a:ext uri="{28A0092B-C50C-407E-A947-70E740481C1C}">
                          <a14:useLocalDpi xmlns:a14="http://schemas.microsoft.com/office/drawing/2010/main" val="0"/>
                        </a:ext>
                      </a:extLst>
                    </a:blip>
                    <a:stretch>
                      <a:fillRect/>
                    </a:stretch>
                  </pic:blipFill>
                  <pic:spPr>
                    <a:xfrm>
                      <a:off x="0" y="0"/>
                      <a:ext cx="5039428" cy="362001"/>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BA63C5" w:rsidRPr="0052455C" w14:paraId="6AD4DAB9"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59BD300A" w14:textId="77777777" w:rsidR="00BA63C5" w:rsidRPr="0052455C" w:rsidRDefault="00BA63C5" w:rsidP="00997A53">
            <w:pPr>
              <w:rPr>
                <w:rFonts w:cstheme="minorHAnsi"/>
                <w:szCs w:val="24"/>
              </w:rPr>
            </w:pPr>
            <w:r w:rsidRPr="0052455C">
              <w:rPr>
                <w:rFonts w:cstheme="minorHAnsi"/>
                <w:szCs w:val="24"/>
              </w:rPr>
              <w:lastRenderedPageBreak/>
              <w:t>Test Case</w:t>
            </w:r>
          </w:p>
        </w:tc>
        <w:tc>
          <w:tcPr>
            <w:tcW w:w="2484" w:type="dxa"/>
          </w:tcPr>
          <w:p w14:paraId="49E8DE14" w14:textId="77777777" w:rsidR="00BA63C5" w:rsidRPr="0052455C" w:rsidRDefault="00BA63C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059C7511" w14:textId="77777777" w:rsidR="00BA63C5" w:rsidRPr="0052455C" w:rsidRDefault="00BA63C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5E43D1CF" w14:textId="77777777" w:rsidR="00BA63C5" w:rsidRPr="0052455C" w:rsidRDefault="00BA63C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BA63C5" w:rsidRPr="0052455C" w14:paraId="012ADEAC"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02D7D3F6" w14:textId="572BBABB" w:rsidR="00BA63C5" w:rsidRPr="0052455C" w:rsidRDefault="00BA63C5" w:rsidP="00997A53">
            <w:pPr>
              <w:rPr>
                <w:rFonts w:cstheme="minorHAnsi"/>
                <w:szCs w:val="24"/>
              </w:rPr>
            </w:pPr>
            <w:r w:rsidRPr="0052455C">
              <w:rPr>
                <w:rFonts w:cstheme="minorHAnsi"/>
                <w:szCs w:val="24"/>
              </w:rPr>
              <w:t>1</w:t>
            </w:r>
            <w:r w:rsidR="00316153" w:rsidRPr="0052455C">
              <w:rPr>
                <w:rFonts w:cstheme="minorHAnsi"/>
                <w:szCs w:val="24"/>
              </w:rPr>
              <w:t>6</w:t>
            </w:r>
          </w:p>
        </w:tc>
        <w:tc>
          <w:tcPr>
            <w:tcW w:w="2484" w:type="dxa"/>
          </w:tcPr>
          <w:p w14:paraId="2CEB3572" w14:textId="5EE25037" w:rsidR="00BA63C5" w:rsidRPr="0052455C" w:rsidRDefault="00BA63C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w:t>
            </w:r>
            <w:r w:rsidR="00EC606E" w:rsidRPr="0052455C">
              <w:rPr>
                <w:rFonts w:cstheme="minorHAnsi"/>
                <w:szCs w:val="24"/>
              </w:rPr>
              <w:t>player register function</w:t>
            </w:r>
          </w:p>
        </w:tc>
        <w:tc>
          <w:tcPr>
            <w:tcW w:w="4460" w:type="dxa"/>
          </w:tcPr>
          <w:p w14:paraId="566E2F48" w14:textId="706D91F8" w:rsidR="00BA63C5" w:rsidRPr="0052455C" w:rsidRDefault="00EC606E"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Players should </w:t>
            </w:r>
            <w:r w:rsidR="00BA6FF2" w:rsidRPr="0052455C">
              <w:rPr>
                <w:rFonts w:cstheme="minorHAnsi"/>
                <w:szCs w:val="24"/>
              </w:rPr>
              <w:t xml:space="preserve">be </w:t>
            </w:r>
            <w:r w:rsidRPr="0052455C">
              <w:rPr>
                <w:rFonts w:cstheme="minorHAnsi"/>
                <w:szCs w:val="24"/>
              </w:rPr>
              <w:t>able to register accounts following the instructions showing on the terminal</w:t>
            </w:r>
          </w:p>
        </w:tc>
        <w:tc>
          <w:tcPr>
            <w:tcW w:w="1440" w:type="dxa"/>
          </w:tcPr>
          <w:p w14:paraId="5C18B7F8" w14:textId="77777777" w:rsidR="00BA63C5" w:rsidRPr="0052455C" w:rsidRDefault="00BA63C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3B5684A1" w14:textId="77777777" w:rsidR="00BA63C5" w:rsidRPr="0052455C" w:rsidRDefault="00BA63C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11261B0C" w14:textId="734F26D2" w:rsidR="00F653A1" w:rsidRPr="0052455C" w:rsidRDefault="000B20CE" w:rsidP="001929C6">
      <w:pPr>
        <w:rPr>
          <w:rFonts w:cstheme="minorHAnsi"/>
          <w:szCs w:val="24"/>
        </w:rPr>
      </w:pPr>
      <w:r w:rsidRPr="0052455C">
        <w:rPr>
          <w:rFonts w:cstheme="minorHAnsi"/>
          <w:szCs w:val="24"/>
        </w:rPr>
        <w:t>Result:</w:t>
      </w:r>
    </w:p>
    <w:p w14:paraId="3E9136FB" w14:textId="3EEC300C" w:rsidR="000B20CE" w:rsidRPr="0052455C" w:rsidRDefault="00BB6836" w:rsidP="001929C6">
      <w:pPr>
        <w:rPr>
          <w:rFonts w:cstheme="minorHAnsi"/>
          <w:szCs w:val="24"/>
        </w:rPr>
      </w:pPr>
      <w:r w:rsidRPr="0052455C">
        <w:rPr>
          <w:rFonts w:cstheme="minorHAnsi"/>
          <w:noProof/>
          <w:szCs w:val="24"/>
        </w:rPr>
        <w:drawing>
          <wp:inline distT="0" distB="0" distL="0" distR="0" wp14:anchorId="0E72F9DE" wp14:editId="1430E4FE">
            <wp:extent cx="5220429" cy="107647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220429" cy="1076475"/>
                    </a:xfrm>
                    <a:prstGeom prst="rect">
                      <a:avLst/>
                    </a:prstGeom>
                  </pic:spPr>
                </pic:pic>
              </a:graphicData>
            </a:graphic>
          </wp:inline>
        </w:drawing>
      </w:r>
    </w:p>
    <w:p w14:paraId="05FC07E4" w14:textId="25F043EF" w:rsidR="00C6524E" w:rsidRPr="0052455C" w:rsidRDefault="00C6524E" w:rsidP="001929C6">
      <w:pPr>
        <w:rPr>
          <w:rFonts w:cstheme="minorHAnsi"/>
          <w:szCs w:val="24"/>
        </w:rPr>
      </w:pPr>
      <w:r w:rsidRPr="0052455C">
        <w:rPr>
          <w:rFonts w:cstheme="minorHAnsi"/>
          <w:noProof/>
          <w:szCs w:val="24"/>
        </w:rPr>
        <w:drawing>
          <wp:inline distT="0" distB="0" distL="0" distR="0" wp14:anchorId="0D6AEAF7" wp14:editId="32CD9A00">
            <wp:extent cx="4020111" cy="1905266"/>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020111" cy="1905266"/>
                    </a:xfrm>
                    <a:prstGeom prst="rect">
                      <a:avLst/>
                    </a:prstGeom>
                  </pic:spPr>
                </pic:pic>
              </a:graphicData>
            </a:graphic>
          </wp:inline>
        </w:drawing>
      </w:r>
    </w:p>
    <w:p w14:paraId="4D55FA93" w14:textId="63C0D6A7" w:rsidR="00BB6836" w:rsidRPr="0052455C" w:rsidRDefault="00BB6836" w:rsidP="001929C6">
      <w:pPr>
        <w:rPr>
          <w:rFonts w:cstheme="minorHAnsi"/>
          <w:szCs w:val="24"/>
        </w:rPr>
      </w:pPr>
      <w:r w:rsidRPr="0052455C">
        <w:rPr>
          <w:rFonts w:cstheme="minorHAnsi"/>
          <w:noProof/>
          <w:szCs w:val="24"/>
        </w:rPr>
        <w:drawing>
          <wp:inline distT="0" distB="0" distL="0" distR="0" wp14:anchorId="78568B0A" wp14:editId="1499AE8C">
            <wp:extent cx="5943600" cy="2178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7">
                      <a:extLst>
                        <a:ext uri="{28A0092B-C50C-407E-A947-70E740481C1C}">
                          <a14:useLocalDpi xmlns:a14="http://schemas.microsoft.com/office/drawing/2010/main" val="0"/>
                        </a:ext>
                      </a:extLst>
                    </a:blip>
                    <a:stretch>
                      <a:fillRect/>
                    </a:stretch>
                  </pic:blipFill>
                  <pic:spPr>
                    <a:xfrm>
                      <a:off x="0" y="0"/>
                      <a:ext cx="5943600" cy="217805"/>
                    </a:xfrm>
                    <a:prstGeom prst="rect">
                      <a:avLst/>
                    </a:prstGeom>
                  </pic:spPr>
                </pic:pic>
              </a:graphicData>
            </a:graphic>
          </wp:inline>
        </w:drawing>
      </w:r>
    </w:p>
    <w:p w14:paraId="77F7B642" w14:textId="77777777" w:rsidR="004A1C1B" w:rsidRPr="0052455C" w:rsidRDefault="004A1C1B"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151E71" w:rsidRPr="0052455C" w14:paraId="60DFD869"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768E0052" w14:textId="77777777" w:rsidR="00151E71" w:rsidRPr="0052455C" w:rsidRDefault="00151E71" w:rsidP="00997A53">
            <w:pPr>
              <w:rPr>
                <w:rFonts w:cstheme="minorHAnsi"/>
                <w:szCs w:val="24"/>
              </w:rPr>
            </w:pPr>
            <w:r w:rsidRPr="0052455C">
              <w:rPr>
                <w:rFonts w:cstheme="minorHAnsi"/>
                <w:szCs w:val="24"/>
              </w:rPr>
              <w:t>Test Case</w:t>
            </w:r>
          </w:p>
        </w:tc>
        <w:tc>
          <w:tcPr>
            <w:tcW w:w="2484" w:type="dxa"/>
          </w:tcPr>
          <w:p w14:paraId="40AF389C" w14:textId="77777777" w:rsidR="00151E71" w:rsidRPr="0052455C" w:rsidRDefault="00151E71"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D1B8507" w14:textId="77777777" w:rsidR="00151E71" w:rsidRPr="0052455C" w:rsidRDefault="00151E71"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43CB148A" w14:textId="77777777" w:rsidR="00151E71" w:rsidRPr="0052455C" w:rsidRDefault="00151E71"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151E71" w:rsidRPr="0052455C" w14:paraId="2B3CBD13"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067E0BAA" w14:textId="49B2BF51" w:rsidR="00151E71" w:rsidRPr="0052455C" w:rsidRDefault="00151E71" w:rsidP="00997A53">
            <w:pPr>
              <w:rPr>
                <w:rFonts w:cstheme="minorHAnsi"/>
                <w:szCs w:val="24"/>
              </w:rPr>
            </w:pPr>
            <w:r w:rsidRPr="0052455C">
              <w:rPr>
                <w:rFonts w:cstheme="minorHAnsi"/>
                <w:szCs w:val="24"/>
              </w:rPr>
              <w:lastRenderedPageBreak/>
              <w:t>1</w:t>
            </w:r>
            <w:r w:rsidR="00DB1329" w:rsidRPr="0052455C">
              <w:rPr>
                <w:rFonts w:cstheme="minorHAnsi"/>
                <w:szCs w:val="24"/>
              </w:rPr>
              <w:t>7</w:t>
            </w:r>
          </w:p>
        </w:tc>
        <w:tc>
          <w:tcPr>
            <w:tcW w:w="2484" w:type="dxa"/>
          </w:tcPr>
          <w:p w14:paraId="2C92323B" w14:textId="05B69E40" w:rsidR="00151E71" w:rsidRPr="0052455C" w:rsidRDefault="00151E71"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w:t>
            </w:r>
            <w:r w:rsidR="002F74CB" w:rsidRPr="0052455C">
              <w:rPr>
                <w:rFonts w:cstheme="minorHAnsi"/>
                <w:szCs w:val="24"/>
              </w:rPr>
              <w:t xml:space="preserve"> multiplayer</w:t>
            </w:r>
            <w:r w:rsidRPr="0052455C">
              <w:rPr>
                <w:rFonts w:cstheme="minorHAnsi"/>
                <w:szCs w:val="24"/>
              </w:rPr>
              <w:t xml:space="preserve"> player </w:t>
            </w:r>
            <w:r w:rsidR="00A545A1" w:rsidRPr="0052455C">
              <w:rPr>
                <w:rFonts w:cstheme="minorHAnsi"/>
                <w:szCs w:val="24"/>
              </w:rPr>
              <w:t>connection</w:t>
            </w:r>
          </w:p>
        </w:tc>
        <w:tc>
          <w:tcPr>
            <w:tcW w:w="4460" w:type="dxa"/>
          </w:tcPr>
          <w:p w14:paraId="7F9DC11E" w14:textId="7B22A9BB" w:rsidR="00151E71" w:rsidRPr="0052455C" w:rsidRDefault="00BA1D98"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The second </w:t>
            </w:r>
            <w:r w:rsidR="006A3994" w:rsidRPr="0052455C">
              <w:rPr>
                <w:rFonts w:cstheme="minorHAnsi"/>
                <w:szCs w:val="24"/>
              </w:rPr>
              <w:t>p</w:t>
            </w:r>
            <w:r w:rsidR="00151E71" w:rsidRPr="0052455C">
              <w:rPr>
                <w:rFonts w:cstheme="minorHAnsi"/>
                <w:szCs w:val="24"/>
              </w:rPr>
              <w:t xml:space="preserve">layer should </w:t>
            </w:r>
            <w:r w:rsidR="00A343C8" w:rsidRPr="0052455C">
              <w:rPr>
                <w:rFonts w:cstheme="minorHAnsi"/>
                <w:szCs w:val="24"/>
              </w:rPr>
              <w:t xml:space="preserve">enter the multiplayer game </w:t>
            </w:r>
          </w:p>
        </w:tc>
        <w:tc>
          <w:tcPr>
            <w:tcW w:w="1440" w:type="dxa"/>
          </w:tcPr>
          <w:p w14:paraId="6206AB3C" w14:textId="77777777" w:rsidR="00151E71" w:rsidRPr="0052455C" w:rsidRDefault="00151E71"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34E40912" w14:textId="77777777" w:rsidR="00151E71" w:rsidRPr="0052455C" w:rsidRDefault="00151E71"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7F47D785" w14:textId="7F0F76F8" w:rsidR="00151E71" w:rsidRPr="0052455C" w:rsidRDefault="002A3CBD" w:rsidP="001929C6">
      <w:pPr>
        <w:rPr>
          <w:rFonts w:cstheme="minorHAnsi"/>
          <w:szCs w:val="24"/>
        </w:rPr>
      </w:pPr>
      <w:r w:rsidRPr="0052455C">
        <w:rPr>
          <w:rFonts w:cstheme="minorHAnsi"/>
          <w:szCs w:val="24"/>
        </w:rPr>
        <w:t>Result:</w:t>
      </w:r>
    </w:p>
    <w:p w14:paraId="0F53FC29" w14:textId="578DA240" w:rsidR="00785159" w:rsidRPr="0052455C" w:rsidRDefault="00785159" w:rsidP="001929C6">
      <w:pPr>
        <w:rPr>
          <w:rFonts w:cstheme="minorHAnsi"/>
          <w:szCs w:val="24"/>
        </w:rPr>
      </w:pPr>
      <w:r w:rsidRPr="0052455C">
        <w:rPr>
          <w:rFonts w:cstheme="minorHAnsi"/>
          <w:noProof/>
          <w:szCs w:val="24"/>
        </w:rPr>
        <w:drawing>
          <wp:inline distT="0" distB="0" distL="0" distR="0" wp14:anchorId="07EC6E21" wp14:editId="66C9DB57">
            <wp:extent cx="2667372" cy="1171739"/>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667372" cy="1171739"/>
                    </a:xfrm>
                    <a:prstGeom prst="rect">
                      <a:avLst/>
                    </a:prstGeom>
                  </pic:spPr>
                </pic:pic>
              </a:graphicData>
            </a:graphic>
          </wp:inline>
        </w:drawing>
      </w:r>
    </w:p>
    <w:p w14:paraId="6F965DE5" w14:textId="02FE0551" w:rsidR="00785159" w:rsidRPr="0052455C" w:rsidRDefault="00785159" w:rsidP="001929C6">
      <w:pPr>
        <w:rPr>
          <w:rFonts w:cstheme="minorHAnsi"/>
          <w:szCs w:val="24"/>
        </w:rPr>
      </w:pPr>
      <w:r w:rsidRPr="0052455C">
        <w:rPr>
          <w:rFonts w:cstheme="minorHAnsi"/>
          <w:noProof/>
          <w:szCs w:val="24"/>
        </w:rPr>
        <w:drawing>
          <wp:inline distT="0" distB="0" distL="0" distR="0" wp14:anchorId="3E74D805" wp14:editId="68F0986E">
            <wp:extent cx="5077534" cy="809738"/>
            <wp:effectExtent l="0" t="0" r="8890" b="952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077534" cy="809738"/>
                    </a:xfrm>
                    <a:prstGeom prst="rect">
                      <a:avLst/>
                    </a:prstGeom>
                  </pic:spPr>
                </pic:pic>
              </a:graphicData>
            </a:graphic>
          </wp:inline>
        </w:drawing>
      </w:r>
    </w:p>
    <w:p w14:paraId="661EA44E" w14:textId="1264AC9A" w:rsidR="00785159" w:rsidRPr="0052455C" w:rsidRDefault="00785159" w:rsidP="001929C6">
      <w:pPr>
        <w:rPr>
          <w:rFonts w:cstheme="minorHAnsi"/>
          <w:szCs w:val="24"/>
        </w:rPr>
      </w:pPr>
      <w:r w:rsidRPr="0052455C">
        <w:rPr>
          <w:rFonts w:cstheme="minorHAnsi"/>
          <w:noProof/>
          <w:szCs w:val="24"/>
        </w:rPr>
        <w:drawing>
          <wp:inline distT="0" distB="0" distL="0" distR="0" wp14:anchorId="3B3E5CBF" wp14:editId="7114AF84">
            <wp:extent cx="5020376" cy="800212"/>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020376" cy="800212"/>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E567E4" w:rsidRPr="0052455C" w14:paraId="0A7AD442"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5CE983A7" w14:textId="77777777" w:rsidR="00E567E4" w:rsidRPr="0052455C" w:rsidRDefault="00E567E4" w:rsidP="00997A53">
            <w:pPr>
              <w:rPr>
                <w:rFonts w:cstheme="minorHAnsi"/>
                <w:szCs w:val="24"/>
              </w:rPr>
            </w:pPr>
            <w:r w:rsidRPr="0052455C">
              <w:rPr>
                <w:rFonts w:cstheme="minorHAnsi"/>
                <w:szCs w:val="24"/>
              </w:rPr>
              <w:t>Test Case</w:t>
            </w:r>
          </w:p>
        </w:tc>
        <w:tc>
          <w:tcPr>
            <w:tcW w:w="2484" w:type="dxa"/>
          </w:tcPr>
          <w:p w14:paraId="056C9050" w14:textId="77777777" w:rsidR="00E567E4" w:rsidRPr="0052455C" w:rsidRDefault="00E567E4"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30E8FD18" w14:textId="77777777" w:rsidR="00E567E4" w:rsidRPr="0052455C" w:rsidRDefault="00E567E4"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754245C0" w14:textId="77777777" w:rsidR="00E567E4" w:rsidRPr="0052455C" w:rsidRDefault="00E567E4"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E567E4" w:rsidRPr="0052455C" w14:paraId="16B7836C"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252DA50C" w14:textId="4C25A8B3" w:rsidR="00E567E4" w:rsidRPr="0052455C" w:rsidRDefault="00E567E4" w:rsidP="00997A53">
            <w:pPr>
              <w:rPr>
                <w:rFonts w:cstheme="minorHAnsi"/>
                <w:szCs w:val="24"/>
              </w:rPr>
            </w:pPr>
            <w:r w:rsidRPr="0052455C">
              <w:rPr>
                <w:rFonts w:cstheme="minorHAnsi"/>
                <w:szCs w:val="24"/>
              </w:rPr>
              <w:t>1</w:t>
            </w:r>
            <w:r w:rsidR="00615ACD" w:rsidRPr="0052455C">
              <w:rPr>
                <w:rFonts w:cstheme="minorHAnsi"/>
                <w:szCs w:val="24"/>
              </w:rPr>
              <w:t>8</w:t>
            </w:r>
          </w:p>
        </w:tc>
        <w:tc>
          <w:tcPr>
            <w:tcW w:w="2484" w:type="dxa"/>
          </w:tcPr>
          <w:p w14:paraId="63217242" w14:textId="78E2CB45" w:rsidR="00E567E4" w:rsidRPr="0052455C" w:rsidRDefault="00E567E4"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Verify multiplayer player</w:t>
            </w:r>
            <w:r w:rsidR="000603F6" w:rsidRPr="0052455C">
              <w:rPr>
                <w:rFonts w:cstheme="minorHAnsi"/>
                <w:szCs w:val="24"/>
              </w:rPr>
              <w:t xml:space="preserve"> ready button</w:t>
            </w:r>
          </w:p>
        </w:tc>
        <w:tc>
          <w:tcPr>
            <w:tcW w:w="4460" w:type="dxa"/>
          </w:tcPr>
          <w:p w14:paraId="152930F6" w14:textId="3A029238" w:rsidR="00E567E4" w:rsidRPr="0052455C" w:rsidRDefault="000603F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Both players should see </w:t>
            </w:r>
            <w:r w:rsidR="00073AD7" w:rsidRPr="0052455C">
              <w:rPr>
                <w:rFonts w:cstheme="minorHAnsi"/>
                <w:szCs w:val="24"/>
              </w:rPr>
              <w:t xml:space="preserve">the </w:t>
            </w:r>
            <w:r w:rsidRPr="0052455C">
              <w:rPr>
                <w:rFonts w:cstheme="minorHAnsi"/>
                <w:szCs w:val="24"/>
              </w:rPr>
              <w:t>ready button and will only start the game when both player</w:t>
            </w:r>
            <w:r w:rsidR="00073AD7" w:rsidRPr="0052455C">
              <w:rPr>
                <w:rFonts w:cstheme="minorHAnsi"/>
                <w:szCs w:val="24"/>
              </w:rPr>
              <w:t>s</w:t>
            </w:r>
            <w:r w:rsidRPr="0052455C">
              <w:rPr>
                <w:rFonts w:cstheme="minorHAnsi"/>
                <w:szCs w:val="24"/>
              </w:rPr>
              <w:t xml:space="preserve"> click </w:t>
            </w:r>
            <w:r w:rsidR="00073AD7" w:rsidRPr="0052455C">
              <w:rPr>
                <w:rFonts w:cstheme="minorHAnsi"/>
                <w:szCs w:val="24"/>
              </w:rPr>
              <w:t xml:space="preserve">the </w:t>
            </w:r>
            <w:r w:rsidRPr="0052455C">
              <w:rPr>
                <w:rFonts w:cstheme="minorHAnsi"/>
                <w:szCs w:val="24"/>
              </w:rPr>
              <w:t>ready button</w:t>
            </w:r>
          </w:p>
        </w:tc>
        <w:tc>
          <w:tcPr>
            <w:tcW w:w="1440" w:type="dxa"/>
          </w:tcPr>
          <w:p w14:paraId="6847FED1" w14:textId="77777777" w:rsidR="00E567E4" w:rsidRPr="0052455C" w:rsidRDefault="00E567E4"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2D0793A2" w14:textId="77777777" w:rsidR="00E567E4" w:rsidRPr="0052455C" w:rsidRDefault="00E567E4"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2217F5C2" w14:textId="39AFD5F8" w:rsidR="002A3CBD" w:rsidRPr="0052455C" w:rsidRDefault="00073AD7" w:rsidP="001929C6">
      <w:pPr>
        <w:rPr>
          <w:rFonts w:cstheme="minorHAnsi"/>
          <w:szCs w:val="24"/>
        </w:rPr>
      </w:pPr>
      <w:r w:rsidRPr="0052455C">
        <w:rPr>
          <w:rFonts w:cstheme="minorHAnsi"/>
          <w:szCs w:val="24"/>
        </w:rPr>
        <w:t>Result:</w:t>
      </w:r>
    </w:p>
    <w:p w14:paraId="29B05ECA" w14:textId="6B24B420" w:rsidR="00073AD7" w:rsidRPr="0052455C" w:rsidRDefault="00654BFA" w:rsidP="001929C6">
      <w:pPr>
        <w:rPr>
          <w:rFonts w:cstheme="minorHAnsi"/>
          <w:szCs w:val="24"/>
        </w:rPr>
      </w:pPr>
      <w:r w:rsidRPr="0052455C">
        <w:rPr>
          <w:rFonts w:cstheme="minorHAnsi"/>
          <w:noProof/>
          <w:szCs w:val="24"/>
        </w:rPr>
        <w:drawing>
          <wp:inline distT="0" distB="0" distL="0" distR="0" wp14:anchorId="4D873588" wp14:editId="419E48F3">
            <wp:extent cx="2533650" cy="790575"/>
            <wp:effectExtent l="0" t="0" r="0" b="952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533650" cy="790575"/>
                    </a:xfrm>
                    <a:prstGeom prst="rect">
                      <a:avLst/>
                    </a:prstGeom>
                  </pic:spPr>
                </pic:pic>
              </a:graphicData>
            </a:graphic>
          </wp:inline>
        </w:drawing>
      </w:r>
    </w:p>
    <w:p w14:paraId="7A1F3226" w14:textId="1602CB9D" w:rsidR="00654BFA" w:rsidRPr="0052455C" w:rsidRDefault="00654BFA" w:rsidP="001929C6">
      <w:pPr>
        <w:rPr>
          <w:rFonts w:cstheme="minorHAnsi"/>
          <w:szCs w:val="24"/>
        </w:rPr>
      </w:pPr>
      <w:r w:rsidRPr="0052455C">
        <w:rPr>
          <w:rFonts w:cstheme="minorHAnsi"/>
          <w:noProof/>
          <w:szCs w:val="24"/>
        </w:rPr>
        <w:lastRenderedPageBreak/>
        <w:drawing>
          <wp:inline distT="0" distB="0" distL="0" distR="0" wp14:anchorId="7E68C50C" wp14:editId="70615EA0">
            <wp:extent cx="2534004" cy="1009791"/>
            <wp:effectExtent l="0" t="0" r="0" b="0"/>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2534004" cy="1009791"/>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E579B3" w:rsidRPr="0052455C" w14:paraId="5FF6CA55"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06894BA1" w14:textId="77777777" w:rsidR="00E579B3" w:rsidRPr="0052455C" w:rsidRDefault="00E579B3" w:rsidP="00997A53">
            <w:pPr>
              <w:rPr>
                <w:rFonts w:cstheme="minorHAnsi"/>
                <w:szCs w:val="24"/>
              </w:rPr>
            </w:pPr>
            <w:r w:rsidRPr="0052455C">
              <w:rPr>
                <w:rFonts w:cstheme="minorHAnsi"/>
                <w:szCs w:val="24"/>
              </w:rPr>
              <w:t>Test Case</w:t>
            </w:r>
          </w:p>
        </w:tc>
        <w:tc>
          <w:tcPr>
            <w:tcW w:w="2484" w:type="dxa"/>
          </w:tcPr>
          <w:p w14:paraId="5C2715E3" w14:textId="77777777" w:rsidR="00E579B3" w:rsidRPr="0052455C" w:rsidRDefault="00E579B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27F7A5B" w14:textId="77777777" w:rsidR="00E579B3" w:rsidRPr="0052455C" w:rsidRDefault="00E579B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4F85ED8B" w14:textId="77777777" w:rsidR="00E579B3" w:rsidRPr="0052455C" w:rsidRDefault="00E579B3"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E579B3" w:rsidRPr="0052455C" w14:paraId="6340DE31"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19BCFABE" w14:textId="77777777" w:rsidR="00E579B3" w:rsidRPr="0052455C" w:rsidRDefault="00E579B3" w:rsidP="00997A53">
            <w:pPr>
              <w:rPr>
                <w:rFonts w:cstheme="minorHAnsi"/>
                <w:szCs w:val="24"/>
              </w:rPr>
            </w:pPr>
            <w:r w:rsidRPr="0052455C">
              <w:rPr>
                <w:rFonts w:cstheme="minorHAnsi"/>
                <w:szCs w:val="24"/>
              </w:rPr>
              <w:t>19</w:t>
            </w:r>
          </w:p>
        </w:tc>
        <w:tc>
          <w:tcPr>
            <w:tcW w:w="2484" w:type="dxa"/>
          </w:tcPr>
          <w:p w14:paraId="01EC1907" w14:textId="3EDA9FD5" w:rsidR="00E579B3" w:rsidRPr="0052455C" w:rsidRDefault="00E579B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player </w:t>
            </w:r>
            <w:r w:rsidR="003B48B3" w:rsidRPr="0052455C">
              <w:rPr>
                <w:rFonts w:cstheme="minorHAnsi"/>
                <w:szCs w:val="24"/>
              </w:rPr>
              <w:t>timer</w:t>
            </w:r>
          </w:p>
        </w:tc>
        <w:tc>
          <w:tcPr>
            <w:tcW w:w="4460" w:type="dxa"/>
          </w:tcPr>
          <w:p w14:paraId="5988D864" w14:textId="4C247552" w:rsidR="00E579B3" w:rsidRPr="0052455C" w:rsidRDefault="007E5FC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After starting the game, both player</w:t>
            </w:r>
            <w:r w:rsidR="00926789" w:rsidRPr="0052455C">
              <w:rPr>
                <w:rFonts w:cstheme="minorHAnsi"/>
                <w:szCs w:val="24"/>
              </w:rPr>
              <w:t>s</w:t>
            </w:r>
            <w:r w:rsidRPr="0052455C">
              <w:rPr>
                <w:rFonts w:cstheme="minorHAnsi"/>
                <w:szCs w:val="24"/>
              </w:rPr>
              <w:t xml:space="preserve"> should see a timer</w:t>
            </w:r>
          </w:p>
        </w:tc>
        <w:tc>
          <w:tcPr>
            <w:tcW w:w="1440" w:type="dxa"/>
          </w:tcPr>
          <w:p w14:paraId="71E24CAB" w14:textId="77777777" w:rsidR="00E579B3" w:rsidRPr="0052455C" w:rsidRDefault="00E579B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11A432E3" w14:textId="77777777" w:rsidR="00E579B3" w:rsidRPr="0052455C" w:rsidRDefault="00E579B3"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0449F6AB" w14:textId="56B430CC" w:rsidR="00E579B3" w:rsidRPr="0052455C" w:rsidRDefault="00910582" w:rsidP="001929C6">
      <w:pPr>
        <w:rPr>
          <w:rFonts w:cstheme="minorHAnsi"/>
          <w:szCs w:val="24"/>
        </w:rPr>
      </w:pPr>
      <w:r w:rsidRPr="0052455C">
        <w:rPr>
          <w:rFonts w:cstheme="minorHAnsi"/>
          <w:szCs w:val="24"/>
        </w:rPr>
        <w:t>Result:</w:t>
      </w:r>
    </w:p>
    <w:p w14:paraId="59C0F5B9" w14:textId="26F58286" w:rsidR="00910582" w:rsidRPr="0052455C" w:rsidRDefault="008F6014" w:rsidP="001929C6">
      <w:pPr>
        <w:rPr>
          <w:rFonts w:cstheme="minorHAnsi"/>
          <w:szCs w:val="24"/>
        </w:rPr>
      </w:pPr>
      <w:r w:rsidRPr="0052455C">
        <w:rPr>
          <w:rFonts w:cstheme="minorHAnsi"/>
          <w:noProof/>
          <w:szCs w:val="24"/>
        </w:rPr>
        <w:drawing>
          <wp:inline distT="0" distB="0" distL="0" distR="0" wp14:anchorId="339D0EF8" wp14:editId="627823D9">
            <wp:extent cx="5943600" cy="4838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870"/>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2C307C" w:rsidRPr="0052455C" w14:paraId="38002A76"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683C5591" w14:textId="77777777" w:rsidR="002C307C" w:rsidRPr="0052455C" w:rsidRDefault="002C307C" w:rsidP="00997A53">
            <w:pPr>
              <w:rPr>
                <w:rFonts w:cstheme="minorHAnsi"/>
                <w:szCs w:val="24"/>
              </w:rPr>
            </w:pPr>
            <w:r w:rsidRPr="0052455C">
              <w:rPr>
                <w:rFonts w:cstheme="minorHAnsi"/>
                <w:szCs w:val="24"/>
              </w:rPr>
              <w:t>Test Case</w:t>
            </w:r>
          </w:p>
        </w:tc>
        <w:tc>
          <w:tcPr>
            <w:tcW w:w="2484" w:type="dxa"/>
          </w:tcPr>
          <w:p w14:paraId="6DAB828D" w14:textId="77777777" w:rsidR="002C307C" w:rsidRPr="0052455C" w:rsidRDefault="002C307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7BC441F" w14:textId="77777777" w:rsidR="002C307C" w:rsidRPr="0052455C" w:rsidRDefault="002C307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3C8E3E7E" w14:textId="77777777" w:rsidR="002C307C" w:rsidRPr="0052455C" w:rsidRDefault="002C307C"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2C307C" w:rsidRPr="0052455C" w14:paraId="7BAE10D9"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7969BDAA" w14:textId="64FC9D04" w:rsidR="002C307C" w:rsidRPr="0052455C" w:rsidRDefault="00892E95" w:rsidP="00997A53">
            <w:pPr>
              <w:rPr>
                <w:rFonts w:cstheme="minorHAnsi"/>
                <w:szCs w:val="24"/>
              </w:rPr>
            </w:pPr>
            <w:r w:rsidRPr="0052455C">
              <w:rPr>
                <w:rFonts w:cstheme="minorHAnsi"/>
                <w:szCs w:val="24"/>
              </w:rPr>
              <w:t>20</w:t>
            </w:r>
          </w:p>
        </w:tc>
        <w:tc>
          <w:tcPr>
            <w:tcW w:w="2484" w:type="dxa"/>
          </w:tcPr>
          <w:p w14:paraId="689E29ED" w14:textId="4F9E4C2D" w:rsidR="002C307C" w:rsidRPr="0052455C" w:rsidRDefault="002C307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w:t>
            </w:r>
            <w:r w:rsidR="00074414" w:rsidRPr="0052455C">
              <w:rPr>
                <w:rFonts w:cstheme="minorHAnsi"/>
                <w:szCs w:val="24"/>
              </w:rPr>
              <w:t>AI suggestions</w:t>
            </w:r>
          </w:p>
        </w:tc>
        <w:tc>
          <w:tcPr>
            <w:tcW w:w="4460" w:type="dxa"/>
          </w:tcPr>
          <w:p w14:paraId="16BB5D04" w14:textId="15F52A4D" w:rsidR="002C307C" w:rsidRPr="0052455C" w:rsidRDefault="002C307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Both players should be </w:t>
            </w:r>
            <w:r w:rsidR="00B9649F" w:rsidRPr="0052455C">
              <w:rPr>
                <w:rFonts w:cstheme="minorHAnsi"/>
                <w:szCs w:val="24"/>
              </w:rPr>
              <w:t>able to see AI suggestions when pressing A button</w:t>
            </w:r>
          </w:p>
        </w:tc>
        <w:tc>
          <w:tcPr>
            <w:tcW w:w="1440" w:type="dxa"/>
          </w:tcPr>
          <w:p w14:paraId="2CEC15DB" w14:textId="77777777" w:rsidR="002C307C" w:rsidRPr="0052455C" w:rsidRDefault="002C307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780F3D42" w14:textId="77777777" w:rsidR="002C307C" w:rsidRPr="0052455C" w:rsidRDefault="002C307C"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D3BB486" w14:textId="660E3C1E" w:rsidR="00E579B3" w:rsidRPr="0052455C" w:rsidRDefault="00D22209" w:rsidP="001929C6">
      <w:pPr>
        <w:rPr>
          <w:rFonts w:cstheme="minorHAnsi"/>
          <w:szCs w:val="24"/>
        </w:rPr>
      </w:pPr>
      <w:r w:rsidRPr="0052455C">
        <w:rPr>
          <w:rFonts w:cstheme="minorHAnsi"/>
          <w:szCs w:val="24"/>
        </w:rPr>
        <w:t>Result:</w:t>
      </w:r>
    </w:p>
    <w:p w14:paraId="4B254781" w14:textId="5970D179" w:rsidR="00D22209" w:rsidRPr="0052455C" w:rsidRDefault="002119D9" w:rsidP="001929C6">
      <w:pPr>
        <w:rPr>
          <w:rFonts w:cstheme="minorHAnsi"/>
          <w:szCs w:val="24"/>
        </w:rPr>
      </w:pPr>
      <w:r w:rsidRPr="0052455C">
        <w:rPr>
          <w:rFonts w:cstheme="minorHAnsi"/>
          <w:noProof/>
          <w:szCs w:val="24"/>
        </w:rPr>
        <w:drawing>
          <wp:inline distT="0" distB="0" distL="0" distR="0" wp14:anchorId="5820F622" wp14:editId="36042243">
            <wp:extent cx="1905266" cy="1419423"/>
            <wp:effectExtent l="0" t="0" r="0" b="9525"/>
            <wp:docPr id="70" name="Picture 70" descr="A picture containing text, clo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ock, sig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14:paraId="48185331" w14:textId="77777777" w:rsidR="002C307C" w:rsidRPr="0052455C" w:rsidRDefault="002C307C"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ED1175" w:rsidRPr="0052455C" w14:paraId="1E39368E"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3A2DD4E2" w14:textId="77777777" w:rsidR="00ED1175" w:rsidRPr="0052455C" w:rsidRDefault="00ED1175" w:rsidP="00997A53">
            <w:pPr>
              <w:rPr>
                <w:rFonts w:cstheme="minorHAnsi"/>
                <w:szCs w:val="24"/>
              </w:rPr>
            </w:pPr>
            <w:r w:rsidRPr="0052455C">
              <w:rPr>
                <w:rFonts w:cstheme="minorHAnsi"/>
                <w:szCs w:val="24"/>
              </w:rPr>
              <w:lastRenderedPageBreak/>
              <w:t>Test Case</w:t>
            </w:r>
          </w:p>
        </w:tc>
        <w:tc>
          <w:tcPr>
            <w:tcW w:w="2484" w:type="dxa"/>
          </w:tcPr>
          <w:p w14:paraId="0B4CACE2" w14:textId="77777777" w:rsidR="00ED1175" w:rsidRPr="0052455C" w:rsidRDefault="00ED117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7911838" w14:textId="77777777" w:rsidR="00ED1175" w:rsidRPr="0052455C" w:rsidRDefault="00ED117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345AE613" w14:textId="77777777" w:rsidR="00ED1175" w:rsidRPr="0052455C" w:rsidRDefault="00ED1175"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ED1175" w:rsidRPr="0052455C" w14:paraId="4BB4A5CB"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13EE9C49" w14:textId="3B0D0707" w:rsidR="00ED1175" w:rsidRPr="0052455C" w:rsidRDefault="003D215F" w:rsidP="00997A53">
            <w:pPr>
              <w:rPr>
                <w:rFonts w:cstheme="minorHAnsi"/>
                <w:szCs w:val="24"/>
              </w:rPr>
            </w:pPr>
            <w:r w:rsidRPr="0052455C">
              <w:rPr>
                <w:rFonts w:cstheme="minorHAnsi"/>
                <w:szCs w:val="24"/>
              </w:rPr>
              <w:t>21</w:t>
            </w:r>
          </w:p>
        </w:tc>
        <w:tc>
          <w:tcPr>
            <w:tcW w:w="2484" w:type="dxa"/>
          </w:tcPr>
          <w:p w14:paraId="43EE66EC" w14:textId="6CD2E300" w:rsidR="00ED1175" w:rsidRPr="0052455C" w:rsidRDefault="00ED117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player </w:t>
            </w:r>
            <w:r w:rsidR="00A66D78" w:rsidRPr="0052455C">
              <w:rPr>
                <w:rFonts w:cstheme="minorHAnsi"/>
                <w:szCs w:val="24"/>
              </w:rPr>
              <w:t>movements</w:t>
            </w:r>
          </w:p>
        </w:tc>
        <w:tc>
          <w:tcPr>
            <w:tcW w:w="4460" w:type="dxa"/>
          </w:tcPr>
          <w:p w14:paraId="2BEF53BD" w14:textId="5D2E7235" w:rsidR="00ED1175" w:rsidRPr="0052455C" w:rsidRDefault="00ED117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Both players should </w:t>
            </w:r>
            <w:r w:rsidR="007F0422" w:rsidRPr="0052455C">
              <w:rPr>
                <w:rFonts w:cstheme="minorHAnsi"/>
                <w:szCs w:val="24"/>
              </w:rPr>
              <w:t xml:space="preserve">be able to attack, move </w:t>
            </w:r>
            <w:r w:rsidR="00A85C08" w:rsidRPr="0052455C">
              <w:rPr>
                <w:rFonts w:cstheme="minorHAnsi"/>
                <w:szCs w:val="24"/>
              </w:rPr>
              <w:t>their</w:t>
            </w:r>
            <w:r w:rsidR="007F0422" w:rsidRPr="0052455C">
              <w:rPr>
                <w:rFonts w:cstheme="minorHAnsi"/>
                <w:szCs w:val="24"/>
              </w:rPr>
              <w:t xml:space="preserve"> units</w:t>
            </w:r>
          </w:p>
        </w:tc>
        <w:tc>
          <w:tcPr>
            <w:tcW w:w="1440" w:type="dxa"/>
          </w:tcPr>
          <w:p w14:paraId="176C31A2" w14:textId="77777777" w:rsidR="00ED1175" w:rsidRPr="0052455C" w:rsidRDefault="00ED117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2CB8E1A1" w14:textId="77777777" w:rsidR="00ED1175" w:rsidRPr="0052455C" w:rsidRDefault="00ED1175"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536013B" w14:textId="382C82ED" w:rsidR="00ED1175" w:rsidRPr="0052455C" w:rsidRDefault="0022287E" w:rsidP="001929C6">
      <w:pPr>
        <w:rPr>
          <w:rFonts w:cstheme="minorHAnsi"/>
          <w:szCs w:val="24"/>
        </w:rPr>
      </w:pPr>
      <w:r w:rsidRPr="0052455C">
        <w:rPr>
          <w:rFonts w:cstheme="minorHAnsi"/>
          <w:szCs w:val="24"/>
        </w:rPr>
        <w:t>Result:</w:t>
      </w:r>
    </w:p>
    <w:p w14:paraId="1EA793D1" w14:textId="6140CF3D" w:rsidR="0022287E" w:rsidRPr="0052455C" w:rsidRDefault="00FF5AC5" w:rsidP="001929C6">
      <w:pPr>
        <w:rPr>
          <w:rFonts w:cstheme="minorHAnsi"/>
          <w:szCs w:val="24"/>
        </w:rPr>
      </w:pPr>
      <w:r w:rsidRPr="0052455C">
        <w:rPr>
          <w:rFonts w:cstheme="minorHAnsi"/>
          <w:noProof/>
          <w:szCs w:val="24"/>
        </w:rPr>
        <w:drawing>
          <wp:inline distT="0" distB="0" distL="0" distR="0" wp14:anchorId="5BBAC748" wp14:editId="57A3236E">
            <wp:extent cx="5115639" cy="1324160"/>
            <wp:effectExtent l="0" t="0" r="0" b="9525"/>
            <wp:docPr id="72" name="Picture 72"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clock, screensho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115639" cy="1324160"/>
                    </a:xfrm>
                    <a:prstGeom prst="rect">
                      <a:avLst/>
                    </a:prstGeom>
                  </pic:spPr>
                </pic:pic>
              </a:graphicData>
            </a:graphic>
          </wp:inline>
        </w:drawing>
      </w:r>
    </w:p>
    <w:tbl>
      <w:tblPr>
        <w:tblStyle w:val="GridTable1Light-Accent5"/>
        <w:tblW w:w="9445" w:type="dxa"/>
        <w:tblLook w:val="04A0" w:firstRow="1" w:lastRow="0" w:firstColumn="1" w:lastColumn="0" w:noHBand="0" w:noVBand="1"/>
      </w:tblPr>
      <w:tblGrid>
        <w:gridCol w:w="1061"/>
        <w:gridCol w:w="2484"/>
        <w:gridCol w:w="4460"/>
        <w:gridCol w:w="1440"/>
      </w:tblGrid>
      <w:tr w:rsidR="00811C4D" w:rsidRPr="0052455C" w14:paraId="2504C832"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3B016918" w14:textId="77777777" w:rsidR="00811C4D" w:rsidRPr="0052455C" w:rsidRDefault="00811C4D" w:rsidP="00997A53">
            <w:pPr>
              <w:rPr>
                <w:rFonts w:cstheme="minorHAnsi"/>
                <w:szCs w:val="24"/>
              </w:rPr>
            </w:pPr>
            <w:r w:rsidRPr="0052455C">
              <w:rPr>
                <w:rFonts w:cstheme="minorHAnsi"/>
                <w:szCs w:val="24"/>
              </w:rPr>
              <w:t>Test Case</w:t>
            </w:r>
          </w:p>
        </w:tc>
        <w:tc>
          <w:tcPr>
            <w:tcW w:w="2484" w:type="dxa"/>
          </w:tcPr>
          <w:p w14:paraId="40299D07" w14:textId="77777777" w:rsidR="00811C4D" w:rsidRPr="0052455C" w:rsidRDefault="00811C4D"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1779F12F" w14:textId="77777777" w:rsidR="00811C4D" w:rsidRPr="0052455C" w:rsidRDefault="00811C4D"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3C26512C" w14:textId="77777777" w:rsidR="00811C4D" w:rsidRPr="0052455C" w:rsidRDefault="00811C4D"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811C4D" w:rsidRPr="0052455C" w14:paraId="737C8C34"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4380FD61" w14:textId="18E0D855" w:rsidR="00811C4D" w:rsidRPr="0052455C" w:rsidRDefault="00811C4D" w:rsidP="00997A53">
            <w:pPr>
              <w:rPr>
                <w:rFonts w:cstheme="minorHAnsi"/>
                <w:szCs w:val="24"/>
              </w:rPr>
            </w:pPr>
            <w:r w:rsidRPr="0052455C">
              <w:rPr>
                <w:rFonts w:cstheme="minorHAnsi"/>
                <w:szCs w:val="24"/>
              </w:rPr>
              <w:t>22</w:t>
            </w:r>
          </w:p>
        </w:tc>
        <w:tc>
          <w:tcPr>
            <w:tcW w:w="2484" w:type="dxa"/>
          </w:tcPr>
          <w:p w14:paraId="46855C90" w14:textId="79409349" w:rsidR="00811C4D" w:rsidRPr="0052455C" w:rsidRDefault="00811C4D"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player </w:t>
            </w:r>
            <w:r w:rsidR="008013E8" w:rsidRPr="0052455C">
              <w:rPr>
                <w:rFonts w:cstheme="minorHAnsi"/>
                <w:szCs w:val="24"/>
              </w:rPr>
              <w:t>helper function</w:t>
            </w:r>
          </w:p>
        </w:tc>
        <w:tc>
          <w:tcPr>
            <w:tcW w:w="4460" w:type="dxa"/>
          </w:tcPr>
          <w:p w14:paraId="053CD07D" w14:textId="2E6D8AD1" w:rsidR="00811C4D" w:rsidRPr="0052455C" w:rsidRDefault="00811C4D"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Both players should be able </w:t>
            </w:r>
            <w:r w:rsidR="000266F6" w:rsidRPr="0052455C">
              <w:rPr>
                <w:rFonts w:cstheme="minorHAnsi"/>
                <w:szCs w:val="24"/>
              </w:rPr>
              <w:t xml:space="preserve">to check </w:t>
            </w:r>
            <w:r w:rsidR="00686177" w:rsidRPr="0052455C">
              <w:rPr>
                <w:rFonts w:cstheme="minorHAnsi"/>
                <w:szCs w:val="24"/>
              </w:rPr>
              <w:t xml:space="preserve">the </w:t>
            </w:r>
            <w:r w:rsidR="000266F6" w:rsidRPr="0052455C">
              <w:rPr>
                <w:rFonts w:cstheme="minorHAnsi"/>
                <w:szCs w:val="24"/>
              </w:rPr>
              <w:t>help manu</w:t>
            </w:r>
            <w:r w:rsidR="00306A0D" w:rsidRPr="0052455C">
              <w:rPr>
                <w:rFonts w:cstheme="minorHAnsi"/>
                <w:szCs w:val="24"/>
              </w:rPr>
              <w:t>a</w:t>
            </w:r>
            <w:r w:rsidR="000266F6" w:rsidRPr="0052455C">
              <w:rPr>
                <w:rFonts w:cstheme="minorHAnsi"/>
                <w:szCs w:val="24"/>
              </w:rPr>
              <w:t>l</w:t>
            </w:r>
            <w:r w:rsidR="00BC740A" w:rsidRPr="0052455C">
              <w:rPr>
                <w:rFonts w:cstheme="minorHAnsi"/>
                <w:szCs w:val="24"/>
              </w:rPr>
              <w:t xml:space="preserve"> </w:t>
            </w:r>
            <w:proofErr w:type="spellStart"/>
            <w:r w:rsidR="00BC740A" w:rsidRPr="0052455C">
              <w:rPr>
                <w:rFonts w:cstheme="minorHAnsi"/>
                <w:szCs w:val="24"/>
              </w:rPr>
              <w:t>anytime</w:t>
            </w:r>
            <w:proofErr w:type="spellEnd"/>
            <w:r w:rsidR="000266F6" w:rsidRPr="0052455C">
              <w:rPr>
                <w:rFonts w:cstheme="minorHAnsi"/>
                <w:szCs w:val="24"/>
              </w:rPr>
              <w:t xml:space="preserve"> after pressing </w:t>
            </w:r>
            <w:r w:rsidR="00306A0D" w:rsidRPr="0052455C">
              <w:rPr>
                <w:rFonts w:cstheme="minorHAnsi"/>
                <w:szCs w:val="24"/>
              </w:rPr>
              <w:t xml:space="preserve">the </w:t>
            </w:r>
            <w:r w:rsidR="000266F6" w:rsidRPr="0052455C">
              <w:rPr>
                <w:rFonts w:cstheme="minorHAnsi"/>
                <w:szCs w:val="24"/>
              </w:rPr>
              <w:t>H button</w:t>
            </w:r>
            <w:r w:rsidR="00E76229" w:rsidRPr="0052455C">
              <w:rPr>
                <w:rFonts w:cstheme="minorHAnsi"/>
                <w:szCs w:val="24"/>
              </w:rPr>
              <w:t xml:space="preserve"> in the game</w:t>
            </w:r>
          </w:p>
        </w:tc>
        <w:tc>
          <w:tcPr>
            <w:tcW w:w="1440" w:type="dxa"/>
          </w:tcPr>
          <w:p w14:paraId="09170C87" w14:textId="77777777" w:rsidR="00811C4D" w:rsidRPr="0052455C" w:rsidRDefault="00811C4D"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54484499" w14:textId="77777777" w:rsidR="00811C4D" w:rsidRPr="0052455C" w:rsidRDefault="00811C4D"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0E5B4E60" w14:textId="013AEA58" w:rsidR="00811C4D" w:rsidRPr="0052455C" w:rsidRDefault="008C2DDC" w:rsidP="001929C6">
      <w:pPr>
        <w:rPr>
          <w:rFonts w:cstheme="minorHAnsi"/>
          <w:szCs w:val="24"/>
        </w:rPr>
      </w:pPr>
      <w:r w:rsidRPr="0052455C">
        <w:rPr>
          <w:rFonts w:cstheme="minorHAnsi"/>
          <w:szCs w:val="24"/>
        </w:rPr>
        <w:t>Result:</w:t>
      </w:r>
    </w:p>
    <w:p w14:paraId="4C3CDD5A" w14:textId="04A119AB" w:rsidR="008C2DDC" w:rsidRPr="0052455C" w:rsidRDefault="00686177" w:rsidP="001929C6">
      <w:pPr>
        <w:rPr>
          <w:rFonts w:cstheme="minorHAnsi"/>
          <w:szCs w:val="24"/>
        </w:rPr>
      </w:pPr>
      <w:r w:rsidRPr="0052455C">
        <w:rPr>
          <w:rFonts w:cstheme="minorHAnsi"/>
          <w:noProof/>
          <w:szCs w:val="24"/>
        </w:rPr>
        <w:drawing>
          <wp:inline distT="0" distB="0" distL="0" distR="0" wp14:anchorId="785DC1FE" wp14:editId="28930A8E">
            <wp:extent cx="5838825" cy="921362"/>
            <wp:effectExtent l="0" t="0" r="0" b="0"/>
            <wp:docPr id="73" name="Picture 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Wor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871857" cy="926575"/>
                    </a:xfrm>
                    <a:prstGeom prst="rect">
                      <a:avLst/>
                    </a:prstGeom>
                  </pic:spPr>
                </pic:pic>
              </a:graphicData>
            </a:graphic>
          </wp:inline>
        </w:drawing>
      </w:r>
    </w:p>
    <w:p w14:paraId="33625604" w14:textId="77777777" w:rsidR="00D26FA6" w:rsidRPr="0052455C" w:rsidRDefault="00D26FA6"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AD67CA" w:rsidRPr="0052455C" w14:paraId="7D828A1C"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3385FC09" w14:textId="77777777" w:rsidR="00AD67CA" w:rsidRPr="0052455C" w:rsidRDefault="00AD67CA" w:rsidP="00997A53">
            <w:pPr>
              <w:rPr>
                <w:rFonts w:cstheme="minorHAnsi"/>
                <w:szCs w:val="24"/>
              </w:rPr>
            </w:pPr>
            <w:r w:rsidRPr="0052455C">
              <w:rPr>
                <w:rFonts w:cstheme="minorHAnsi"/>
                <w:szCs w:val="24"/>
              </w:rPr>
              <w:lastRenderedPageBreak/>
              <w:t>Test Case</w:t>
            </w:r>
          </w:p>
        </w:tc>
        <w:tc>
          <w:tcPr>
            <w:tcW w:w="2484" w:type="dxa"/>
          </w:tcPr>
          <w:p w14:paraId="3622A88E" w14:textId="77777777" w:rsidR="00AD67CA" w:rsidRPr="0052455C" w:rsidRDefault="00AD67C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AA92DC5" w14:textId="77777777" w:rsidR="00AD67CA" w:rsidRPr="0052455C" w:rsidRDefault="00AD67C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774DC4C4" w14:textId="77777777" w:rsidR="00AD67CA" w:rsidRPr="0052455C" w:rsidRDefault="00AD67CA"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AD67CA" w:rsidRPr="0052455C" w14:paraId="2B59FFFD"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13F95E91" w14:textId="77777777" w:rsidR="00AD67CA" w:rsidRPr="0052455C" w:rsidRDefault="00AD67CA" w:rsidP="00997A53">
            <w:pPr>
              <w:rPr>
                <w:rFonts w:cstheme="minorHAnsi"/>
                <w:szCs w:val="24"/>
              </w:rPr>
            </w:pPr>
            <w:r w:rsidRPr="0052455C">
              <w:rPr>
                <w:rFonts w:cstheme="minorHAnsi"/>
                <w:szCs w:val="24"/>
              </w:rPr>
              <w:t>23</w:t>
            </w:r>
          </w:p>
        </w:tc>
        <w:tc>
          <w:tcPr>
            <w:tcW w:w="2484" w:type="dxa"/>
          </w:tcPr>
          <w:p w14:paraId="60ADA708" w14:textId="62002407" w:rsidR="00AD67CA" w:rsidRPr="0052455C" w:rsidRDefault="00AD67CA"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w:t>
            </w:r>
            <w:r w:rsidR="00D26FA6" w:rsidRPr="0052455C">
              <w:rPr>
                <w:rFonts w:cstheme="minorHAnsi"/>
                <w:szCs w:val="24"/>
              </w:rPr>
              <w:t>chat function</w:t>
            </w:r>
          </w:p>
        </w:tc>
        <w:tc>
          <w:tcPr>
            <w:tcW w:w="4460" w:type="dxa"/>
          </w:tcPr>
          <w:p w14:paraId="00EDCD41" w14:textId="5B92E90E" w:rsidR="00AD67CA" w:rsidRPr="0052455C" w:rsidRDefault="00D26FA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Both player</w:t>
            </w:r>
            <w:r w:rsidR="00722C15" w:rsidRPr="0052455C">
              <w:rPr>
                <w:rFonts w:cstheme="minorHAnsi"/>
                <w:szCs w:val="24"/>
              </w:rPr>
              <w:t>s</w:t>
            </w:r>
            <w:r w:rsidRPr="0052455C">
              <w:rPr>
                <w:rFonts w:cstheme="minorHAnsi"/>
                <w:szCs w:val="24"/>
              </w:rPr>
              <w:t xml:space="preserve"> should be able to communicate through </w:t>
            </w:r>
            <w:r w:rsidR="003A6D3C" w:rsidRPr="0052455C">
              <w:rPr>
                <w:rFonts w:cstheme="minorHAnsi"/>
                <w:szCs w:val="24"/>
              </w:rPr>
              <w:t xml:space="preserve">the </w:t>
            </w:r>
            <w:r w:rsidRPr="0052455C">
              <w:rPr>
                <w:rFonts w:cstheme="minorHAnsi"/>
                <w:szCs w:val="24"/>
              </w:rPr>
              <w:t>chat window on their right</w:t>
            </w:r>
          </w:p>
        </w:tc>
        <w:tc>
          <w:tcPr>
            <w:tcW w:w="1440" w:type="dxa"/>
          </w:tcPr>
          <w:p w14:paraId="3DE7E6F1" w14:textId="77777777" w:rsidR="00AD67CA" w:rsidRPr="0052455C" w:rsidRDefault="00AD67CA"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4938B77" w14:textId="77777777" w:rsidR="00AD67CA" w:rsidRPr="0052455C" w:rsidRDefault="00AD67CA"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4AED29E7" w14:textId="3DA68EDA" w:rsidR="00AD67CA" w:rsidRPr="0052455C" w:rsidRDefault="00012163" w:rsidP="001929C6">
      <w:pPr>
        <w:rPr>
          <w:rFonts w:cstheme="minorHAnsi"/>
          <w:szCs w:val="24"/>
        </w:rPr>
      </w:pPr>
      <w:r w:rsidRPr="0052455C">
        <w:rPr>
          <w:rFonts w:cstheme="minorHAnsi"/>
          <w:szCs w:val="24"/>
        </w:rPr>
        <w:t>Result:</w:t>
      </w:r>
    </w:p>
    <w:p w14:paraId="62F0309E" w14:textId="42406225" w:rsidR="00AD67CA" w:rsidRPr="0052455C" w:rsidRDefault="00FE7031" w:rsidP="001929C6">
      <w:pPr>
        <w:rPr>
          <w:rFonts w:cstheme="minorHAnsi"/>
          <w:szCs w:val="24"/>
        </w:rPr>
      </w:pPr>
      <w:r w:rsidRPr="0052455C">
        <w:rPr>
          <w:rFonts w:cstheme="minorHAnsi"/>
          <w:noProof/>
          <w:szCs w:val="24"/>
        </w:rPr>
        <w:drawing>
          <wp:inline distT="0" distB="0" distL="0" distR="0" wp14:anchorId="3B01FFF5" wp14:editId="2C08AA07">
            <wp:extent cx="5943600" cy="6007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7">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09BADEEF" w14:textId="77777777" w:rsidR="00F96BD6" w:rsidRPr="0052455C" w:rsidRDefault="00F96BD6"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3F2A72" w:rsidRPr="0052455C" w14:paraId="27D8C31D"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6D8317F2" w14:textId="77777777" w:rsidR="003F2A72" w:rsidRPr="0052455C" w:rsidRDefault="003F2A72" w:rsidP="00997A53">
            <w:pPr>
              <w:rPr>
                <w:rFonts w:cstheme="minorHAnsi"/>
                <w:szCs w:val="24"/>
              </w:rPr>
            </w:pPr>
            <w:r w:rsidRPr="0052455C">
              <w:rPr>
                <w:rFonts w:cstheme="minorHAnsi"/>
                <w:szCs w:val="24"/>
              </w:rPr>
              <w:t>Test Case</w:t>
            </w:r>
          </w:p>
        </w:tc>
        <w:tc>
          <w:tcPr>
            <w:tcW w:w="2484" w:type="dxa"/>
          </w:tcPr>
          <w:p w14:paraId="593A97B2" w14:textId="77777777" w:rsidR="003F2A72" w:rsidRPr="0052455C" w:rsidRDefault="003F2A7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37DA8060" w14:textId="77777777" w:rsidR="003F2A72" w:rsidRPr="0052455C" w:rsidRDefault="003F2A7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547BAE40" w14:textId="77777777" w:rsidR="003F2A72" w:rsidRPr="0052455C" w:rsidRDefault="003F2A72"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3F2A72" w:rsidRPr="0052455C" w14:paraId="0B04A322"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41C1FEA9" w14:textId="360EAE0B" w:rsidR="003F2A72" w:rsidRPr="0052455C" w:rsidRDefault="003F2A72" w:rsidP="00997A53">
            <w:pPr>
              <w:rPr>
                <w:rFonts w:cstheme="minorHAnsi"/>
                <w:szCs w:val="24"/>
              </w:rPr>
            </w:pPr>
            <w:r w:rsidRPr="0052455C">
              <w:rPr>
                <w:rFonts w:cstheme="minorHAnsi"/>
                <w:szCs w:val="24"/>
              </w:rPr>
              <w:t>2</w:t>
            </w:r>
            <w:r w:rsidR="00E85D95" w:rsidRPr="0052455C">
              <w:rPr>
                <w:rFonts w:cstheme="minorHAnsi"/>
                <w:szCs w:val="24"/>
              </w:rPr>
              <w:t>4</w:t>
            </w:r>
          </w:p>
        </w:tc>
        <w:tc>
          <w:tcPr>
            <w:tcW w:w="2484" w:type="dxa"/>
          </w:tcPr>
          <w:p w14:paraId="4A536C0A" w14:textId="60ADF799" w:rsidR="003F2A72" w:rsidRPr="0052455C" w:rsidRDefault="003F2A7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multiplayer </w:t>
            </w:r>
            <w:r w:rsidR="00DB4265" w:rsidRPr="0052455C">
              <w:rPr>
                <w:rFonts w:cstheme="minorHAnsi"/>
                <w:szCs w:val="24"/>
              </w:rPr>
              <w:t>win and lose</w:t>
            </w:r>
          </w:p>
        </w:tc>
        <w:tc>
          <w:tcPr>
            <w:tcW w:w="4460" w:type="dxa"/>
          </w:tcPr>
          <w:p w14:paraId="7D64A2E1" w14:textId="464CF9B5" w:rsidR="003F2A72" w:rsidRPr="0052455C" w:rsidRDefault="00A32030"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If one player win</w:t>
            </w:r>
            <w:r w:rsidR="001A323B" w:rsidRPr="0052455C">
              <w:rPr>
                <w:rFonts w:cstheme="minorHAnsi"/>
                <w:szCs w:val="24"/>
              </w:rPr>
              <w:t>s</w:t>
            </w:r>
            <w:r w:rsidRPr="0052455C">
              <w:rPr>
                <w:rFonts w:cstheme="minorHAnsi"/>
                <w:szCs w:val="24"/>
              </w:rPr>
              <w:t xml:space="preserve"> the game, the other should lose the game</w:t>
            </w:r>
          </w:p>
        </w:tc>
        <w:tc>
          <w:tcPr>
            <w:tcW w:w="1440" w:type="dxa"/>
          </w:tcPr>
          <w:p w14:paraId="18C99D7B" w14:textId="77777777" w:rsidR="003F2A72" w:rsidRPr="0052455C" w:rsidRDefault="003F2A7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09AB4863" w14:textId="77777777" w:rsidR="003F2A72" w:rsidRPr="0052455C" w:rsidRDefault="003F2A7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22D805FB" w14:textId="72F29B0C" w:rsidR="003F2A72" w:rsidRPr="0052455C" w:rsidRDefault="00526459" w:rsidP="001929C6">
      <w:pPr>
        <w:rPr>
          <w:rFonts w:cstheme="minorHAnsi"/>
          <w:szCs w:val="24"/>
        </w:rPr>
      </w:pPr>
      <w:r w:rsidRPr="0052455C">
        <w:rPr>
          <w:rFonts w:cstheme="minorHAnsi"/>
          <w:szCs w:val="24"/>
        </w:rPr>
        <w:t>Result:</w:t>
      </w:r>
    </w:p>
    <w:p w14:paraId="6032FF63" w14:textId="2B12591D" w:rsidR="00526459" w:rsidRPr="0052455C" w:rsidRDefault="00012163" w:rsidP="001929C6">
      <w:pPr>
        <w:rPr>
          <w:rFonts w:cstheme="minorHAnsi"/>
          <w:szCs w:val="24"/>
        </w:rPr>
      </w:pPr>
      <w:r w:rsidRPr="0052455C">
        <w:rPr>
          <w:rFonts w:cstheme="minorHAnsi"/>
          <w:noProof/>
          <w:szCs w:val="24"/>
        </w:rPr>
        <w:drawing>
          <wp:inline distT="0" distB="0" distL="0" distR="0" wp14:anchorId="294740E3" wp14:editId="636F8A1C">
            <wp:extent cx="5943600" cy="535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79F18666" w14:textId="41BDE13A" w:rsidR="00D121E6" w:rsidRPr="0052455C" w:rsidRDefault="00D121E6" w:rsidP="001929C6">
      <w:pPr>
        <w:rPr>
          <w:rFonts w:cstheme="minorHAnsi"/>
          <w:szCs w:val="24"/>
        </w:rPr>
      </w:pPr>
    </w:p>
    <w:tbl>
      <w:tblPr>
        <w:tblStyle w:val="GridTable1Light-Accent5"/>
        <w:tblW w:w="9445" w:type="dxa"/>
        <w:tblLook w:val="04A0" w:firstRow="1" w:lastRow="0" w:firstColumn="1" w:lastColumn="0" w:noHBand="0" w:noVBand="1"/>
      </w:tblPr>
      <w:tblGrid>
        <w:gridCol w:w="1061"/>
        <w:gridCol w:w="2484"/>
        <w:gridCol w:w="4460"/>
        <w:gridCol w:w="1440"/>
      </w:tblGrid>
      <w:tr w:rsidR="00D121E6" w:rsidRPr="0052455C" w14:paraId="5374B95E" w14:textId="77777777" w:rsidTr="00997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Pr>
          <w:p w14:paraId="5ABBB34C" w14:textId="77777777" w:rsidR="00D121E6" w:rsidRPr="0052455C" w:rsidRDefault="00D121E6" w:rsidP="00997A53">
            <w:pPr>
              <w:rPr>
                <w:rFonts w:cstheme="minorHAnsi"/>
                <w:szCs w:val="24"/>
              </w:rPr>
            </w:pPr>
            <w:r w:rsidRPr="0052455C">
              <w:rPr>
                <w:rFonts w:cstheme="minorHAnsi"/>
                <w:szCs w:val="24"/>
              </w:rPr>
              <w:t>Test Case</w:t>
            </w:r>
          </w:p>
        </w:tc>
        <w:tc>
          <w:tcPr>
            <w:tcW w:w="2484" w:type="dxa"/>
          </w:tcPr>
          <w:p w14:paraId="6DDA55FB" w14:textId="77777777" w:rsidR="00D121E6" w:rsidRPr="0052455C" w:rsidRDefault="00D121E6"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Description</w:t>
            </w:r>
          </w:p>
        </w:tc>
        <w:tc>
          <w:tcPr>
            <w:tcW w:w="4460" w:type="dxa"/>
          </w:tcPr>
          <w:p w14:paraId="6C21632F" w14:textId="77777777" w:rsidR="00D121E6" w:rsidRPr="0052455C" w:rsidRDefault="00D121E6"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Expect Result</w:t>
            </w:r>
          </w:p>
        </w:tc>
        <w:tc>
          <w:tcPr>
            <w:tcW w:w="1440" w:type="dxa"/>
          </w:tcPr>
          <w:p w14:paraId="57E6FC95" w14:textId="77777777" w:rsidR="00D121E6" w:rsidRPr="0052455C" w:rsidRDefault="00D121E6" w:rsidP="00997A53">
            <w:pPr>
              <w:cnfStyle w:val="100000000000" w:firstRow="1"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Pass/Fail</w:t>
            </w:r>
          </w:p>
        </w:tc>
      </w:tr>
      <w:tr w:rsidR="00D121E6" w:rsidRPr="0052455C" w14:paraId="0E87902D" w14:textId="77777777" w:rsidTr="00997A53">
        <w:tc>
          <w:tcPr>
            <w:cnfStyle w:val="001000000000" w:firstRow="0" w:lastRow="0" w:firstColumn="1" w:lastColumn="0" w:oddVBand="0" w:evenVBand="0" w:oddHBand="0" w:evenHBand="0" w:firstRowFirstColumn="0" w:firstRowLastColumn="0" w:lastRowFirstColumn="0" w:lastRowLastColumn="0"/>
            <w:tcW w:w="1061" w:type="dxa"/>
          </w:tcPr>
          <w:p w14:paraId="3FF831CD" w14:textId="0E7B2765" w:rsidR="00D121E6" w:rsidRPr="0052455C" w:rsidRDefault="00D121E6" w:rsidP="00997A53">
            <w:pPr>
              <w:rPr>
                <w:rFonts w:cstheme="minorHAnsi"/>
                <w:szCs w:val="24"/>
              </w:rPr>
            </w:pPr>
            <w:r w:rsidRPr="0052455C">
              <w:rPr>
                <w:rFonts w:cstheme="minorHAnsi"/>
                <w:szCs w:val="24"/>
              </w:rPr>
              <w:lastRenderedPageBreak/>
              <w:t>2</w:t>
            </w:r>
            <w:r w:rsidR="009763C1" w:rsidRPr="0052455C">
              <w:rPr>
                <w:rFonts w:cstheme="minorHAnsi"/>
                <w:szCs w:val="24"/>
              </w:rPr>
              <w:t>5</w:t>
            </w:r>
          </w:p>
        </w:tc>
        <w:tc>
          <w:tcPr>
            <w:tcW w:w="2484" w:type="dxa"/>
          </w:tcPr>
          <w:p w14:paraId="2F9B5978" w14:textId="3F1EBDD8" w:rsidR="00D121E6" w:rsidRPr="0052455C" w:rsidRDefault="00D121E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Verify </w:t>
            </w:r>
            <w:r w:rsidR="00176DD2" w:rsidRPr="0052455C">
              <w:rPr>
                <w:rFonts w:cstheme="minorHAnsi"/>
                <w:szCs w:val="24"/>
              </w:rPr>
              <w:t>data encryption</w:t>
            </w:r>
          </w:p>
        </w:tc>
        <w:tc>
          <w:tcPr>
            <w:tcW w:w="4460" w:type="dxa"/>
          </w:tcPr>
          <w:p w14:paraId="75C41BD2" w14:textId="02554DFC" w:rsidR="00D121E6" w:rsidRPr="0052455C" w:rsidRDefault="00176DD2"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 xml:space="preserve">Using </w:t>
            </w:r>
            <w:proofErr w:type="spellStart"/>
            <w:r w:rsidRPr="0052455C">
              <w:rPr>
                <w:rFonts w:cstheme="minorHAnsi"/>
                <w:szCs w:val="24"/>
              </w:rPr>
              <w:t>wireshark</w:t>
            </w:r>
            <w:proofErr w:type="spellEnd"/>
            <w:r w:rsidRPr="0052455C">
              <w:rPr>
                <w:rFonts w:cstheme="minorHAnsi"/>
                <w:szCs w:val="24"/>
              </w:rPr>
              <w:t xml:space="preserve"> monitoring data transfer, </w:t>
            </w:r>
            <w:r w:rsidR="00812F37" w:rsidRPr="0052455C">
              <w:rPr>
                <w:rFonts w:cstheme="minorHAnsi"/>
                <w:szCs w:val="24"/>
              </w:rPr>
              <w:t>it should be encrypted messages instead of plaintext</w:t>
            </w:r>
          </w:p>
        </w:tc>
        <w:tc>
          <w:tcPr>
            <w:tcW w:w="1440" w:type="dxa"/>
          </w:tcPr>
          <w:p w14:paraId="7F6C2F36" w14:textId="77777777" w:rsidR="00D121E6" w:rsidRPr="0052455C" w:rsidRDefault="00D121E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r w:rsidRPr="0052455C">
              <w:rPr>
                <w:rFonts w:cstheme="minorHAnsi"/>
                <w:szCs w:val="24"/>
              </w:rPr>
              <w:t>Pass</w:t>
            </w:r>
          </w:p>
          <w:p w14:paraId="745C286B" w14:textId="77777777" w:rsidR="00D121E6" w:rsidRPr="0052455C" w:rsidRDefault="00D121E6" w:rsidP="00997A53">
            <w:pPr>
              <w:cnfStyle w:val="000000000000" w:firstRow="0" w:lastRow="0" w:firstColumn="0" w:lastColumn="0" w:oddVBand="0" w:evenVBand="0" w:oddHBand="0" w:evenHBand="0" w:firstRowFirstColumn="0" w:firstRowLastColumn="0" w:lastRowFirstColumn="0" w:lastRowLastColumn="0"/>
              <w:rPr>
                <w:rFonts w:cstheme="minorHAnsi"/>
                <w:szCs w:val="24"/>
              </w:rPr>
            </w:pPr>
          </w:p>
        </w:tc>
      </w:tr>
    </w:tbl>
    <w:p w14:paraId="2C7656BF" w14:textId="2C765BC6" w:rsidR="00D121E6" w:rsidRPr="0052455C" w:rsidRDefault="00981467" w:rsidP="001929C6">
      <w:pPr>
        <w:rPr>
          <w:rFonts w:cstheme="minorHAnsi"/>
          <w:szCs w:val="24"/>
        </w:rPr>
      </w:pPr>
      <w:r w:rsidRPr="0052455C">
        <w:rPr>
          <w:rFonts w:cstheme="minorHAnsi"/>
          <w:szCs w:val="24"/>
        </w:rPr>
        <w:t>Result:</w:t>
      </w:r>
    </w:p>
    <w:p w14:paraId="53AB84BC" w14:textId="15B6BA09" w:rsidR="00981467" w:rsidRPr="0052455C" w:rsidRDefault="000969A1" w:rsidP="001929C6">
      <w:pPr>
        <w:rPr>
          <w:rFonts w:cstheme="minorHAnsi"/>
          <w:szCs w:val="24"/>
        </w:rPr>
      </w:pPr>
      <w:r w:rsidRPr="0052455C">
        <w:rPr>
          <w:rFonts w:cstheme="minorHAnsi"/>
          <w:noProof/>
          <w:szCs w:val="24"/>
        </w:rPr>
        <w:drawing>
          <wp:inline distT="0" distB="0" distL="0" distR="0" wp14:anchorId="1E0BA7BD" wp14:editId="49123D85">
            <wp:extent cx="1581371" cy="914528"/>
            <wp:effectExtent l="0" t="0" r="0" b="0"/>
            <wp:docPr id="76" name="Picture 76"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Wo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581371" cy="914528"/>
                    </a:xfrm>
                    <a:prstGeom prst="rect">
                      <a:avLst/>
                    </a:prstGeom>
                  </pic:spPr>
                </pic:pic>
              </a:graphicData>
            </a:graphic>
          </wp:inline>
        </w:drawing>
      </w:r>
    </w:p>
    <w:p w14:paraId="4EEC74E4" w14:textId="77777777" w:rsidR="001B5696" w:rsidRPr="0052455C" w:rsidRDefault="001B5696" w:rsidP="001B5696">
      <w:pPr>
        <w:pStyle w:val="Heading2"/>
        <w:numPr>
          <w:ilvl w:val="1"/>
          <w:numId w:val="1"/>
        </w:numPr>
        <w:rPr>
          <w:rFonts w:asciiTheme="minorHAnsi" w:hAnsiTheme="minorHAnsi" w:cstheme="minorHAnsi"/>
          <w:sz w:val="24"/>
          <w:szCs w:val="24"/>
        </w:rPr>
      </w:pPr>
      <w:bookmarkStart w:id="29" w:name="_Toc83232011"/>
      <w:r w:rsidRPr="0052455C">
        <w:rPr>
          <w:rFonts w:asciiTheme="minorHAnsi" w:hAnsiTheme="minorHAnsi" w:cstheme="minorHAnsi"/>
          <w:sz w:val="24"/>
          <w:szCs w:val="24"/>
        </w:rPr>
        <w:t>Implications of Implementation</w:t>
      </w:r>
      <w:bookmarkEnd w:id="29"/>
    </w:p>
    <w:sdt>
      <w:sdtPr>
        <w:rPr>
          <w:rFonts w:cstheme="minorHAnsi"/>
          <w:szCs w:val="24"/>
        </w:rPr>
        <w:id w:val="1319608740"/>
        <w:placeholder>
          <w:docPart w:val="7C69898C75024ABDBE9058B174894E8B"/>
        </w:placeholder>
      </w:sdtPr>
      <w:sdtEndPr/>
      <w:sdtContent>
        <w:p w14:paraId="00A91527" w14:textId="77777777" w:rsidR="0035463F" w:rsidRDefault="0095239A" w:rsidP="007B6938">
          <w:pPr>
            <w:ind w:firstLine="720"/>
            <w:rPr>
              <w:rFonts w:cstheme="minorHAnsi"/>
              <w:szCs w:val="24"/>
            </w:rPr>
          </w:pPr>
          <w:r w:rsidRPr="0052455C">
            <w:rPr>
              <w:rFonts w:cstheme="minorHAnsi"/>
              <w:szCs w:val="24"/>
            </w:rPr>
            <w:t xml:space="preserve">In this project, </w:t>
          </w:r>
          <w:r w:rsidR="008D2699" w:rsidRPr="0052455C">
            <w:rPr>
              <w:rFonts w:cstheme="minorHAnsi"/>
              <w:szCs w:val="24"/>
            </w:rPr>
            <w:t xml:space="preserve">I </w:t>
          </w:r>
          <w:r w:rsidR="0033189D" w:rsidRPr="0052455C">
            <w:rPr>
              <w:rFonts w:cstheme="minorHAnsi"/>
              <w:szCs w:val="24"/>
            </w:rPr>
            <w:t>digitalize a board chess game</w:t>
          </w:r>
          <w:r w:rsidR="009D4312" w:rsidRPr="0052455C">
            <w:rPr>
              <w:rFonts w:cstheme="minorHAnsi"/>
              <w:szCs w:val="24"/>
            </w:rPr>
            <w:t xml:space="preserve"> using Python. </w:t>
          </w:r>
          <w:r w:rsidR="00D84DA6" w:rsidRPr="0052455C">
            <w:rPr>
              <w:rFonts w:cstheme="minorHAnsi"/>
              <w:szCs w:val="24"/>
            </w:rPr>
            <w:t xml:space="preserve">For the graphic part, I used Python </w:t>
          </w:r>
          <w:proofErr w:type="spellStart"/>
          <w:r w:rsidR="00D84DA6" w:rsidRPr="0052455C">
            <w:rPr>
              <w:rFonts w:cstheme="minorHAnsi"/>
              <w:szCs w:val="24"/>
            </w:rPr>
            <w:t>Tkinter</w:t>
          </w:r>
          <w:proofErr w:type="spellEnd"/>
          <w:r w:rsidR="001F0298" w:rsidRPr="0052455C">
            <w:rPr>
              <w:rFonts w:cstheme="minorHAnsi"/>
              <w:szCs w:val="24"/>
            </w:rPr>
            <w:t>,</w:t>
          </w:r>
          <w:r w:rsidR="00D84DA6" w:rsidRPr="0052455C">
            <w:rPr>
              <w:rFonts w:cstheme="minorHAnsi"/>
              <w:szCs w:val="24"/>
            </w:rPr>
            <w:t xml:space="preserve"> which is a GUI toolkit that allows me to draw maps, buttons, chess units.</w:t>
          </w:r>
          <w:r w:rsidR="0033189D" w:rsidRPr="0052455C">
            <w:rPr>
              <w:rFonts w:cstheme="minorHAnsi"/>
              <w:szCs w:val="24"/>
            </w:rPr>
            <w:t xml:space="preserve"> </w:t>
          </w:r>
          <w:r w:rsidR="00D06D6F" w:rsidRPr="0052455C">
            <w:rPr>
              <w:rFonts w:cstheme="minorHAnsi"/>
              <w:szCs w:val="24"/>
            </w:rPr>
            <w:t xml:space="preserve">For the client-server part of the project, I used the UDP and basic socket library in Python. </w:t>
          </w:r>
          <w:r w:rsidR="00024447" w:rsidRPr="0052455C">
            <w:rPr>
              <w:rFonts w:cstheme="minorHAnsi"/>
              <w:szCs w:val="24"/>
            </w:rPr>
            <w:t>This allows me to connect players to the server</w:t>
          </w:r>
          <w:r w:rsidR="0093236A" w:rsidRPr="0052455C">
            <w:rPr>
              <w:rFonts w:cstheme="minorHAnsi"/>
              <w:szCs w:val="24"/>
            </w:rPr>
            <w:t>,</w:t>
          </w:r>
          <w:r w:rsidR="00024447" w:rsidRPr="0052455C">
            <w:rPr>
              <w:rFonts w:cstheme="minorHAnsi"/>
              <w:szCs w:val="24"/>
            </w:rPr>
            <w:t xml:space="preserve"> </w:t>
          </w:r>
          <w:r w:rsidR="00313088" w:rsidRPr="0052455C">
            <w:rPr>
              <w:rFonts w:cstheme="minorHAnsi"/>
              <w:szCs w:val="24"/>
            </w:rPr>
            <w:t xml:space="preserve">and UDP ensures </w:t>
          </w:r>
          <w:r w:rsidR="00F13DAC" w:rsidRPr="0052455C">
            <w:rPr>
              <w:rFonts w:cstheme="minorHAnsi"/>
              <w:szCs w:val="24"/>
            </w:rPr>
            <w:t xml:space="preserve">better </w:t>
          </w:r>
          <w:r w:rsidR="00313088" w:rsidRPr="0052455C">
            <w:rPr>
              <w:rFonts w:cstheme="minorHAnsi"/>
              <w:szCs w:val="24"/>
            </w:rPr>
            <w:t xml:space="preserve">performance </w:t>
          </w:r>
          <w:r w:rsidR="006163E5" w:rsidRPr="0052455C">
            <w:rPr>
              <w:rFonts w:cstheme="minorHAnsi"/>
              <w:szCs w:val="24"/>
            </w:rPr>
            <w:t>in multiplayer game mode.</w:t>
          </w:r>
          <w:r w:rsidR="002D7142">
            <w:rPr>
              <w:rFonts w:cstheme="minorHAnsi"/>
              <w:szCs w:val="24"/>
            </w:rPr>
            <w:t xml:space="preserve"> </w:t>
          </w:r>
          <w:r w:rsidR="00E965D7">
            <w:rPr>
              <w:rFonts w:cstheme="minorHAnsi"/>
              <w:szCs w:val="24"/>
            </w:rPr>
            <w:t>By using UDP, the program can sy</w:t>
          </w:r>
          <w:r w:rsidR="007B66C0">
            <w:rPr>
              <w:rFonts w:cstheme="minorHAnsi"/>
              <w:szCs w:val="24"/>
            </w:rPr>
            <w:t>nchro</w:t>
          </w:r>
          <w:r w:rsidR="00E965D7">
            <w:rPr>
              <w:rFonts w:cstheme="minorHAnsi"/>
              <w:szCs w:val="24"/>
            </w:rPr>
            <w:t>nize both player</w:t>
          </w:r>
          <w:r w:rsidR="007059D0">
            <w:rPr>
              <w:rFonts w:cstheme="minorHAnsi"/>
              <w:szCs w:val="24"/>
            </w:rPr>
            <w:t>s</w:t>
          </w:r>
          <w:r w:rsidR="00D840D4">
            <w:rPr>
              <w:rFonts w:cstheme="minorHAnsi"/>
              <w:szCs w:val="24"/>
            </w:rPr>
            <w:t>'</w:t>
          </w:r>
          <w:r w:rsidR="00E965D7">
            <w:rPr>
              <w:rFonts w:cstheme="minorHAnsi"/>
              <w:szCs w:val="24"/>
            </w:rPr>
            <w:t xml:space="preserve"> chess board movement</w:t>
          </w:r>
          <w:r w:rsidR="00496A4D">
            <w:rPr>
              <w:rFonts w:cstheme="minorHAnsi"/>
              <w:szCs w:val="24"/>
            </w:rPr>
            <w:t>s</w:t>
          </w:r>
          <w:r w:rsidR="00E965D7">
            <w:rPr>
              <w:rFonts w:cstheme="minorHAnsi"/>
              <w:szCs w:val="24"/>
            </w:rPr>
            <w:t xml:space="preserve"> in</w:t>
          </w:r>
          <w:r w:rsidR="0044620C">
            <w:rPr>
              <w:rFonts w:cstheme="minorHAnsi"/>
              <w:szCs w:val="24"/>
            </w:rPr>
            <w:t xml:space="preserve"> less</w:t>
          </w:r>
          <w:r w:rsidR="00E965D7">
            <w:rPr>
              <w:rFonts w:cstheme="minorHAnsi"/>
              <w:szCs w:val="24"/>
            </w:rPr>
            <w:t xml:space="preserve"> </w:t>
          </w:r>
          <w:r w:rsidR="00990A16">
            <w:rPr>
              <w:rFonts w:cstheme="minorHAnsi"/>
              <w:szCs w:val="24"/>
            </w:rPr>
            <w:t xml:space="preserve">than </w:t>
          </w:r>
          <w:r w:rsidR="00E965D7">
            <w:rPr>
              <w:rFonts w:cstheme="minorHAnsi"/>
              <w:szCs w:val="24"/>
            </w:rPr>
            <w:t>1.5 seconds</w:t>
          </w:r>
          <w:r w:rsidR="00BE3FAA">
            <w:rPr>
              <w:rFonts w:cstheme="minorHAnsi"/>
              <w:szCs w:val="24"/>
            </w:rPr>
            <w:t>.</w:t>
          </w:r>
          <w:r w:rsidR="00A80B96">
            <w:rPr>
              <w:rFonts w:cstheme="minorHAnsi"/>
              <w:szCs w:val="24"/>
            </w:rPr>
            <w:t xml:space="preserve"> </w:t>
          </w:r>
        </w:p>
        <w:p w14:paraId="087ECC17" w14:textId="494C142E" w:rsidR="006332D5" w:rsidRDefault="0035463F" w:rsidP="007B6938">
          <w:pPr>
            <w:ind w:firstLine="720"/>
            <w:rPr>
              <w:rFonts w:cstheme="minorHAnsi"/>
              <w:szCs w:val="24"/>
            </w:rPr>
          </w:pPr>
          <w:r w:rsidRPr="0052455C">
            <w:rPr>
              <w:rFonts w:cstheme="minorHAnsi"/>
              <w:szCs w:val="24"/>
            </w:rPr>
            <w:t xml:space="preserve">As for the single-player part, AI is built by </w:t>
          </w:r>
          <w:proofErr w:type="spellStart"/>
          <w:r w:rsidRPr="0052455C">
            <w:rPr>
              <w:rFonts w:cstheme="minorHAnsi"/>
              <w:szCs w:val="24"/>
            </w:rPr>
            <w:t>MiniaMax</w:t>
          </w:r>
          <w:proofErr w:type="spellEnd"/>
          <w:r w:rsidRPr="0052455C">
            <w:rPr>
              <w:rFonts w:cstheme="minorHAnsi"/>
              <w:szCs w:val="24"/>
            </w:rPr>
            <w:t xml:space="preserve"> and Alpha-beta pruning algorithms. They are search algorithms that allow AI to find the best possible movement. </w:t>
          </w:r>
          <w:r w:rsidR="00A80B96">
            <w:rPr>
              <w:rFonts w:cstheme="minorHAnsi"/>
              <w:szCs w:val="24"/>
            </w:rPr>
            <w:t xml:space="preserve">For </w:t>
          </w:r>
          <w:r w:rsidR="007242BF">
            <w:rPr>
              <w:rFonts w:cstheme="minorHAnsi"/>
              <w:szCs w:val="24"/>
            </w:rPr>
            <w:t>easy single-player</w:t>
          </w:r>
          <w:r w:rsidR="005971AB">
            <w:rPr>
              <w:rFonts w:cstheme="minorHAnsi"/>
              <w:szCs w:val="24"/>
            </w:rPr>
            <w:t xml:space="preserve"> </w:t>
          </w:r>
          <w:r w:rsidR="00A80B96">
            <w:rPr>
              <w:rFonts w:cstheme="minorHAnsi"/>
              <w:szCs w:val="24"/>
            </w:rPr>
            <w:t xml:space="preserve">mode, </w:t>
          </w:r>
          <w:proofErr w:type="spellStart"/>
          <w:r w:rsidR="002E4D2A">
            <w:rPr>
              <w:rFonts w:cstheme="minorHAnsi"/>
              <w:szCs w:val="24"/>
            </w:rPr>
            <w:t>MiniMax</w:t>
          </w:r>
          <w:proofErr w:type="spellEnd"/>
          <w:r w:rsidR="002E4D2A">
            <w:rPr>
              <w:rFonts w:cstheme="minorHAnsi"/>
              <w:szCs w:val="24"/>
            </w:rPr>
            <w:t xml:space="preserve"> with Alpha-beta pruning </w:t>
          </w:r>
          <w:r w:rsidR="00F10A7F">
            <w:rPr>
              <w:rFonts w:cstheme="minorHAnsi"/>
              <w:szCs w:val="24"/>
            </w:rPr>
            <w:t xml:space="preserve">allows AI to make a move within 1.5 seconds. </w:t>
          </w:r>
          <w:r w:rsidR="00AC1141">
            <w:rPr>
              <w:rFonts w:cstheme="minorHAnsi"/>
              <w:szCs w:val="24"/>
            </w:rPr>
            <w:t xml:space="preserve">Considering </w:t>
          </w:r>
          <w:r w:rsidR="008706D9">
            <w:rPr>
              <w:rFonts w:cstheme="minorHAnsi"/>
              <w:szCs w:val="24"/>
            </w:rPr>
            <w:t xml:space="preserve">the </w:t>
          </w:r>
          <w:r w:rsidR="00D44DD2">
            <w:rPr>
              <w:rFonts w:cstheme="minorHAnsi"/>
              <w:szCs w:val="24"/>
            </w:rPr>
            <w:t xml:space="preserve">algorithm </w:t>
          </w:r>
          <w:r w:rsidR="008706D9">
            <w:rPr>
              <w:rFonts w:cstheme="minorHAnsi"/>
              <w:szCs w:val="24"/>
            </w:rPr>
            <w:t xml:space="preserve">depth setting for easy mode </w:t>
          </w:r>
          <w:r w:rsidR="0055246A">
            <w:rPr>
              <w:rFonts w:cstheme="minorHAnsi"/>
              <w:szCs w:val="24"/>
            </w:rPr>
            <w:t xml:space="preserve">is only 2, </w:t>
          </w:r>
          <w:r w:rsidR="007242BF">
            <w:rPr>
              <w:rFonts w:cstheme="minorHAnsi"/>
              <w:szCs w:val="24"/>
            </w:rPr>
            <w:t xml:space="preserve">a </w:t>
          </w:r>
          <w:r w:rsidR="008A40A3">
            <w:rPr>
              <w:rFonts w:cstheme="minorHAnsi"/>
              <w:szCs w:val="24"/>
            </w:rPr>
            <w:t>player will s</w:t>
          </w:r>
          <w:r w:rsidR="007242BF">
            <w:rPr>
              <w:rFonts w:cstheme="minorHAnsi"/>
              <w:szCs w:val="24"/>
            </w:rPr>
            <w:t>ometimes see</w:t>
          </w:r>
          <w:r w:rsidR="00CB531B">
            <w:rPr>
              <w:rFonts w:cstheme="minorHAnsi"/>
              <w:szCs w:val="24"/>
            </w:rPr>
            <w:t xml:space="preserve"> AI move its units back and forth</w:t>
          </w:r>
          <w:r w:rsidR="00F50E0C">
            <w:rPr>
              <w:rFonts w:cstheme="minorHAnsi"/>
              <w:szCs w:val="24"/>
            </w:rPr>
            <w:t xml:space="preserve"> in some rows even the players give AI a chance to win.</w:t>
          </w:r>
          <w:r w:rsidR="007242BF">
            <w:rPr>
              <w:rFonts w:cstheme="minorHAnsi"/>
              <w:szCs w:val="24"/>
            </w:rPr>
            <w:t xml:space="preserve"> </w:t>
          </w:r>
          <w:r w:rsidR="009943F5">
            <w:rPr>
              <w:rFonts w:cstheme="minorHAnsi"/>
              <w:szCs w:val="24"/>
            </w:rPr>
            <w:t xml:space="preserve">Unlike easy mode, </w:t>
          </w:r>
          <w:r w:rsidR="00E61B45">
            <w:rPr>
              <w:rFonts w:cstheme="minorHAnsi"/>
              <w:szCs w:val="24"/>
            </w:rPr>
            <w:t xml:space="preserve">the algorithm depth setting for hard mode is </w:t>
          </w:r>
          <w:r w:rsidR="00D35279">
            <w:rPr>
              <w:rFonts w:cstheme="minorHAnsi"/>
              <w:szCs w:val="24"/>
            </w:rPr>
            <w:t>4</w:t>
          </w:r>
          <w:r w:rsidR="00221B80">
            <w:rPr>
              <w:rFonts w:cstheme="minorHAnsi"/>
              <w:szCs w:val="24"/>
            </w:rPr>
            <w:t xml:space="preserve">. </w:t>
          </w:r>
          <w:r w:rsidR="00526775">
            <w:rPr>
              <w:rFonts w:cstheme="minorHAnsi"/>
              <w:szCs w:val="24"/>
            </w:rPr>
            <w:t>AI will make it</w:t>
          </w:r>
          <w:r w:rsidR="00D949D6">
            <w:rPr>
              <w:rFonts w:cstheme="minorHAnsi"/>
              <w:szCs w:val="24"/>
            </w:rPr>
            <w:t>s</w:t>
          </w:r>
          <w:r w:rsidR="00526775">
            <w:rPr>
              <w:rFonts w:cstheme="minorHAnsi"/>
              <w:szCs w:val="24"/>
            </w:rPr>
            <w:t xml:space="preserve"> next move in less than 2 seconds</w:t>
          </w:r>
          <w:r w:rsidR="00D949D6">
            <w:rPr>
              <w:rFonts w:cstheme="minorHAnsi"/>
              <w:szCs w:val="24"/>
            </w:rPr>
            <w:t>,</w:t>
          </w:r>
          <w:r w:rsidR="00526775">
            <w:rPr>
              <w:rFonts w:cstheme="minorHAnsi"/>
              <w:szCs w:val="24"/>
            </w:rPr>
            <w:t xml:space="preserve"> but AI will always aim to the most important target </w:t>
          </w:r>
          <w:r w:rsidR="00930E97">
            <w:rPr>
              <w:rFonts w:cstheme="minorHAnsi"/>
              <w:szCs w:val="24"/>
            </w:rPr>
            <w:t>if AI has a chance.</w:t>
          </w:r>
          <w:r w:rsidR="008E508B">
            <w:rPr>
              <w:rFonts w:cstheme="minorHAnsi"/>
              <w:szCs w:val="24"/>
            </w:rPr>
            <w:t xml:space="preserve"> </w:t>
          </w:r>
          <w:r w:rsidR="000F3C75">
            <w:rPr>
              <w:rFonts w:cstheme="minorHAnsi"/>
              <w:szCs w:val="24"/>
            </w:rPr>
            <w:t xml:space="preserve">For </w:t>
          </w:r>
          <w:r w:rsidR="000F3C75">
            <w:rPr>
              <w:rFonts w:cstheme="minorHAnsi"/>
              <w:szCs w:val="24"/>
            </w:rPr>
            <w:lastRenderedPageBreak/>
            <w:t xml:space="preserve">example, </w:t>
          </w:r>
          <w:r w:rsidR="00401C4E">
            <w:rPr>
              <w:rFonts w:cstheme="minorHAnsi"/>
              <w:szCs w:val="24"/>
            </w:rPr>
            <w:t xml:space="preserve">in easy mode, </w:t>
          </w:r>
          <w:r w:rsidR="000327D2">
            <w:rPr>
              <w:rFonts w:cstheme="minorHAnsi"/>
              <w:szCs w:val="24"/>
            </w:rPr>
            <w:t>AI will take about 20 turns to win the game even it</w:t>
          </w:r>
          <w:r w:rsidR="00204A6F">
            <w:rPr>
              <w:rFonts w:cstheme="minorHAnsi"/>
              <w:szCs w:val="24"/>
            </w:rPr>
            <w:t xml:space="preserve"> can win the game in 14 turns.</w:t>
          </w:r>
          <w:r w:rsidR="00183FC3">
            <w:rPr>
              <w:rFonts w:cstheme="minorHAnsi"/>
              <w:szCs w:val="24"/>
            </w:rPr>
            <w:t xml:space="preserve"> </w:t>
          </w:r>
          <w:r w:rsidR="00315183">
            <w:rPr>
              <w:rFonts w:cstheme="minorHAnsi"/>
              <w:szCs w:val="24"/>
            </w:rPr>
            <w:t>AI will take only 14 to 15 turns in hard mode</w:t>
          </w:r>
          <w:r w:rsidR="00183FC3">
            <w:rPr>
              <w:rFonts w:cstheme="minorHAnsi"/>
              <w:szCs w:val="24"/>
            </w:rPr>
            <w:t xml:space="preserve"> if AI </w:t>
          </w:r>
          <w:r w:rsidR="002A7093">
            <w:rPr>
              <w:rFonts w:cstheme="minorHAnsi"/>
              <w:szCs w:val="24"/>
            </w:rPr>
            <w:t>can win the game in 14 turns.</w:t>
          </w:r>
          <w:r w:rsidR="00315183">
            <w:rPr>
              <w:rFonts w:cstheme="minorHAnsi"/>
              <w:szCs w:val="24"/>
            </w:rPr>
            <w:t xml:space="preserve"> </w:t>
          </w:r>
          <w:r w:rsidR="002B3C17">
            <w:rPr>
              <w:rFonts w:cstheme="minorHAnsi"/>
              <w:szCs w:val="24"/>
            </w:rPr>
            <w:t xml:space="preserve">In the image below, </w:t>
          </w:r>
          <w:r w:rsidR="00E470B0">
            <w:rPr>
              <w:rFonts w:cstheme="minorHAnsi"/>
              <w:szCs w:val="24"/>
            </w:rPr>
            <w:t>it can be clearly see</w:t>
          </w:r>
          <w:r w:rsidR="006D5F6B">
            <w:rPr>
              <w:rFonts w:cstheme="minorHAnsi"/>
              <w:szCs w:val="24"/>
            </w:rPr>
            <w:t>n</w:t>
          </w:r>
          <w:r w:rsidR="00E470B0">
            <w:rPr>
              <w:rFonts w:cstheme="minorHAnsi"/>
              <w:szCs w:val="24"/>
            </w:rPr>
            <w:t xml:space="preserve"> that </w:t>
          </w:r>
          <w:r w:rsidR="0014210B">
            <w:rPr>
              <w:rFonts w:cstheme="minorHAnsi"/>
              <w:szCs w:val="24"/>
            </w:rPr>
            <w:t>the AI</w:t>
          </w:r>
          <w:r w:rsidR="006D5F6B">
            <w:rPr>
              <w:rFonts w:cstheme="minorHAnsi"/>
              <w:szCs w:val="24"/>
            </w:rPr>
            <w:t>'</w:t>
          </w:r>
          <w:r w:rsidR="0014210B">
            <w:rPr>
              <w:rFonts w:cstheme="minorHAnsi"/>
              <w:szCs w:val="24"/>
            </w:rPr>
            <w:t xml:space="preserve">s Battleship is aiming directly </w:t>
          </w:r>
          <w:r w:rsidR="006D5F6B">
            <w:rPr>
              <w:rFonts w:cstheme="minorHAnsi"/>
              <w:szCs w:val="24"/>
            </w:rPr>
            <w:t>at</w:t>
          </w:r>
          <w:r w:rsidR="0014210B">
            <w:rPr>
              <w:rFonts w:cstheme="minorHAnsi"/>
              <w:szCs w:val="24"/>
            </w:rPr>
            <w:t xml:space="preserve"> my Flagships</w:t>
          </w:r>
          <w:r w:rsidR="00642CCB">
            <w:rPr>
              <w:rFonts w:cstheme="minorHAnsi"/>
              <w:szCs w:val="24"/>
            </w:rPr>
            <w:t xml:space="preserve"> without any he</w:t>
          </w:r>
          <w:r w:rsidR="006D5F6B">
            <w:rPr>
              <w:rFonts w:cstheme="minorHAnsi"/>
              <w:szCs w:val="24"/>
            </w:rPr>
            <w:t>si</w:t>
          </w:r>
          <w:r w:rsidR="00642CCB">
            <w:rPr>
              <w:rFonts w:cstheme="minorHAnsi"/>
              <w:szCs w:val="24"/>
            </w:rPr>
            <w:t>tation in hard mode.</w:t>
          </w:r>
        </w:p>
        <w:p w14:paraId="62CD3163" w14:textId="768F4DB8" w:rsidR="002B3C17" w:rsidRDefault="003E0986" w:rsidP="007B6938">
          <w:pPr>
            <w:ind w:firstLine="720"/>
            <w:rPr>
              <w:rFonts w:cstheme="minorHAnsi"/>
              <w:szCs w:val="24"/>
            </w:rPr>
          </w:pPr>
          <w:r>
            <w:rPr>
              <w:rFonts w:cstheme="minorHAnsi"/>
              <w:noProof/>
              <w:szCs w:val="24"/>
            </w:rPr>
            <mc:AlternateContent>
              <mc:Choice Requires="wpg">
                <w:drawing>
                  <wp:anchor distT="0" distB="0" distL="114300" distR="114300" simplePos="0" relativeHeight="251664384" behindDoc="0" locked="0" layoutInCell="1" allowOverlap="1" wp14:anchorId="72A5738B" wp14:editId="36BE5639">
                    <wp:simplePos x="0" y="0"/>
                    <wp:positionH relativeFrom="column">
                      <wp:posOffset>714375</wp:posOffset>
                    </wp:positionH>
                    <wp:positionV relativeFrom="paragraph">
                      <wp:posOffset>1515110</wp:posOffset>
                    </wp:positionV>
                    <wp:extent cx="2705100" cy="3462337"/>
                    <wp:effectExtent l="19050" t="0" r="38100" b="43180"/>
                    <wp:wrapNone/>
                    <wp:docPr id="105" name="Group 105"/>
                    <wp:cNvGraphicFramePr/>
                    <a:graphic xmlns:a="http://schemas.openxmlformats.org/drawingml/2006/main">
                      <a:graphicData uri="http://schemas.microsoft.com/office/word/2010/wordprocessingGroup">
                        <wpg:wgp>
                          <wpg:cNvGrpSpPr/>
                          <wpg:grpSpPr>
                            <a:xfrm>
                              <a:off x="0" y="0"/>
                              <a:ext cx="2705100" cy="3462337"/>
                              <a:chOff x="0" y="0"/>
                              <a:chExt cx="2705100" cy="3462337"/>
                            </a:xfrm>
                          </wpg:grpSpPr>
                          <wps:wsp>
                            <wps:cNvPr id="102" name="Arrow: Down 102"/>
                            <wps:cNvSpPr/>
                            <wps:spPr>
                              <a:xfrm>
                                <a:off x="0" y="0"/>
                                <a:ext cx="142875" cy="20764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Arrow: Down 103"/>
                            <wps:cNvSpPr/>
                            <wps:spPr>
                              <a:xfrm rot="16200000">
                                <a:off x="1242695" y="1066800"/>
                                <a:ext cx="142875" cy="20764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Arrow: Down 104"/>
                            <wps:cNvSpPr/>
                            <wps:spPr>
                              <a:xfrm>
                                <a:off x="2571750" y="2171700"/>
                                <a:ext cx="133350" cy="1290637"/>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609E6F" id="Group 105" o:spid="_x0000_s1026" style="position:absolute;margin-left:56.25pt;margin-top:119.3pt;width:213pt;height:272.6pt;z-index:251664384" coordsize="27051,3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2" o:spid="_x0000_s1027" type="#_x0000_t67" style="position:absolute;width:1428;height:20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" adj="20857" fillcolor="red" strokecolor="#1f4d78 [1604]" strokeweight="1pt"/>
                    <v:shape id="Arrow: Down 103" o:spid="_x0000_s1028" type="#_x0000_t67" style="position:absolute;left:12426;top:10668;width:1429;height:207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" adj="20857" fillcolor="red" strokecolor="#1f4d78 [1604]" strokeweight="1pt"/>
                    <v:shape id="Arrow: Down 104" o:spid="_x0000_s1029" type="#_x0000_t67" style="position:absolute;left:25717;top:21717;width:1334;height:12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" adj="20484" fillcolor="red" strokecolor="#1f4d78 [1604]" strokeweight="1pt"/>
                  </v:group>
                </w:pict>
              </mc:Fallback>
            </mc:AlternateContent>
          </w:r>
          <w:r w:rsidR="002B3C17">
            <w:rPr>
              <w:rFonts w:cstheme="minorHAnsi"/>
              <w:noProof/>
              <w:szCs w:val="24"/>
            </w:rPr>
            <w:drawing>
              <wp:inline distT="0" distB="0" distL="0" distR="0" wp14:anchorId="5EDC2C56" wp14:editId="7E9D3987">
                <wp:extent cx="4119694" cy="5410200"/>
                <wp:effectExtent l="0" t="0" r="0" b="0"/>
                <wp:docPr id="100" name="Picture 10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 schematic&#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122342" cy="5413678"/>
                        </a:xfrm>
                        <a:prstGeom prst="rect">
                          <a:avLst/>
                        </a:prstGeom>
                      </pic:spPr>
                    </pic:pic>
                  </a:graphicData>
                </a:graphic>
              </wp:inline>
            </w:drawing>
          </w:r>
        </w:p>
        <w:p w14:paraId="604D2EF6" w14:textId="749FCA6C" w:rsidR="001B5696" w:rsidRPr="0052455C" w:rsidRDefault="007873D4" w:rsidP="007B6938">
          <w:pPr>
            <w:ind w:firstLine="720"/>
            <w:rPr>
              <w:rFonts w:cstheme="minorHAnsi"/>
              <w:szCs w:val="24"/>
            </w:rPr>
          </w:pPr>
          <w:r w:rsidRPr="0052455C">
            <w:rPr>
              <w:rFonts w:cstheme="minorHAnsi"/>
              <w:szCs w:val="24"/>
            </w:rPr>
            <w:lastRenderedPageBreak/>
            <w:t xml:space="preserve">The two-factor authentication is achieved by using </w:t>
          </w:r>
          <w:r w:rsidR="00D7561E" w:rsidRPr="0052455C">
            <w:rPr>
              <w:rFonts w:cstheme="minorHAnsi"/>
              <w:szCs w:val="24"/>
            </w:rPr>
            <w:t xml:space="preserve">the </w:t>
          </w:r>
          <w:r w:rsidRPr="0052455C">
            <w:rPr>
              <w:rFonts w:cstheme="minorHAnsi"/>
              <w:szCs w:val="24"/>
            </w:rPr>
            <w:t>SMTP service provided by Tencent</w:t>
          </w:r>
          <w:r w:rsidR="00EB26AA" w:rsidRPr="0052455C">
            <w:rPr>
              <w:rFonts w:cstheme="minorHAnsi"/>
              <w:szCs w:val="24"/>
            </w:rPr>
            <w:t xml:space="preserve">, which allows me to </w:t>
          </w:r>
          <w:r w:rsidR="00BC1F55" w:rsidRPr="0052455C">
            <w:rPr>
              <w:rFonts w:cstheme="minorHAnsi"/>
              <w:szCs w:val="24"/>
            </w:rPr>
            <w:t>send and receive verification code</w:t>
          </w:r>
          <w:r w:rsidR="007E69D9" w:rsidRPr="0052455C">
            <w:rPr>
              <w:rFonts w:cstheme="minorHAnsi"/>
              <w:szCs w:val="24"/>
            </w:rPr>
            <w:t>s</w:t>
          </w:r>
          <w:r w:rsidR="00BC1F55" w:rsidRPr="0052455C">
            <w:rPr>
              <w:rFonts w:cstheme="minorHAnsi"/>
              <w:szCs w:val="24"/>
            </w:rPr>
            <w:t xml:space="preserve">. </w:t>
          </w:r>
          <w:r w:rsidR="00DA62F9">
            <w:rPr>
              <w:rFonts w:cstheme="minorHAnsi"/>
              <w:szCs w:val="24"/>
            </w:rPr>
            <w:t>Although I use Tencent</w:t>
          </w:r>
          <w:r w:rsidR="00EB76E6">
            <w:rPr>
              <w:rFonts w:cstheme="minorHAnsi"/>
              <w:szCs w:val="24"/>
            </w:rPr>
            <w:t>'s</w:t>
          </w:r>
          <w:r w:rsidR="00DA62F9">
            <w:rPr>
              <w:rFonts w:cstheme="minorHAnsi"/>
              <w:szCs w:val="24"/>
            </w:rPr>
            <w:t xml:space="preserve"> SMTP service, </w:t>
          </w:r>
          <w:r w:rsidR="00055C36">
            <w:rPr>
              <w:rFonts w:cstheme="minorHAnsi"/>
              <w:szCs w:val="24"/>
            </w:rPr>
            <w:t xml:space="preserve">players can still get their verification code in less than 10 seconds. </w:t>
          </w:r>
        </w:p>
      </w:sdtContent>
    </w:sdt>
    <w:p w14:paraId="0C0F6EEF" w14:textId="77777777" w:rsidR="00BE06A2" w:rsidRPr="0052455C" w:rsidRDefault="00BE06A2" w:rsidP="00BE06A2">
      <w:pPr>
        <w:pStyle w:val="Heading2"/>
        <w:numPr>
          <w:ilvl w:val="1"/>
          <w:numId w:val="1"/>
        </w:numPr>
        <w:rPr>
          <w:rFonts w:asciiTheme="minorHAnsi" w:hAnsiTheme="minorHAnsi" w:cstheme="minorHAnsi"/>
          <w:sz w:val="24"/>
          <w:szCs w:val="24"/>
        </w:rPr>
      </w:pPr>
      <w:bookmarkStart w:id="30" w:name="_Toc83232012"/>
      <w:r w:rsidRPr="0052455C">
        <w:rPr>
          <w:rFonts w:asciiTheme="minorHAnsi" w:hAnsiTheme="minorHAnsi" w:cstheme="minorHAnsi"/>
          <w:sz w:val="24"/>
          <w:szCs w:val="24"/>
        </w:rPr>
        <w:t>Innovation</w:t>
      </w:r>
      <w:bookmarkEnd w:id="30"/>
    </w:p>
    <w:sdt>
      <w:sdtPr>
        <w:rPr>
          <w:rFonts w:cstheme="minorHAnsi"/>
          <w:szCs w:val="24"/>
        </w:rPr>
        <w:id w:val="1366182783"/>
        <w:placeholder>
          <w:docPart w:val="84887F7E5E494E8C843836C6B3BD14CA"/>
        </w:placeholder>
      </w:sdtPr>
      <w:sdtEndPr/>
      <w:sdtContent>
        <w:p w14:paraId="5675475E" w14:textId="67A5FC48" w:rsidR="005B3495" w:rsidRPr="0052455C" w:rsidRDefault="005B3495" w:rsidP="005B3495">
          <w:pPr>
            <w:ind w:firstLine="720"/>
            <w:rPr>
              <w:rFonts w:cstheme="minorHAnsi"/>
              <w:szCs w:val="24"/>
            </w:rPr>
          </w:pPr>
          <w:r w:rsidRPr="0052455C">
            <w:rPr>
              <w:rFonts w:cstheme="minorHAnsi"/>
              <w:b/>
              <w:bCs/>
              <w:szCs w:val="24"/>
            </w:rPr>
            <w:t>Play Mode</w:t>
          </w:r>
          <w:r w:rsidRPr="0052455C">
            <w:rPr>
              <w:rFonts w:cstheme="minorHAnsi"/>
              <w:szCs w:val="24"/>
            </w:rPr>
            <w:t>: The current existing game in the Google Play store is four players mode. There will be two players mode</w:t>
          </w:r>
          <w:r w:rsidR="004E6ACF" w:rsidRPr="0052455C">
            <w:rPr>
              <w:rFonts w:cstheme="minorHAnsi"/>
              <w:szCs w:val="24"/>
            </w:rPr>
            <w:t>s</w:t>
          </w:r>
          <w:r w:rsidRPr="0052455C">
            <w:rPr>
              <w:rFonts w:cstheme="minorHAnsi"/>
              <w:szCs w:val="24"/>
            </w:rPr>
            <w:t xml:space="preserve"> for this game. </w:t>
          </w:r>
        </w:p>
        <w:p w14:paraId="6C3FB511" w14:textId="77777777" w:rsidR="005B3495" w:rsidRPr="0052455C" w:rsidRDefault="005B3495" w:rsidP="005B3495">
          <w:pPr>
            <w:ind w:firstLine="720"/>
            <w:rPr>
              <w:rFonts w:cstheme="minorHAnsi"/>
              <w:szCs w:val="24"/>
            </w:rPr>
          </w:pPr>
          <w:r w:rsidRPr="0052455C">
            <w:rPr>
              <w:rFonts w:cstheme="minorHAnsi"/>
              <w:b/>
              <w:bCs/>
              <w:szCs w:val="24"/>
            </w:rPr>
            <w:t>Chat</w:t>
          </w:r>
          <w:r w:rsidRPr="0052455C">
            <w:rPr>
              <w:rFonts w:cstheme="minorHAnsi"/>
              <w:szCs w:val="24"/>
            </w:rPr>
            <w:t xml:space="preserve">:  There will be a chat function </w:t>
          </w:r>
          <w:proofErr w:type="gramStart"/>
          <w:r w:rsidRPr="0052455C">
            <w:rPr>
              <w:rFonts w:cstheme="minorHAnsi"/>
              <w:szCs w:val="24"/>
            </w:rPr>
            <w:t>that players</w:t>
          </w:r>
          <w:proofErr w:type="gramEnd"/>
          <w:r w:rsidRPr="0052455C">
            <w:rPr>
              <w:rFonts w:cstheme="minorHAnsi"/>
              <w:szCs w:val="24"/>
            </w:rPr>
            <w:t xml:space="preserve"> can interact with their opponents during the game. </w:t>
          </w:r>
        </w:p>
        <w:p w14:paraId="631237CC" w14:textId="77777777" w:rsidR="005B3495" w:rsidRPr="0052455C" w:rsidRDefault="005B3495" w:rsidP="005B3495">
          <w:pPr>
            <w:ind w:firstLine="720"/>
            <w:rPr>
              <w:rFonts w:cstheme="minorHAnsi"/>
              <w:szCs w:val="24"/>
            </w:rPr>
          </w:pPr>
          <w:r w:rsidRPr="0052455C">
            <w:rPr>
              <w:rFonts w:cstheme="minorHAnsi"/>
              <w:b/>
              <w:bCs/>
              <w:szCs w:val="24"/>
            </w:rPr>
            <w:t>Encrypted data transfer</w:t>
          </w:r>
          <w:r w:rsidRPr="0052455C">
            <w:rPr>
              <w:rFonts w:cstheme="minorHAnsi"/>
              <w:szCs w:val="24"/>
            </w:rPr>
            <w:t>: I will also add a live chat function for the game so players can communicate. But data transfer during the live chat will be encrypted by end-to-end encryption.</w:t>
          </w:r>
        </w:p>
        <w:p w14:paraId="4CF3793B" w14:textId="4489704C" w:rsidR="005B3495" w:rsidRPr="0052455C" w:rsidRDefault="005B3495" w:rsidP="005B3495">
          <w:pPr>
            <w:ind w:firstLine="720"/>
            <w:rPr>
              <w:rFonts w:cstheme="minorHAnsi"/>
              <w:szCs w:val="24"/>
            </w:rPr>
          </w:pPr>
          <w:r w:rsidRPr="0052455C">
            <w:rPr>
              <w:rFonts w:cstheme="minorHAnsi"/>
              <w:szCs w:val="24"/>
            </w:rPr>
            <w:t>End</w:t>
          </w:r>
          <w:r w:rsidR="004E6ACF" w:rsidRPr="0052455C">
            <w:rPr>
              <w:rFonts w:cstheme="minorHAnsi"/>
              <w:szCs w:val="24"/>
            </w:rPr>
            <w:t>-to-</w:t>
          </w:r>
          <w:r w:rsidRPr="0052455C">
            <w:rPr>
              <w:rFonts w:cstheme="minorHAnsi"/>
              <w:szCs w:val="24"/>
            </w:rPr>
            <w:t xml:space="preserve">end encryption is the process in which encryption of data is being done at the end host. It is an implementation of asymmetric encryption. </w:t>
          </w:r>
        </w:p>
        <w:p w14:paraId="337EAA65" w14:textId="77777777" w:rsidR="005B3495" w:rsidRPr="0052455C" w:rsidRDefault="005B3495" w:rsidP="005B3495">
          <w:pPr>
            <w:rPr>
              <w:rFonts w:cstheme="minorHAnsi"/>
              <w:szCs w:val="24"/>
            </w:rPr>
          </w:pPr>
          <w:r w:rsidRPr="0052455C">
            <w:rPr>
              <w:rFonts w:cstheme="minorHAnsi"/>
              <w:szCs w:val="24"/>
            </w:rPr>
            <w:t>RSA algorithm will be used for this project. RSA algorithm is an asymmetric encryption algorithm. RSA requires a public key and a private key and works as follow:</w:t>
          </w:r>
        </w:p>
        <w:p w14:paraId="1D5BB5FE" w14:textId="77777777" w:rsidR="005B3495" w:rsidRPr="0052455C" w:rsidRDefault="005B3495" w:rsidP="005B3495">
          <w:pPr>
            <w:pStyle w:val="ListParagraph"/>
            <w:numPr>
              <w:ilvl w:val="0"/>
              <w:numId w:val="20"/>
            </w:numPr>
            <w:spacing w:line="360" w:lineRule="auto"/>
            <w:rPr>
              <w:rFonts w:cstheme="minorHAnsi"/>
              <w:szCs w:val="24"/>
            </w:rPr>
          </w:pPr>
          <w:r w:rsidRPr="0052455C">
            <w:rPr>
              <w:rFonts w:cstheme="minorHAnsi"/>
              <w:szCs w:val="24"/>
            </w:rPr>
            <w:t>Person A sends the public key to person B and requests some data</w:t>
          </w:r>
        </w:p>
        <w:p w14:paraId="626187D2" w14:textId="77777777" w:rsidR="005B3495" w:rsidRPr="0052455C" w:rsidRDefault="005B3495" w:rsidP="005B3495">
          <w:pPr>
            <w:pStyle w:val="ListParagraph"/>
            <w:numPr>
              <w:ilvl w:val="0"/>
              <w:numId w:val="20"/>
            </w:numPr>
            <w:spacing w:line="360" w:lineRule="auto"/>
            <w:rPr>
              <w:rFonts w:cstheme="minorHAnsi"/>
              <w:szCs w:val="24"/>
            </w:rPr>
          </w:pPr>
          <w:r w:rsidRPr="0052455C">
            <w:rPr>
              <w:rFonts w:cstheme="minorHAnsi"/>
              <w:szCs w:val="24"/>
            </w:rPr>
            <w:t>Person B encrypts the data using person A's public key and sends the encrypted data</w:t>
          </w:r>
        </w:p>
        <w:p w14:paraId="52A4661E" w14:textId="77777777" w:rsidR="005B3495" w:rsidRPr="0052455C" w:rsidRDefault="005B3495" w:rsidP="005B3495">
          <w:pPr>
            <w:pStyle w:val="ListParagraph"/>
            <w:numPr>
              <w:ilvl w:val="0"/>
              <w:numId w:val="20"/>
            </w:numPr>
            <w:spacing w:line="360" w:lineRule="auto"/>
            <w:rPr>
              <w:rFonts w:cstheme="minorHAnsi"/>
              <w:szCs w:val="24"/>
            </w:rPr>
          </w:pPr>
          <w:r w:rsidRPr="0052455C">
            <w:rPr>
              <w:rFonts w:cstheme="minorHAnsi"/>
              <w:szCs w:val="24"/>
            </w:rPr>
            <w:t>Person A receives the data and decrypts it.</w:t>
          </w:r>
        </w:p>
        <w:p w14:paraId="07EE7D25" w14:textId="77777777" w:rsidR="005B3495" w:rsidRPr="0052455C" w:rsidRDefault="005B3495" w:rsidP="005B3495">
          <w:pPr>
            <w:ind w:firstLine="720"/>
            <w:rPr>
              <w:rFonts w:cstheme="minorHAnsi"/>
              <w:szCs w:val="24"/>
            </w:rPr>
          </w:pPr>
          <w:r w:rsidRPr="0052455C">
            <w:rPr>
              <w:rFonts w:cstheme="minorHAnsi"/>
              <w:b/>
              <w:bCs/>
              <w:szCs w:val="24"/>
            </w:rPr>
            <w:t>AI</w:t>
          </w:r>
          <w:r w:rsidRPr="0052455C">
            <w:rPr>
              <w:rFonts w:cstheme="minorHAnsi"/>
              <w:szCs w:val="24"/>
            </w:rPr>
            <w:t xml:space="preserve">: There will be a single-player mode for the game that players can match with AI. The AI algorithm will use </w:t>
          </w:r>
          <w:proofErr w:type="spellStart"/>
          <w:r w:rsidRPr="0052455C">
            <w:rPr>
              <w:rFonts w:cstheme="minorHAnsi"/>
              <w:szCs w:val="24"/>
            </w:rPr>
            <w:t>miniMax</w:t>
          </w:r>
          <w:proofErr w:type="spellEnd"/>
          <w:r w:rsidRPr="0052455C">
            <w:rPr>
              <w:rFonts w:cstheme="minorHAnsi"/>
              <w:szCs w:val="24"/>
            </w:rPr>
            <w:t xml:space="preserve"> with heuristics and alpha-beta pruning.</w:t>
          </w:r>
        </w:p>
        <w:p w14:paraId="6343ABA9" w14:textId="77777777" w:rsidR="005B3495" w:rsidRPr="0052455C" w:rsidRDefault="005B3495" w:rsidP="005B3495">
          <w:pPr>
            <w:ind w:firstLine="720"/>
            <w:rPr>
              <w:rFonts w:cstheme="minorHAnsi"/>
              <w:szCs w:val="24"/>
            </w:rPr>
          </w:pPr>
          <w:r w:rsidRPr="0052455C">
            <w:rPr>
              <w:rFonts w:cstheme="minorHAnsi"/>
              <w:szCs w:val="24"/>
            </w:rPr>
            <w:lastRenderedPageBreak/>
            <w:t xml:space="preserve">The </w:t>
          </w:r>
          <w:proofErr w:type="spellStart"/>
          <w:r w:rsidRPr="0052455C">
            <w:rPr>
              <w:rFonts w:cstheme="minorHAnsi"/>
              <w:szCs w:val="24"/>
            </w:rPr>
            <w:t>MiniMax</w:t>
          </w:r>
          <w:proofErr w:type="spellEnd"/>
          <w:r w:rsidRPr="0052455C">
            <w:rPr>
              <w:rFonts w:cstheme="minorHAnsi"/>
              <w:szCs w:val="24"/>
            </w:rPr>
            <w:t xml:space="preserve"> algorithm is a recursive algorithm usually used in decision-making games such as chess games. </w:t>
          </w:r>
          <w:proofErr w:type="spellStart"/>
          <w:r w:rsidRPr="0052455C">
            <w:rPr>
              <w:rFonts w:cstheme="minorHAnsi"/>
              <w:szCs w:val="24"/>
            </w:rPr>
            <w:t>MiniMax</w:t>
          </w:r>
          <w:proofErr w:type="spellEnd"/>
          <w:r w:rsidRPr="0052455C">
            <w:rPr>
              <w:rFonts w:cstheme="minorHAnsi"/>
              <w:szCs w:val="24"/>
            </w:rPr>
            <w:t xml:space="preserve"> uses recursion to search through the game tree. If two players play a game with the </w:t>
          </w:r>
          <w:proofErr w:type="spellStart"/>
          <w:r w:rsidRPr="0052455C">
            <w:rPr>
              <w:rFonts w:cstheme="minorHAnsi"/>
              <w:szCs w:val="24"/>
            </w:rPr>
            <w:t>MiniMax</w:t>
          </w:r>
          <w:proofErr w:type="spellEnd"/>
          <w:r w:rsidRPr="0052455C">
            <w:rPr>
              <w:rFonts w:cstheme="minorHAnsi"/>
              <w:szCs w:val="24"/>
            </w:rPr>
            <w:t xml:space="preserve"> algorithm, both the players will fight their opponent player to get the maximum benefit where their opponent gets the minimum benefit.</w:t>
          </w:r>
        </w:p>
        <w:p w14:paraId="361D6D94" w14:textId="77777777" w:rsidR="005B3495" w:rsidRPr="0052455C" w:rsidRDefault="005B3495" w:rsidP="005B3495">
          <w:pPr>
            <w:ind w:firstLine="720"/>
            <w:rPr>
              <w:rFonts w:cstheme="minorHAnsi"/>
              <w:szCs w:val="24"/>
            </w:rPr>
          </w:pPr>
          <w:r w:rsidRPr="0052455C">
            <w:rPr>
              <w:rFonts w:cstheme="minorHAnsi"/>
              <w:szCs w:val="24"/>
            </w:rPr>
            <w:t>The heuristic algorithm is to find solutions among all possible solutions. However, it does not guarantee that the best solution will be found; therefore, it can be considered not accurate algorithms. The heuristic algorithm usually finds a solution close to the best one, and it finds it fast.</w:t>
          </w:r>
        </w:p>
        <w:p w14:paraId="220191EC" w14:textId="77777777" w:rsidR="005B3495" w:rsidRPr="0052455C" w:rsidRDefault="005B3495" w:rsidP="005B3495">
          <w:pPr>
            <w:ind w:firstLine="720"/>
            <w:rPr>
              <w:rFonts w:cstheme="minorHAnsi"/>
              <w:szCs w:val="24"/>
            </w:rPr>
          </w:pPr>
          <w:r w:rsidRPr="0052455C">
            <w:rPr>
              <w:rFonts w:cstheme="minorHAnsi"/>
              <w:szCs w:val="24"/>
            </w:rPr>
            <w:t>Alpha-beta pruning is an optimization technique for the minimax algorithm. Because there are 50 chess units for a game, alpha-beta pruning reduces the computation time. This allows the AI to search much faster and even dig deeper into the game tree that it also allows me to implement an easy AI mode and a hard AI mode. Alpha-beta will cut off branches in the game tree that will not be searched because there are better moves that exist.</w:t>
          </w:r>
        </w:p>
        <w:p w14:paraId="3147C554" w14:textId="77777777" w:rsidR="005B3495" w:rsidRPr="0052455C" w:rsidRDefault="005B3495" w:rsidP="005B3495">
          <w:pPr>
            <w:ind w:firstLine="720"/>
            <w:rPr>
              <w:rFonts w:cstheme="minorHAnsi"/>
              <w:szCs w:val="24"/>
            </w:rPr>
          </w:pPr>
          <w:r w:rsidRPr="0052455C">
            <w:rPr>
              <w:rFonts w:cstheme="minorHAnsi"/>
              <w:b/>
              <w:bCs/>
              <w:szCs w:val="24"/>
            </w:rPr>
            <w:t>Two-factor Authentication</w:t>
          </w:r>
          <w:r w:rsidRPr="0052455C">
            <w:rPr>
              <w:rFonts w:cstheme="minorHAnsi"/>
              <w:szCs w:val="24"/>
            </w:rPr>
            <w:t xml:space="preserve">: Two-factor authentication is an electronic authentication method in which a device user is granted access to a website or application only after successfully presenting two or more pieces of evidence to an authentication mechanism. </w:t>
          </w:r>
        </w:p>
        <w:p w14:paraId="471F78F3" w14:textId="1BC695AC" w:rsidR="00BE06A2" w:rsidRPr="0052455C" w:rsidRDefault="005B3495" w:rsidP="002D269A">
          <w:pPr>
            <w:ind w:firstLine="720"/>
            <w:rPr>
              <w:rFonts w:cstheme="minorHAnsi"/>
              <w:szCs w:val="24"/>
            </w:rPr>
          </w:pPr>
          <w:r w:rsidRPr="0052455C">
            <w:rPr>
              <w:rFonts w:cstheme="minorHAnsi"/>
              <w:szCs w:val="24"/>
            </w:rPr>
            <w:t xml:space="preserve">For this project, the client-side player will need to use a valid Gmail account to connect to the server-side player.  </w:t>
          </w:r>
          <w:r w:rsidRPr="0052455C">
            <w:rPr>
              <w:rFonts w:cstheme="minorHAnsi"/>
              <w:color w:val="464646"/>
              <w:szCs w:val="24"/>
              <w:shd w:val="clear" w:color="auto" w:fill="FDFDFD"/>
            </w:rPr>
            <w:t xml:space="preserve">If one player enables Two-Factor Authentication for Gmail, the player goes through a setup process that first configures his account to send his phone a code by text or voice. At the end of the setup, he will have an opportunity to add Google Authenticator as an alternative code generator. He will use Google Authenticator to enter a 32-character secret </w:t>
          </w:r>
          <w:r w:rsidRPr="0052455C">
            <w:rPr>
              <w:rFonts w:cstheme="minorHAnsi"/>
              <w:color w:val="464646"/>
              <w:szCs w:val="24"/>
              <w:shd w:val="clear" w:color="auto" w:fill="FDFDFD"/>
            </w:rPr>
            <w:lastRenderedPageBreak/>
            <w:t>string that he will use to add configuration to this account in the authenticator. Once done, the player will receive an authentication code in the Google Authenticator when he wants to join the game.</w:t>
          </w:r>
        </w:p>
      </w:sdtContent>
    </w:sdt>
    <w:p w14:paraId="1D6FEFFA" w14:textId="77777777" w:rsidR="004327EF" w:rsidRPr="0052455C" w:rsidRDefault="004327EF" w:rsidP="001B5696">
      <w:pPr>
        <w:pStyle w:val="Heading2"/>
        <w:numPr>
          <w:ilvl w:val="1"/>
          <w:numId w:val="1"/>
        </w:numPr>
        <w:rPr>
          <w:rFonts w:asciiTheme="minorHAnsi" w:hAnsiTheme="minorHAnsi" w:cstheme="minorHAnsi"/>
          <w:sz w:val="24"/>
          <w:szCs w:val="24"/>
        </w:rPr>
      </w:pPr>
      <w:bookmarkStart w:id="31" w:name="_Toc83232013"/>
      <w:r w:rsidRPr="0052455C">
        <w:rPr>
          <w:rFonts w:asciiTheme="minorHAnsi" w:hAnsiTheme="minorHAnsi" w:cstheme="minorHAnsi"/>
          <w:sz w:val="24"/>
          <w:szCs w:val="24"/>
        </w:rPr>
        <w:t>Complexity</w:t>
      </w:r>
      <w:bookmarkEnd w:id="31"/>
    </w:p>
    <w:sdt>
      <w:sdtPr>
        <w:rPr>
          <w:rFonts w:cstheme="minorHAnsi"/>
          <w:color w:val="808080"/>
          <w:szCs w:val="24"/>
        </w:rPr>
        <w:id w:val="-670333798"/>
        <w:placeholder>
          <w:docPart w:val="A9220C2E2D194917836209F1E434A9E8"/>
        </w:placeholder>
      </w:sdtPr>
      <w:sdtEndPr/>
      <w:sdtContent>
        <w:p w14:paraId="35ACF68D" w14:textId="4F093B8C" w:rsidR="002D269A" w:rsidRPr="0052455C" w:rsidRDefault="002D269A" w:rsidP="001A2473">
          <w:pPr>
            <w:ind w:firstLine="720"/>
            <w:rPr>
              <w:rFonts w:cstheme="minorHAnsi"/>
              <w:szCs w:val="24"/>
            </w:rPr>
          </w:pPr>
          <w:r w:rsidRPr="0052455C">
            <w:rPr>
              <w:rFonts w:cstheme="minorHAnsi"/>
              <w:b/>
              <w:bCs/>
              <w:szCs w:val="24"/>
            </w:rPr>
            <w:t>Synchronize issue</w:t>
          </w:r>
          <w:r w:rsidRPr="0052455C">
            <w:rPr>
              <w:rFonts w:cstheme="minorHAnsi"/>
              <w:szCs w:val="24"/>
            </w:rPr>
            <w:t xml:space="preserve">: this game needs to solve the synchronize problem. How the game can handle each command, such as move the unit, attack the </w:t>
          </w:r>
          <w:proofErr w:type="gramStart"/>
          <w:r w:rsidRPr="0052455C">
            <w:rPr>
              <w:rFonts w:cstheme="minorHAnsi"/>
              <w:szCs w:val="24"/>
            </w:rPr>
            <w:t>opponent</w:t>
          </w:r>
          <w:proofErr w:type="gramEnd"/>
          <w:r w:rsidRPr="0052455C">
            <w:rPr>
              <w:rFonts w:cstheme="minorHAnsi"/>
              <w:szCs w:val="24"/>
            </w:rPr>
            <w:t xml:space="preserve"> and sync all the steps so players can be in the same stage, instead of one player already wins the game and the other player is still moving his units. </w:t>
          </w:r>
          <w:r w:rsidR="00F21D9F" w:rsidRPr="0052455C">
            <w:rPr>
              <w:rFonts w:cstheme="minorHAnsi"/>
              <w:szCs w:val="24"/>
            </w:rPr>
            <w:t xml:space="preserve">UDP is </w:t>
          </w:r>
          <w:proofErr w:type="gramStart"/>
          <w:r w:rsidR="00F21D9F" w:rsidRPr="0052455C">
            <w:rPr>
              <w:rFonts w:cstheme="minorHAnsi"/>
              <w:szCs w:val="24"/>
            </w:rPr>
            <w:t>really fast</w:t>
          </w:r>
          <w:proofErr w:type="gramEnd"/>
          <w:r w:rsidR="007C440D" w:rsidRPr="0052455C">
            <w:rPr>
              <w:rFonts w:cstheme="minorHAnsi"/>
              <w:szCs w:val="24"/>
            </w:rPr>
            <w:t>,</w:t>
          </w:r>
          <w:r w:rsidR="00F21D9F" w:rsidRPr="0052455C">
            <w:rPr>
              <w:rFonts w:cstheme="minorHAnsi"/>
              <w:szCs w:val="24"/>
            </w:rPr>
            <w:t xml:space="preserve"> and if the program is not properly set</w:t>
          </w:r>
          <w:r w:rsidR="007C440D" w:rsidRPr="0052455C">
            <w:rPr>
              <w:rFonts w:cstheme="minorHAnsi"/>
              <w:szCs w:val="24"/>
            </w:rPr>
            <w:t xml:space="preserve"> </w:t>
          </w:r>
          <w:r w:rsidR="00F21D9F" w:rsidRPr="0052455C">
            <w:rPr>
              <w:rFonts w:cstheme="minorHAnsi"/>
              <w:szCs w:val="24"/>
            </w:rPr>
            <w:t xml:space="preserve">up, </w:t>
          </w:r>
          <w:r w:rsidR="00816876" w:rsidRPr="0052455C">
            <w:rPr>
              <w:rFonts w:cstheme="minorHAnsi"/>
              <w:szCs w:val="24"/>
            </w:rPr>
            <w:t xml:space="preserve">there could be a situation that one player </w:t>
          </w:r>
          <w:r w:rsidR="00B75ADB" w:rsidRPr="0052455C">
            <w:rPr>
              <w:rFonts w:cstheme="minorHAnsi"/>
              <w:szCs w:val="24"/>
            </w:rPr>
            <w:t>ha</w:t>
          </w:r>
          <w:r w:rsidR="00BF4EB8" w:rsidRPr="0052455C">
            <w:rPr>
              <w:rFonts w:cstheme="minorHAnsi"/>
              <w:szCs w:val="24"/>
            </w:rPr>
            <w:t>s</w:t>
          </w:r>
          <w:r w:rsidR="0044029B" w:rsidRPr="0052455C">
            <w:rPr>
              <w:rFonts w:cstheme="minorHAnsi"/>
              <w:szCs w:val="24"/>
            </w:rPr>
            <w:t>n'</w:t>
          </w:r>
          <w:r w:rsidR="00B75ADB" w:rsidRPr="0052455C">
            <w:rPr>
              <w:rFonts w:cstheme="minorHAnsi"/>
              <w:szCs w:val="24"/>
            </w:rPr>
            <w:t>t finished the movement</w:t>
          </w:r>
          <w:r w:rsidR="0044029B" w:rsidRPr="0052455C">
            <w:rPr>
              <w:rFonts w:cstheme="minorHAnsi"/>
              <w:szCs w:val="24"/>
            </w:rPr>
            <w:t>,</w:t>
          </w:r>
          <w:r w:rsidR="00B75ADB" w:rsidRPr="0052455C">
            <w:rPr>
              <w:rFonts w:cstheme="minorHAnsi"/>
              <w:szCs w:val="24"/>
            </w:rPr>
            <w:t xml:space="preserve"> but the other player can start moving his units. </w:t>
          </w:r>
        </w:p>
        <w:p w14:paraId="6A644022" w14:textId="39FBDF6C" w:rsidR="001A2473" w:rsidRPr="0052455C" w:rsidRDefault="002D269A" w:rsidP="002D269A">
          <w:pPr>
            <w:rPr>
              <w:rFonts w:cstheme="minorHAnsi"/>
              <w:szCs w:val="24"/>
            </w:rPr>
          </w:pPr>
          <w:r w:rsidRPr="0052455C">
            <w:rPr>
              <w:rFonts w:cstheme="minorHAnsi"/>
              <w:szCs w:val="24"/>
            </w:rPr>
            <w:tab/>
          </w:r>
          <w:r w:rsidRPr="0052455C">
            <w:rPr>
              <w:rFonts w:cstheme="minorHAnsi"/>
              <w:b/>
              <w:bCs/>
              <w:szCs w:val="24"/>
            </w:rPr>
            <w:t>Algorithm</w:t>
          </w:r>
          <w:r w:rsidRPr="0052455C">
            <w:rPr>
              <w:rFonts w:cstheme="minorHAnsi"/>
              <w:szCs w:val="24"/>
            </w:rPr>
            <w:t xml:space="preserve">: Because the game contains about 50 units per match, I need to create an algorithm that allows each unit to move, attack as players want. Also, an AI algorithm for the game requires me to research and study how to do AI for a game. </w:t>
          </w:r>
          <w:r w:rsidR="00AF76AD" w:rsidRPr="0052455C">
            <w:rPr>
              <w:rFonts w:cstheme="minorHAnsi"/>
              <w:szCs w:val="24"/>
            </w:rPr>
            <w:t xml:space="preserve">It is hard to decide how the algorithm can fit the game. </w:t>
          </w:r>
        </w:p>
        <w:p w14:paraId="0BB85D71" w14:textId="2DDD401B" w:rsidR="0026673B" w:rsidRPr="0052455C" w:rsidRDefault="0026673B" w:rsidP="0026673B">
          <w:pPr>
            <w:ind w:firstLine="720"/>
            <w:rPr>
              <w:rFonts w:cstheme="minorHAnsi"/>
              <w:szCs w:val="24"/>
            </w:rPr>
          </w:pPr>
          <w:r w:rsidRPr="0052455C">
            <w:rPr>
              <w:rFonts w:cstheme="minorHAnsi"/>
              <w:b/>
              <w:bCs/>
              <w:szCs w:val="24"/>
            </w:rPr>
            <w:t>Programming skills</w:t>
          </w:r>
          <w:r w:rsidRPr="0052455C">
            <w:rPr>
              <w:rFonts w:cstheme="minorHAnsi"/>
              <w:szCs w:val="24"/>
            </w:rPr>
            <w:t>: I need to improve my Python skills more because BCIT never really taught us about this language. I would not use Unity for this game but building the game from scratch. So, I need to learn how to GUI programming based on Python.  Also, I need to search for how to create links to make the player invitation function work.</w:t>
          </w:r>
        </w:p>
        <w:p w14:paraId="3AE577BE" w14:textId="113D8B4D" w:rsidR="0026673B" w:rsidRPr="0052455C" w:rsidRDefault="0026673B" w:rsidP="0026673B">
          <w:pPr>
            <w:ind w:firstLine="720"/>
            <w:rPr>
              <w:rFonts w:cstheme="minorHAnsi"/>
              <w:szCs w:val="24"/>
            </w:rPr>
          </w:pPr>
          <w:r w:rsidRPr="0052455C">
            <w:rPr>
              <w:rFonts w:cstheme="minorHAnsi"/>
              <w:b/>
              <w:bCs/>
              <w:szCs w:val="24"/>
            </w:rPr>
            <w:t>Testing</w:t>
          </w:r>
          <w:r w:rsidRPr="0052455C">
            <w:rPr>
              <w:rFonts w:cstheme="minorHAnsi"/>
              <w:szCs w:val="24"/>
            </w:rPr>
            <w:t>: Testing is also a big barrier I need to conquer. Because I have no experience testing a multiplayer game build by Python</w:t>
          </w:r>
          <w:r w:rsidR="00E75F3C" w:rsidRPr="0052455C">
            <w:rPr>
              <w:rFonts w:cstheme="minorHAnsi"/>
              <w:szCs w:val="24"/>
            </w:rPr>
            <w:t>, and</w:t>
          </w:r>
          <w:r w:rsidRPr="0052455C">
            <w:rPr>
              <w:rFonts w:cstheme="minorHAnsi"/>
              <w:szCs w:val="24"/>
            </w:rPr>
            <w:t xml:space="preserve"> I need </w:t>
          </w:r>
          <w:r w:rsidR="007002FA" w:rsidRPr="0052455C">
            <w:rPr>
              <w:rFonts w:cstheme="minorHAnsi"/>
              <w:szCs w:val="24"/>
            </w:rPr>
            <w:t>to test every part of the project.</w:t>
          </w:r>
        </w:p>
        <w:p w14:paraId="102F76A3" w14:textId="77777777" w:rsidR="0026673B" w:rsidRPr="0052455C" w:rsidRDefault="0026673B" w:rsidP="0026673B">
          <w:pPr>
            <w:ind w:firstLine="720"/>
            <w:rPr>
              <w:rFonts w:cstheme="minorHAnsi"/>
              <w:szCs w:val="24"/>
            </w:rPr>
          </w:pPr>
          <w:r w:rsidRPr="0052455C">
            <w:rPr>
              <w:rFonts w:cstheme="minorHAnsi"/>
              <w:b/>
              <w:bCs/>
              <w:szCs w:val="24"/>
            </w:rPr>
            <w:lastRenderedPageBreak/>
            <w:t>Time</w:t>
          </w:r>
          <w:r w:rsidRPr="0052455C">
            <w:rPr>
              <w:rFonts w:cstheme="minorHAnsi"/>
              <w:szCs w:val="24"/>
            </w:rPr>
            <w:t xml:space="preserve">: This game requires a student to have proper art design, socket, Python, Python GUI, AI algorithm skills to finish the game within 350 hours. Skills like art design, GUI, AI are </w:t>
          </w:r>
          <w:proofErr w:type="gramStart"/>
          <w:r w:rsidRPr="0052455C">
            <w:rPr>
              <w:rFonts w:cstheme="minorHAnsi"/>
              <w:szCs w:val="24"/>
            </w:rPr>
            <w:t>fairly new</w:t>
          </w:r>
          <w:proofErr w:type="gramEnd"/>
          <w:r w:rsidRPr="0052455C">
            <w:rPr>
              <w:rFonts w:cstheme="minorHAnsi"/>
              <w:szCs w:val="24"/>
            </w:rPr>
            <w:t xml:space="preserve"> to me. So, after researching and learning some of the skills, I may need to extend my schedule or limit my scope.</w:t>
          </w:r>
        </w:p>
        <w:p w14:paraId="07E7110D" w14:textId="77777777" w:rsidR="0026673B" w:rsidRPr="0052455C" w:rsidRDefault="0026673B" w:rsidP="0026673B">
          <w:pPr>
            <w:ind w:firstLine="720"/>
            <w:rPr>
              <w:rFonts w:cstheme="minorHAnsi"/>
              <w:szCs w:val="24"/>
            </w:rPr>
          </w:pPr>
          <w:r w:rsidRPr="0052455C">
            <w:rPr>
              <w:rFonts w:cstheme="minorHAnsi"/>
              <w:b/>
              <w:bCs/>
              <w:szCs w:val="24"/>
            </w:rPr>
            <w:t>Encryption</w:t>
          </w:r>
          <w:r w:rsidRPr="0052455C">
            <w:rPr>
              <w:rFonts w:cstheme="minorHAnsi"/>
              <w:szCs w:val="24"/>
            </w:rPr>
            <w:t>: End-to-end encryption is a new subject for me because my experience with encryption is to encrypt data with only one layer of protection, such as RSA encryption or AES encryption. End-to-end requires a secure channel with a combination of encryption methods, such as RSA with AES and SHA. I may need to spend time researching and understand the technology, which could cause me to extend the schedule.</w:t>
          </w:r>
        </w:p>
        <w:p w14:paraId="08EF3A00" w14:textId="094A4D35" w:rsidR="004327EF" w:rsidRPr="0052455C" w:rsidRDefault="0026673B" w:rsidP="001A2473">
          <w:pPr>
            <w:ind w:firstLine="720"/>
            <w:rPr>
              <w:rFonts w:cstheme="minorHAnsi"/>
              <w:szCs w:val="24"/>
            </w:rPr>
          </w:pPr>
          <w:r w:rsidRPr="0052455C">
            <w:rPr>
              <w:rFonts w:cstheme="minorHAnsi"/>
              <w:b/>
              <w:bCs/>
              <w:szCs w:val="24"/>
            </w:rPr>
            <w:t>2FA</w:t>
          </w:r>
          <w:r w:rsidRPr="0052455C">
            <w:rPr>
              <w:rFonts w:cstheme="minorHAnsi"/>
              <w:szCs w:val="24"/>
            </w:rPr>
            <w:t xml:space="preserve">: Apply two-factor authentication to the game is a challenge. I need to combine the authentication with a TCP socket, </w:t>
          </w:r>
          <w:proofErr w:type="gramStart"/>
          <w:r w:rsidRPr="0052455C">
            <w:rPr>
              <w:rFonts w:cstheme="minorHAnsi"/>
              <w:szCs w:val="24"/>
            </w:rPr>
            <w:t>Python</w:t>
          </w:r>
          <w:proofErr w:type="gramEnd"/>
          <w:r w:rsidRPr="0052455C">
            <w:rPr>
              <w:rFonts w:cstheme="minorHAnsi"/>
              <w:szCs w:val="24"/>
            </w:rPr>
            <w:t xml:space="preserve"> and an external mobile application. I may need to spend time researching and understand the technology, which could cause me to extend the schedule.</w:t>
          </w:r>
          <w:r w:rsidR="00606626" w:rsidRPr="0052455C">
            <w:rPr>
              <w:rFonts w:cstheme="minorHAnsi"/>
              <w:szCs w:val="24"/>
            </w:rPr>
            <w:t xml:space="preserve"> </w:t>
          </w:r>
        </w:p>
      </w:sdtContent>
    </w:sdt>
    <w:p w14:paraId="5C90CEC4" w14:textId="77777777" w:rsidR="001B5696" w:rsidRPr="0052455C" w:rsidRDefault="002D7751" w:rsidP="001B5696">
      <w:pPr>
        <w:pStyle w:val="Heading2"/>
        <w:numPr>
          <w:ilvl w:val="1"/>
          <w:numId w:val="1"/>
        </w:numPr>
        <w:rPr>
          <w:rFonts w:asciiTheme="minorHAnsi" w:hAnsiTheme="minorHAnsi" w:cstheme="minorHAnsi"/>
          <w:sz w:val="24"/>
          <w:szCs w:val="24"/>
        </w:rPr>
      </w:pPr>
      <w:bookmarkStart w:id="32" w:name="_Toc83232014"/>
      <w:r w:rsidRPr="0052455C">
        <w:rPr>
          <w:rFonts w:asciiTheme="minorHAnsi" w:hAnsiTheme="minorHAnsi" w:cstheme="minorHAnsi"/>
          <w:sz w:val="24"/>
          <w:szCs w:val="24"/>
        </w:rPr>
        <w:t>Research in New Technologies</w:t>
      </w:r>
      <w:bookmarkEnd w:id="32"/>
    </w:p>
    <w:sdt>
      <w:sdtPr>
        <w:rPr>
          <w:rFonts w:cstheme="minorHAnsi"/>
          <w:szCs w:val="24"/>
        </w:rPr>
        <w:id w:val="2077781492"/>
        <w:placeholder>
          <w:docPart w:val="0A84E3026D45403EBCAAEA961A29BA4E"/>
        </w:placeholder>
      </w:sdtPr>
      <w:sdtEndPr/>
      <w:sdtContent>
        <w:p w14:paraId="3A591AF5" w14:textId="0E309CC4" w:rsidR="002D7751" w:rsidRPr="0052455C" w:rsidRDefault="00E2105C" w:rsidP="005A1D4F">
          <w:pPr>
            <w:ind w:firstLine="720"/>
            <w:rPr>
              <w:rFonts w:cstheme="minorHAnsi"/>
              <w:szCs w:val="24"/>
            </w:rPr>
          </w:pPr>
          <w:r w:rsidRPr="0052455C">
            <w:rPr>
              <w:rFonts w:cstheme="minorHAnsi"/>
              <w:szCs w:val="24"/>
            </w:rPr>
            <w:t>There ar</w:t>
          </w:r>
          <w:r w:rsidR="00D57046" w:rsidRPr="0052455C">
            <w:rPr>
              <w:rFonts w:cstheme="minorHAnsi"/>
              <w:szCs w:val="24"/>
            </w:rPr>
            <w:t>e</w:t>
          </w:r>
          <w:r w:rsidRPr="0052455C">
            <w:rPr>
              <w:rFonts w:cstheme="minorHAnsi"/>
              <w:szCs w:val="24"/>
            </w:rPr>
            <w:t xml:space="preserve"> few technical challenges </w:t>
          </w:r>
          <w:r w:rsidR="009650C6" w:rsidRPr="0052455C">
            <w:rPr>
              <w:rFonts w:cstheme="minorHAnsi"/>
              <w:szCs w:val="24"/>
            </w:rPr>
            <w:t xml:space="preserve">for this project. </w:t>
          </w:r>
          <w:r w:rsidR="002F566E" w:rsidRPr="0052455C">
            <w:rPr>
              <w:rFonts w:cstheme="minorHAnsi"/>
              <w:szCs w:val="24"/>
            </w:rPr>
            <w:t xml:space="preserve">One of which is understanding how Alpha-beta pruning and Minimax can fit </w:t>
          </w:r>
          <w:r w:rsidR="003B7624" w:rsidRPr="0052455C">
            <w:rPr>
              <w:rFonts w:cstheme="minorHAnsi"/>
              <w:szCs w:val="24"/>
            </w:rPr>
            <w:t xml:space="preserve">the game. </w:t>
          </w:r>
          <w:r w:rsidR="00887112" w:rsidRPr="0052455C">
            <w:rPr>
              <w:rFonts w:cstheme="minorHAnsi"/>
              <w:szCs w:val="24"/>
            </w:rPr>
            <w:t xml:space="preserve">Although there are many </w:t>
          </w:r>
          <w:r w:rsidR="00F418FD" w:rsidRPr="0052455C">
            <w:rPr>
              <w:rFonts w:cstheme="minorHAnsi"/>
              <w:szCs w:val="24"/>
            </w:rPr>
            <w:t xml:space="preserve">chess games </w:t>
          </w:r>
          <w:r w:rsidR="00151FD6" w:rsidRPr="0052455C">
            <w:rPr>
              <w:rFonts w:cstheme="minorHAnsi"/>
              <w:szCs w:val="24"/>
            </w:rPr>
            <w:t xml:space="preserve">that </w:t>
          </w:r>
          <w:r w:rsidR="00F418FD" w:rsidRPr="0052455C">
            <w:rPr>
              <w:rFonts w:cstheme="minorHAnsi"/>
              <w:szCs w:val="24"/>
            </w:rPr>
            <w:t xml:space="preserve">already use the algorithms, </w:t>
          </w:r>
          <w:r w:rsidR="001A16A5" w:rsidRPr="0052455C">
            <w:rPr>
              <w:rFonts w:cstheme="minorHAnsi"/>
              <w:szCs w:val="24"/>
            </w:rPr>
            <w:t xml:space="preserve">those </w:t>
          </w:r>
          <w:r w:rsidR="008B34BA" w:rsidRPr="0052455C">
            <w:rPr>
              <w:rFonts w:cstheme="minorHAnsi"/>
              <w:szCs w:val="24"/>
            </w:rPr>
            <w:t xml:space="preserve">games do not have the ability to </w:t>
          </w:r>
          <w:r w:rsidR="0003233D" w:rsidRPr="0052455C">
            <w:rPr>
              <w:rFonts w:cstheme="minorHAnsi"/>
              <w:szCs w:val="24"/>
            </w:rPr>
            <w:t xml:space="preserve">suicide chess units on purpose. </w:t>
          </w:r>
          <w:r w:rsidR="00AA0B58" w:rsidRPr="0052455C">
            <w:rPr>
              <w:rFonts w:cstheme="minorHAnsi"/>
              <w:szCs w:val="24"/>
            </w:rPr>
            <w:t xml:space="preserve">I treat </w:t>
          </w:r>
          <w:r w:rsidR="00AB021D" w:rsidRPr="0052455C">
            <w:rPr>
              <w:rFonts w:cstheme="minorHAnsi"/>
              <w:szCs w:val="24"/>
            </w:rPr>
            <w:t xml:space="preserve">the whole </w:t>
          </w:r>
          <w:r w:rsidR="007E4821" w:rsidRPr="0052455C">
            <w:rPr>
              <w:rFonts w:cstheme="minorHAnsi"/>
              <w:szCs w:val="24"/>
            </w:rPr>
            <w:t>chess map as 12 time</w:t>
          </w:r>
          <w:r w:rsidR="003F7C7A" w:rsidRPr="0052455C">
            <w:rPr>
              <w:rFonts w:cstheme="minorHAnsi"/>
              <w:szCs w:val="24"/>
            </w:rPr>
            <w:t>s</w:t>
          </w:r>
          <w:r w:rsidR="007E4821" w:rsidRPr="0052455C">
            <w:rPr>
              <w:rFonts w:cstheme="minorHAnsi"/>
              <w:szCs w:val="24"/>
            </w:rPr>
            <w:t xml:space="preserve"> 5 </w:t>
          </w:r>
          <w:r w:rsidR="00524D8D" w:rsidRPr="0052455C">
            <w:rPr>
              <w:rFonts w:cstheme="minorHAnsi"/>
              <w:szCs w:val="24"/>
            </w:rPr>
            <w:t>list</w:t>
          </w:r>
          <w:r w:rsidR="00F734EA" w:rsidRPr="0052455C">
            <w:rPr>
              <w:rFonts w:cstheme="minorHAnsi"/>
              <w:szCs w:val="24"/>
            </w:rPr>
            <w:t>,</w:t>
          </w:r>
          <w:r w:rsidR="007A3831" w:rsidRPr="0052455C">
            <w:rPr>
              <w:rFonts w:cstheme="minorHAnsi"/>
              <w:szCs w:val="24"/>
            </w:rPr>
            <w:t xml:space="preserve"> and the program </w:t>
          </w:r>
          <w:r w:rsidR="00E96C55" w:rsidRPr="0052455C">
            <w:rPr>
              <w:rFonts w:cstheme="minorHAnsi"/>
              <w:szCs w:val="24"/>
            </w:rPr>
            <w:t xml:space="preserve">needs to </w:t>
          </w:r>
          <w:r w:rsidR="004D361A" w:rsidRPr="0052455C">
            <w:rPr>
              <w:rFonts w:cstheme="minorHAnsi"/>
              <w:szCs w:val="24"/>
            </w:rPr>
            <w:t xml:space="preserve">calculate </w:t>
          </w:r>
          <w:r w:rsidR="00F734EA" w:rsidRPr="0052455C">
            <w:rPr>
              <w:rFonts w:cstheme="minorHAnsi"/>
              <w:szCs w:val="24"/>
            </w:rPr>
            <w:t xml:space="preserve">the </w:t>
          </w:r>
          <w:r w:rsidR="004D361A" w:rsidRPr="0052455C">
            <w:rPr>
              <w:rFonts w:cstheme="minorHAnsi"/>
              <w:szCs w:val="24"/>
            </w:rPr>
            <w:t xml:space="preserve">highest onboard score </w:t>
          </w:r>
          <w:r w:rsidR="002028A3" w:rsidRPr="0052455C">
            <w:rPr>
              <w:rFonts w:cstheme="minorHAnsi"/>
              <w:szCs w:val="24"/>
            </w:rPr>
            <w:t>every time on AI</w:t>
          </w:r>
          <w:r w:rsidR="00F734EA" w:rsidRPr="0052455C">
            <w:rPr>
              <w:rFonts w:cstheme="minorHAnsi"/>
              <w:szCs w:val="24"/>
            </w:rPr>
            <w:t>'</w:t>
          </w:r>
          <w:r w:rsidR="002028A3" w:rsidRPr="0052455C">
            <w:rPr>
              <w:rFonts w:cstheme="minorHAnsi"/>
              <w:szCs w:val="24"/>
            </w:rPr>
            <w:t xml:space="preserve">s turn. </w:t>
          </w:r>
          <w:r w:rsidR="007A3831" w:rsidRPr="0052455C">
            <w:rPr>
              <w:rFonts w:cstheme="minorHAnsi"/>
              <w:szCs w:val="24"/>
            </w:rPr>
            <w:t xml:space="preserve"> </w:t>
          </w:r>
          <w:r w:rsidR="00FC731E" w:rsidRPr="0052455C">
            <w:rPr>
              <w:rFonts w:cstheme="minorHAnsi"/>
              <w:szCs w:val="24"/>
            </w:rPr>
            <w:t xml:space="preserve">The second challenge is how to fit chess </w:t>
          </w:r>
          <w:proofErr w:type="gramStart"/>
          <w:r w:rsidR="00FC731E" w:rsidRPr="0052455C">
            <w:rPr>
              <w:rFonts w:cstheme="minorHAnsi"/>
              <w:szCs w:val="24"/>
            </w:rPr>
            <w:t>units</w:t>
          </w:r>
          <w:proofErr w:type="gramEnd"/>
          <w:r w:rsidR="00FC731E" w:rsidRPr="0052455C">
            <w:rPr>
              <w:rFonts w:cstheme="minorHAnsi"/>
              <w:szCs w:val="24"/>
            </w:rPr>
            <w:t xml:space="preserve"> variables </w:t>
          </w:r>
          <w:r w:rsidR="00490951" w:rsidRPr="0052455C">
            <w:rPr>
              <w:rFonts w:cstheme="minorHAnsi"/>
              <w:szCs w:val="24"/>
            </w:rPr>
            <w:t xml:space="preserve">into the searching algorithms. </w:t>
          </w:r>
          <w:r w:rsidR="00160801" w:rsidRPr="0052455C">
            <w:rPr>
              <w:rFonts w:cstheme="minorHAnsi"/>
              <w:szCs w:val="24"/>
            </w:rPr>
            <w:t xml:space="preserve">Since chess units can suicide in this game, </w:t>
          </w:r>
          <w:r w:rsidR="00E83C03" w:rsidRPr="0052455C">
            <w:rPr>
              <w:rFonts w:cstheme="minorHAnsi"/>
              <w:szCs w:val="24"/>
            </w:rPr>
            <w:t>I give every unit a rank order, a health value</w:t>
          </w:r>
          <w:r w:rsidR="00B35FC4" w:rsidRPr="0052455C">
            <w:rPr>
              <w:rFonts w:cstheme="minorHAnsi"/>
              <w:szCs w:val="24"/>
            </w:rPr>
            <w:t xml:space="preserve"> and a score value. </w:t>
          </w:r>
          <w:r w:rsidR="00A34D97" w:rsidRPr="0052455C">
            <w:rPr>
              <w:rFonts w:cstheme="minorHAnsi"/>
              <w:szCs w:val="24"/>
            </w:rPr>
            <w:t xml:space="preserve">The algorithms will calculate </w:t>
          </w:r>
          <w:r w:rsidR="00C5761E" w:rsidRPr="0052455C">
            <w:rPr>
              <w:rFonts w:cstheme="minorHAnsi"/>
              <w:szCs w:val="24"/>
            </w:rPr>
            <w:t xml:space="preserve">the </w:t>
          </w:r>
          <w:r w:rsidR="00A34D97" w:rsidRPr="0052455C">
            <w:rPr>
              <w:rFonts w:cstheme="minorHAnsi"/>
              <w:szCs w:val="24"/>
            </w:rPr>
            <w:t xml:space="preserve">best </w:t>
          </w:r>
          <w:r w:rsidR="00A34D97" w:rsidRPr="0052455C">
            <w:rPr>
              <w:rFonts w:cstheme="minorHAnsi"/>
              <w:szCs w:val="24"/>
            </w:rPr>
            <w:lastRenderedPageBreak/>
            <w:t xml:space="preserve">possible move best on </w:t>
          </w:r>
          <w:r w:rsidR="001E1B49" w:rsidRPr="0052455C">
            <w:rPr>
              <w:rFonts w:cstheme="minorHAnsi"/>
              <w:szCs w:val="24"/>
            </w:rPr>
            <w:t xml:space="preserve">the </w:t>
          </w:r>
          <w:r w:rsidR="00A34D97" w:rsidRPr="0052455C">
            <w:rPr>
              <w:rFonts w:cstheme="minorHAnsi"/>
              <w:szCs w:val="24"/>
            </w:rPr>
            <w:t xml:space="preserve">highest possible score value it can earn and </w:t>
          </w:r>
          <w:r w:rsidR="00C20868" w:rsidRPr="0052455C">
            <w:rPr>
              <w:rFonts w:cstheme="minorHAnsi"/>
              <w:szCs w:val="24"/>
            </w:rPr>
            <w:t>use the highest possible rank order units to attack.</w:t>
          </w:r>
          <w:r w:rsidR="00A44A6C" w:rsidRPr="0052455C">
            <w:rPr>
              <w:rFonts w:cstheme="minorHAnsi"/>
              <w:szCs w:val="24"/>
            </w:rPr>
            <w:t xml:space="preserve"> </w:t>
          </w:r>
          <w:r w:rsidR="00E12D28" w:rsidRPr="0052455C">
            <w:rPr>
              <w:rFonts w:cstheme="minorHAnsi"/>
              <w:szCs w:val="24"/>
            </w:rPr>
            <w:t xml:space="preserve">Another </w:t>
          </w:r>
          <w:r w:rsidR="002F5FFA" w:rsidRPr="0052455C">
            <w:rPr>
              <w:rFonts w:cstheme="minorHAnsi"/>
              <w:szCs w:val="24"/>
            </w:rPr>
            <w:t>cha</w:t>
          </w:r>
          <w:r w:rsidR="003809A2" w:rsidRPr="0052455C">
            <w:rPr>
              <w:rFonts w:cstheme="minorHAnsi"/>
              <w:szCs w:val="24"/>
            </w:rPr>
            <w:t>llen</w:t>
          </w:r>
          <w:r w:rsidR="002F5FFA" w:rsidRPr="0052455C">
            <w:rPr>
              <w:rFonts w:cstheme="minorHAnsi"/>
              <w:szCs w:val="24"/>
            </w:rPr>
            <w:t xml:space="preserve">ge is </w:t>
          </w:r>
          <w:r w:rsidR="00255343" w:rsidRPr="0052455C">
            <w:rPr>
              <w:rFonts w:cstheme="minorHAnsi"/>
              <w:szCs w:val="24"/>
            </w:rPr>
            <w:t xml:space="preserve">how to add </w:t>
          </w:r>
          <w:r w:rsidR="00737D30" w:rsidRPr="0052455C">
            <w:rPr>
              <w:rFonts w:cstheme="minorHAnsi"/>
              <w:szCs w:val="24"/>
            </w:rPr>
            <w:t xml:space="preserve">a </w:t>
          </w:r>
          <w:r w:rsidR="00255343" w:rsidRPr="0052455C">
            <w:rPr>
              <w:rFonts w:cstheme="minorHAnsi"/>
              <w:szCs w:val="24"/>
            </w:rPr>
            <w:t xml:space="preserve">two-factor authentication function to the game. </w:t>
          </w:r>
          <w:r w:rsidR="003811E8" w:rsidRPr="0052455C">
            <w:rPr>
              <w:rFonts w:cstheme="minorHAnsi"/>
              <w:szCs w:val="24"/>
            </w:rPr>
            <w:t xml:space="preserve">I need to connect the two-factor authentication process to the client-server connections. </w:t>
          </w:r>
          <w:r w:rsidR="00656E89" w:rsidRPr="0052455C">
            <w:rPr>
              <w:rFonts w:cstheme="minorHAnsi"/>
              <w:szCs w:val="24"/>
            </w:rPr>
            <w:t xml:space="preserve">Before doing that, I need to research which </w:t>
          </w:r>
          <w:r w:rsidR="00F828E3" w:rsidRPr="0052455C">
            <w:rPr>
              <w:rFonts w:cstheme="minorHAnsi"/>
              <w:szCs w:val="24"/>
            </w:rPr>
            <w:t>SMTP service is convenien</w:t>
          </w:r>
          <w:r w:rsidR="00C5761E" w:rsidRPr="0052455C">
            <w:rPr>
              <w:rFonts w:cstheme="minorHAnsi"/>
              <w:szCs w:val="24"/>
            </w:rPr>
            <w:t>t</w:t>
          </w:r>
          <w:r w:rsidR="00F828E3" w:rsidRPr="0052455C">
            <w:rPr>
              <w:rFonts w:cstheme="minorHAnsi"/>
              <w:szCs w:val="24"/>
            </w:rPr>
            <w:t xml:space="preserve"> and robust</w:t>
          </w:r>
          <w:r w:rsidR="00311D51" w:rsidRPr="0052455C">
            <w:rPr>
              <w:rFonts w:cstheme="minorHAnsi"/>
              <w:szCs w:val="24"/>
            </w:rPr>
            <w:t>.</w:t>
          </w:r>
        </w:p>
      </w:sdtContent>
    </w:sdt>
    <w:p w14:paraId="076BF61C" w14:textId="77777777" w:rsidR="002D7751" w:rsidRPr="0052455C" w:rsidRDefault="002D7751" w:rsidP="002D7751">
      <w:pPr>
        <w:pStyle w:val="Heading2"/>
        <w:numPr>
          <w:ilvl w:val="1"/>
          <w:numId w:val="1"/>
        </w:numPr>
        <w:rPr>
          <w:rFonts w:asciiTheme="minorHAnsi" w:hAnsiTheme="minorHAnsi" w:cstheme="minorHAnsi"/>
          <w:sz w:val="24"/>
          <w:szCs w:val="24"/>
        </w:rPr>
      </w:pPr>
      <w:bookmarkStart w:id="33" w:name="_Toc83232015"/>
      <w:r w:rsidRPr="0052455C">
        <w:rPr>
          <w:rFonts w:asciiTheme="minorHAnsi" w:hAnsiTheme="minorHAnsi" w:cstheme="minorHAnsi"/>
          <w:sz w:val="24"/>
          <w:szCs w:val="24"/>
        </w:rPr>
        <w:t>Future Enhancements</w:t>
      </w:r>
      <w:bookmarkEnd w:id="33"/>
    </w:p>
    <w:sdt>
      <w:sdtPr>
        <w:rPr>
          <w:rFonts w:cstheme="minorHAnsi"/>
          <w:szCs w:val="24"/>
        </w:rPr>
        <w:id w:val="-863902557"/>
        <w:placeholder>
          <w:docPart w:val="8C5B4FFA64A2444CBA315D572BC60B7A"/>
        </w:placeholder>
      </w:sdtPr>
      <w:sdtEndPr/>
      <w:sdtContent>
        <w:p w14:paraId="1A774358" w14:textId="77777777" w:rsidR="005875A4" w:rsidRPr="0052455C" w:rsidRDefault="00261E16" w:rsidP="00334D39">
          <w:pPr>
            <w:ind w:firstLine="720"/>
            <w:rPr>
              <w:rFonts w:cstheme="minorHAnsi"/>
              <w:szCs w:val="24"/>
            </w:rPr>
          </w:pPr>
          <w:r w:rsidRPr="0052455C">
            <w:rPr>
              <w:rFonts w:cstheme="minorHAnsi"/>
              <w:szCs w:val="24"/>
            </w:rPr>
            <w:t xml:space="preserve">I have tested and verified that every function in this game </w:t>
          </w:r>
          <w:r w:rsidR="0036261C" w:rsidRPr="0052455C">
            <w:rPr>
              <w:rFonts w:cstheme="minorHAnsi"/>
              <w:szCs w:val="24"/>
            </w:rPr>
            <w:t xml:space="preserve">can perform normally. </w:t>
          </w:r>
          <w:r w:rsidR="00EA602E" w:rsidRPr="0052455C">
            <w:rPr>
              <w:rFonts w:cstheme="minorHAnsi"/>
              <w:szCs w:val="24"/>
            </w:rPr>
            <w:t xml:space="preserve">However, </w:t>
          </w:r>
          <w:r w:rsidR="008D0788" w:rsidRPr="0052455C">
            <w:rPr>
              <w:rFonts w:cstheme="minorHAnsi"/>
              <w:szCs w:val="24"/>
            </w:rPr>
            <w:t>the server is only designed to have maximum 2 people gaming at the same time.</w:t>
          </w:r>
          <w:r w:rsidR="00647F0E" w:rsidRPr="0052455C">
            <w:rPr>
              <w:rFonts w:cstheme="minorHAnsi"/>
              <w:szCs w:val="24"/>
            </w:rPr>
            <w:t xml:space="preserve"> In the future, </w:t>
          </w:r>
          <w:r w:rsidR="00925D83" w:rsidRPr="0052455C">
            <w:rPr>
              <w:rFonts w:cstheme="minorHAnsi"/>
              <w:szCs w:val="24"/>
            </w:rPr>
            <w:t>this game could have a game lobby to allow players to create their individual game room</w:t>
          </w:r>
          <w:r w:rsidR="009048F7" w:rsidRPr="0052455C">
            <w:rPr>
              <w:rFonts w:cstheme="minorHAnsi"/>
              <w:szCs w:val="24"/>
            </w:rPr>
            <w:t xml:space="preserve"> that dozens of people can gam</w:t>
          </w:r>
          <w:r w:rsidR="00334D39" w:rsidRPr="0052455C">
            <w:rPr>
              <w:rFonts w:cstheme="minorHAnsi"/>
              <w:szCs w:val="24"/>
            </w:rPr>
            <w:t>e</w:t>
          </w:r>
          <w:r w:rsidR="009048F7" w:rsidRPr="0052455C">
            <w:rPr>
              <w:rFonts w:cstheme="minorHAnsi"/>
              <w:szCs w:val="24"/>
            </w:rPr>
            <w:t xml:space="preserve"> at the same time.</w:t>
          </w:r>
          <w:r w:rsidR="00334D39" w:rsidRPr="0052455C">
            <w:rPr>
              <w:rFonts w:cstheme="minorHAnsi"/>
              <w:szCs w:val="24"/>
            </w:rPr>
            <w:t xml:space="preserve"> </w:t>
          </w:r>
        </w:p>
        <w:p w14:paraId="53CD4020" w14:textId="51F31CAD" w:rsidR="002D7751" w:rsidRPr="0052455C" w:rsidRDefault="005875A4" w:rsidP="00334D39">
          <w:pPr>
            <w:ind w:firstLine="720"/>
            <w:rPr>
              <w:rFonts w:cstheme="minorHAnsi"/>
              <w:szCs w:val="24"/>
            </w:rPr>
          </w:pPr>
          <w:r w:rsidRPr="0052455C">
            <w:rPr>
              <w:rFonts w:cstheme="minorHAnsi"/>
              <w:szCs w:val="24"/>
            </w:rPr>
            <w:t xml:space="preserve">Second, </w:t>
          </w:r>
          <w:r w:rsidR="00376471" w:rsidRPr="0052455C">
            <w:rPr>
              <w:rFonts w:cstheme="minorHAnsi"/>
              <w:szCs w:val="24"/>
            </w:rPr>
            <w:t>players need to log</w:t>
          </w:r>
          <w:r w:rsidR="002B1812" w:rsidRPr="0052455C">
            <w:rPr>
              <w:rFonts w:cstheme="minorHAnsi"/>
              <w:szCs w:val="24"/>
            </w:rPr>
            <w:t xml:space="preserve"> </w:t>
          </w:r>
          <w:r w:rsidR="00376471" w:rsidRPr="0052455C">
            <w:rPr>
              <w:rFonts w:cstheme="minorHAnsi"/>
              <w:szCs w:val="24"/>
            </w:rPr>
            <w:t>in to their registered account every</w:t>
          </w:r>
          <w:r w:rsidR="007F1A7F" w:rsidRPr="0052455C">
            <w:rPr>
              <w:rFonts w:cstheme="minorHAnsi"/>
              <w:szCs w:val="24"/>
            </w:rPr>
            <w:t xml:space="preserve"> </w:t>
          </w:r>
          <w:r w:rsidR="00376471" w:rsidRPr="0052455C">
            <w:rPr>
              <w:rFonts w:cstheme="minorHAnsi"/>
              <w:szCs w:val="24"/>
            </w:rPr>
            <w:t xml:space="preserve">time they join the game. The game could have a function to remember </w:t>
          </w:r>
          <w:r w:rsidR="00CF1DD3" w:rsidRPr="0052455C">
            <w:rPr>
              <w:rFonts w:cstheme="minorHAnsi"/>
              <w:szCs w:val="24"/>
            </w:rPr>
            <w:t xml:space="preserve">user credentials </w:t>
          </w:r>
          <w:r w:rsidR="004F1892" w:rsidRPr="0052455C">
            <w:rPr>
              <w:rFonts w:cstheme="minorHAnsi"/>
              <w:szCs w:val="24"/>
            </w:rPr>
            <w:t xml:space="preserve">if players do not want to </w:t>
          </w:r>
          <w:r w:rsidR="00C11520" w:rsidRPr="0052455C">
            <w:rPr>
              <w:rFonts w:cstheme="minorHAnsi"/>
              <w:szCs w:val="24"/>
            </w:rPr>
            <w:t>enter email and password</w:t>
          </w:r>
          <w:r w:rsidR="00B34C36" w:rsidRPr="0052455C">
            <w:rPr>
              <w:rFonts w:cstheme="minorHAnsi"/>
              <w:szCs w:val="24"/>
            </w:rPr>
            <w:t>s</w:t>
          </w:r>
          <w:r w:rsidR="00C11520" w:rsidRPr="0052455C">
            <w:rPr>
              <w:rFonts w:cstheme="minorHAnsi"/>
              <w:szCs w:val="24"/>
            </w:rPr>
            <w:t xml:space="preserve"> </w:t>
          </w:r>
          <w:r w:rsidR="00B34C36" w:rsidRPr="0052455C">
            <w:rPr>
              <w:rFonts w:cstheme="minorHAnsi"/>
              <w:szCs w:val="24"/>
            </w:rPr>
            <w:t>o</w:t>
          </w:r>
          <w:r w:rsidR="00C11520" w:rsidRPr="0052455C">
            <w:rPr>
              <w:rFonts w:cstheme="minorHAnsi"/>
              <w:szCs w:val="24"/>
            </w:rPr>
            <w:t xml:space="preserve">n their </w:t>
          </w:r>
          <w:r w:rsidR="0038146F" w:rsidRPr="0052455C">
            <w:rPr>
              <w:rFonts w:cstheme="minorHAnsi"/>
              <w:szCs w:val="24"/>
            </w:rPr>
            <w:t>computer</w:t>
          </w:r>
          <w:r w:rsidR="00C11520" w:rsidRPr="0052455C">
            <w:rPr>
              <w:rFonts w:cstheme="minorHAnsi"/>
              <w:szCs w:val="24"/>
            </w:rPr>
            <w:t xml:space="preserve">. </w:t>
          </w:r>
          <w:r w:rsidR="00E34465" w:rsidRPr="0052455C">
            <w:rPr>
              <w:rFonts w:cstheme="minorHAnsi"/>
              <w:szCs w:val="24"/>
            </w:rPr>
            <w:t xml:space="preserve">Besides, </w:t>
          </w:r>
          <w:r w:rsidR="006B6385" w:rsidRPr="0052455C">
            <w:rPr>
              <w:rFonts w:cstheme="minorHAnsi"/>
              <w:szCs w:val="24"/>
            </w:rPr>
            <w:t xml:space="preserve">the two-factor authentication process can be transformed to a third-party mobile application </w:t>
          </w:r>
          <w:r w:rsidR="00F95D3D" w:rsidRPr="0052455C">
            <w:rPr>
              <w:rFonts w:cstheme="minorHAnsi"/>
              <w:szCs w:val="24"/>
            </w:rPr>
            <w:t>instead of using email to receive verification code</w:t>
          </w:r>
          <w:r w:rsidR="00D32FE2" w:rsidRPr="0052455C">
            <w:rPr>
              <w:rFonts w:cstheme="minorHAnsi"/>
              <w:szCs w:val="24"/>
            </w:rPr>
            <w:t>s</w:t>
          </w:r>
          <w:r w:rsidR="00F95D3D" w:rsidRPr="0052455C">
            <w:rPr>
              <w:rFonts w:cstheme="minorHAnsi"/>
              <w:szCs w:val="24"/>
            </w:rPr>
            <w:t xml:space="preserve"> every</w:t>
          </w:r>
          <w:r w:rsidR="00D32FE2" w:rsidRPr="0052455C">
            <w:rPr>
              <w:rFonts w:cstheme="minorHAnsi"/>
              <w:szCs w:val="24"/>
            </w:rPr>
            <w:t xml:space="preserve"> </w:t>
          </w:r>
          <w:r w:rsidR="00F95D3D" w:rsidRPr="0052455C">
            <w:rPr>
              <w:rFonts w:cstheme="minorHAnsi"/>
              <w:szCs w:val="24"/>
            </w:rPr>
            <w:t>time.</w:t>
          </w:r>
        </w:p>
      </w:sdtContent>
    </w:sdt>
    <w:p w14:paraId="44D88450" w14:textId="66993109" w:rsidR="0019592D" w:rsidRPr="0052455C" w:rsidRDefault="002D7751" w:rsidP="001E4228">
      <w:pPr>
        <w:pStyle w:val="Heading2"/>
        <w:numPr>
          <w:ilvl w:val="1"/>
          <w:numId w:val="1"/>
        </w:numPr>
        <w:rPr>
          <w:rFonts w:asciiTheme="minorHAnsi" w:hAnsiTheme="minorHAnsi" w:cstheme="minorHAnsi"/>
          <w:sz w:val="24"/>
          <w:szCs w:val="24"/>
        </w:rPr>
      </w:pPr>
      <w:bookmarkStart w:id="34" w:name="_Toc83232016"/>
      <w:r w:rsidRPr="0052455C">
        <w:rPr>
          <w:rFonts w:asciiTheme="minorHAnsi" w:hAnsiTheme="minorHAnsi" w:cstheme="minorHAnsi"/>
          <w:sz w:val="24"/>
          <w:szCs w:val="24"/>
        </w:rPr>
        <w:lastRenderedPageBreak/>
        <w:t>Timeline and Milestones</w:t>
      </w:r>
      <w:bookmarkEnd w:id="34"/>
    </w:p>
    <w:p w14:paraId="1DFB1072" w14:textId="2DB0A264" w:rsidR="001E4228" w:rsidRPr="0052455C" w:rsidRDefault="00075996" w:rsidP="001E4228">
      <w:pPr>
        <w:rPr>
          <w:rFonts w:cstheme="minorHAnsi"/>
          <w:szCs w:val="24"/>
        </w:rPr>
      </w:pPr>
      <w:r w:rsidRPr="0052455C">
        <w:rPr>
          <w:rFonts w:cstheme="minorHAnsi"/>
          <w:noProof/>
          <w:szCs w:val="24"/>
        </w:rPr>
        <w:drawing>
          <wp:inline distT="0" distB="0" distL="0" distR="0" wp14:anchorId="1F43A5CA" wp14:editId="13C21625">
            <wp:extent cx="5943600" cy="2975610"/>
            <wp:effectExtent l="0" t="0" r="0" b="0"/>
            <wp:docPr id="77" name="Picture 7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waterfall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14:paraId="6C52A321" w14:textId="76450C98" w:rsidR="00CB7D1C" w:rsidRPr="0052455C" w:rsidRDefault="00CB7D1C" w:rsidP="001E4228">
      <w:pPr>
        <w:rPr>
          <w:rFonts w:cstheme="minorHAnsi"/>
          <w:szCs w:val="24"/>
        </w:rPr>
      </w:pPr>
      <w:r w:rsidRPr="0052455C">
        <w:rPr>
          <w:rFonts w:cstheme="minorHAnsi"/>
          <w:noProof/>
          <w:szCs w:val="24"/>
        </w:rPr>
        <w:drawing>
          <wp:inline distT="0" distB="0" distL="0" distR="0" wp14:anchorId="52012717" wp14:editId="20CC055D">
            <wp:extent cx="5943600" cy="3502025"/>
            <wp:effectExtent l="0" t="0" r="0" b="3175"/>
            <wp:docPr id="78" name="Picture 7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7CE7E245" w14:textId="77777777" w:rsidR="00CB7D1C" w:rsidRPr="0052455C" w:rsidRDefault="00CB7D1C" w:rsidP="001E4228">
      <w:pPr>
        <w:rPr>
          <w:rFonts w:cstheme="minorHAnsi"/>
          <w:szCs w:val="24"/>
        </w:rPr>
      </w:pPr>
    </w:p>
    <w:p w14:paraId="4158C8E1" w14:textId="77777777" w:rsidR="0019592D" w:rsidRPr="0052455C" w:rsidRDefault="002D7751" w:rsidP="0019592D">
      <w:pPr>
        <w:pStyle w:val="Heading1"/>
        <w:numPr>
          <w:ilvl w:val="0"/>
          <w:numId w:val="1"/>
        </w:numPr>
        <w:rPr>
          <w:rFonts w:asciiTheme="minorHAnsi" w:hAnsiTheme="minorHAnsi" w:cstheme="minorHAnsi"/>
          <w:sz w:val="24"/>
          <w:szCs w:val="24"/>
        </w:rPr>
      </w:pPr>
      <w:bookmarkStart w:id="35" w:name="_Toc83232017"/>
      <w:r w:rsidRPr="0052455C">
        <w:rPr>
          <w:rFonts w:asciiTheme="minorHAnsi" w:hAnsiTheme="minorHAnsi" w:cstheme="minorHAnsi"/>
          <w:sz w:val="24"/>
          <w:szCs w:val="24"/>
        </w:rPr>
        <w:lastRenderedPageBreak/>
        <w:t>Conclusion</w:t>
      </w:r>
      <w:bookmarkEnd w:id="35"/>
    </w:p>
    <w:sdt>
      <w:sdtPr>
        <w:rPr>
          <w:rFonts w:cstheme="minorHAnsi"/>
          <w:szCs w:val="24"/>
        </w:rPr>
        <w:id w:val="995074137"/>
        <w:placeholder>
          <w:docPart w:val="78CD50DC539B4B8ABE1033EBB2BE18DB"/>
        </w:placeholder>
      </w:sdtPr>
      <w:sdtEndPr/>
      <w:sdtContent>
        <w:p w14:paraId="5F75C66A" w14:textId="4BEDCB4F" w:rsidR="009A439E" w:rsidRPr="0052455C" w:rsidRDefault="009A439E" w:rsidP="009A439E">
          <w:pPr>
            <w:ind w:firstLine="720"/>
            <w:rPr>
              <w:rFonts w:cstheme="minorHAnsi"/>
              <w:szCs w:val="24"/>
            </w:rPr>
          </w:pPr>
          <w:r w:rsidRPr="0052455C">
            <w:rPr>
              <w:rFonts w:cstheme="minorHAnsi"/>
              <w:szCs w:val="24"/>
            </w:rPr>
            <w:t>In conclusion, the digitalized Navy Chess game is a huge challenge for me. I develop</w:t>
          </w:r>
          <w:r w:rsidR="004571A5" w:rsidRPr="0052455C">
            <w:rPr>
              <w:rFonts w:cstheme="minorHAnsi"/>
              <w:szCs w:val="24"/>
            </w:rPr>
            <w:t>ed</w:t>
          </w:r>
          <w:r w:rsidRPr="0052455C">
            <w:rPr>
              <w:rFonts w:cstheme="minorHAnsi"/>
              <w:szCs w:val="24"/>
            </w:rPr>
            <w:t xml:space="preserve"> a fully functional digitalized 2D Navy Chess game for the Windows and Linux platforms. I research</w:t>
          </w:r>
          <w:r w:rsidR="00F25D59" w:rsidRPr="0052455C">
            <w:rPr>
              <w:rFonts w:cstheme="minorHAnsi"/>
              <w:szCs w:val="24"/>
            </w:rPr>
            <w:t>ed</w:t>
          </w:r>
          <w:r w:rsidRPr="0052455C">
            <w:rPr>
              <w:rFonts w:cstheme="minorHAnsi"/>
              <w:szCs w:val="24"/>
            </w:rPr>
            <w:t xml:space="preserve"> and develop</w:t>
          </w:r>
          <w:r w:rsidR="00EA5E41" w:rsidRPr="0052455C">
            <w:rPr>
              <w:rFonts w:cstheme="minorHAnsi"/>
              <w:szCs w:val="24"/>
            </w:rPr>
            <w:t>ed</w:t>
          </w:r>
          <w:r w:rsidRPr="0052455C">
            <w:rPr>
              <w:rFonts w:cstheme="minorHAnsi"/>
              <w:szCs w:val="24"/>
            </w:rPr>
            <w:t xml:space="preserve"> AI algorithms for the game so players can match with AI. Chat function and end-to-end encryption are essential for the game's security aspect to prevent potential data leaks and intercept during transmission. Also, players can send a link to their friends so that players can invite another player to his match room.</w:t>
          </w:r>
        </w:p>
        <w:p w14:paraId="4449C1F3" w14:textId="5B8E453B" w:rsidR="009A439E" w:rsidRPr="0052455C" w:rsidRDefault="009A439E" w:rsidP="009A439E">
          <w:pPr>
            <w:ind w:firstLine="720"/>
            <w:rPr>
              <w:rFonts w:cstheme="minorHAnsi"/>
              <w:szCs w:val="24"/>
            </w:rPr>
          </w:pPr>
          <w:r w:rsidRPr="0052455C">
            <w:rPr>
              <w:rFonts w:cstheme="minorHAnsi"/>
              <w:szCs w:val="24"/>
            </w:rPr>
            <w:t>The Navy Chess game project help</w:t>
          </w:r>
          <w:r w:rsidR="004766CF" w:rsidRPr="0052455C">
            <w:rPr>
              <w:rFonts w:cstheme="minorHAnsi"/>
              <w:szCs w:val="24"/>
            </w:rPr>
            <w:t>ed</w:t>
          </w:r>
          <w:r w:rsidRPr="0052455C">
            <w:rPr>
              <w:rFonts w:cstheme="minorHAnsi"/>
              <w:szCs w:val="24"/>
            </w:rPr>
            <w:t xml:space="preserve"> </w:t>
          </w:r>
          <w:r w:rsidR="001A45F6" w:rsidRPr="0052455C">
            <w:rPr>
              <w:rFonts w:cstheme="minorHAnsi"/>
              <w:szCs w:val="24"/>
            </w:rPr>
            <w:t xml:space="preserve">me </w:t>
          </w:r>
          <w:r w:rsidRPr="0052455C">
            <w:rPr>
              <w:rFonts w:cstheme="minorHAnsi"/>
              <w:szCs w:val="24"/>
            </w:rPr>
            <w:t>enhanc</w:t>
          </w:r>
          <w:r w:rsidR="002A4A18" w:rsidRPr="0052455C">
            <w:rPr>
              <w:rFonts w:cstheme="minorHAnsi"/>
              <w:szCs w:val="24"/>
            </w:rPr>
            <w:t>ing</w:t>
          </w:r>
          <w:r w:rsidRPr="0052455C">
            <w:rPr>
              <w:rFonts w:cstheme="minorHAnsi"/>
              <w:szCs w:val="24"/>
            </w:rPr>
            <w:t xml:space="preserve"> many of my skills in terms of software development:</w:t>
          </w:r>
        </w:p>
        <w:p w14:paraId="5CA26144"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Software architecture design</w:t>
          </w:r>
        </w:p>
        <w:p w14:paraId="5C7A4D4F"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Software API design</w:t>
          </w:r>
        </w:p>
        <w:p w14:paraId="5AF4C735"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Software testing</w:t>
          </w:r>
        </w:p>
        <w:p w14:paraId="7B8B3197"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2D art design</w:t>
          </w:r>
        </w:p>
        <w:p w14:paraId="25FA58EE"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Project time and schedule management</w:t>
          </w:r>
        </w:p>
        <w:p w14:paraId="10326BAB"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Project scope control</w:t>
          </w:r>
        </w:p>
        <w:p w14:paraId="7959445A"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Python programming, Python GUI programming, Python Socket programming</w:t>
          </w:r>
        </w:p>
        <w:p w14:paraId="70A02A9A"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Networking programming, network security programming</w:t>
          </w:r>
        </w:p>
        <w:p w14:paraId="4B8F442A" w14:textId="77777777" w:rsidR="009A439E" w:rsidRPr="0052455C" w:rsidRDefault="009A439E" w:rsidP="009A439E">
          <w:pPr>
            <w:pStyle w:val="ListParagraph"/>
            <w:numPr>
              <w:ilvl w:val="0"/>
              <w:numId w:val="21"/>
            </w:numPr>
            <w:spacing w:line="360" w:lineRule="auto"/>
            <w:rPr>
              <w:rFonts w:cstheme="minorHAnsi"/>
              <w:szCs w:val="24"/>
            </w:rPr>
          </w:pPr>
          <w:r w:rsidRPr="0052455C">
            <w:rPr>
              <w:rFonts w:cstheme="minorHAnsi"/>
              <w:szCs w:val="24"/>
            </w:rPr>
            <w:t>Decision-making algorithms</w:t>
          </w:r>
        </w:p>
        <w:p w14:paraId="5236E097" w14:textId="77777777" w:rsidR="009A439E" w:rsidRPr="0052455C" w:rsidRDefault="009A439E" w:rsidP="009A439E">
          <w:pPr>
            <w:ind w:firstLine="720"/>
            <w:rPr>
              <w:rFonts w:cstheme="minorHAnsi"/>
              <w:szCs w:val="24"/>
            </w:rPr>
          </w:pPr>
          <w:r w:rsidRPr="0052455C">
            <w:rPr>
              <w:rFonts w:cstheme="minorHAnsi"/>
              <w:szCs w:val="24"/>
            </w:rPr>
            <w:t xml:space="preserve">My overall skills in programming, </w:t>
          </w:r>
          <w:proofErr w:type="gramStart"/>
          <w:r w:rsidRPr="0052455C">
            <w:rPr>
              <w:rFonts w:cstheme="minorHAnsi"/>
              <w:szCs w:val="24"/>
            </w:rPr>
            <w:t>algorithms,  managing</w:t>
          </w:r>
          <w:proofErr w:type="gramEnd"/>
          <w:r w:rsidRPr="0052455C">
            <w:rPr>
              <w:rFonts w:cstheme="minorHAnsi"/>
              <w:szCs w:val="24"/>
            </w:rPr>
            <w:t>, networking and designing will be improved as I overcome the technical challenges and achieve the innovation part of the project.</w:t>
          </w:r>
        </w:p>
        <w:p w14:paraId="061F3516" w14:textId="1E52D8D3" w:rsidR="0019592D" w:rsidRPr="0052455C" w:rsidRDefault="00E74B44" w:rsidP="00D14071">
          <w:pPr>
            <w:ind w:left="360"/>
            <w:rPr>
              <w:rFonts w:cstheme="minorHAnsi"/>
              <w:szCs w:val="24"/>
            </w:rPr>
          </w:pPr>
        </w:p>
      </w:sdtContent>
    </w:sdt>
    <w:p w14:paraId="76443C32" w14:textId="77777777" w:rsidR="00E17713" w:rsidRPr="0052455C" w:rsidRDefault="00110976" w:rsidP="00E17713">
      <w:pPr>
        <w:pStyle w:val="Heading2"/>
        <w:numPr>
          <w:ilvl w:val="1"/>
          <w:numId w:val="1"/>
        </w:numPr>
        <w:rPr>
          <w:rFonts w:asciiTheme="minorHAnsi" w:hAnsiTheme="minorHAnsi" w:cstheme="minorHAnsi"/>
          <w:sz w:val="24"/>
          <w:szCs w:val="24"/>
        </w:rPr>
      </w:pPr>
      <w:bookmarkStart w:id="36" w:name="_Toc83232018"/>
      <w:r w:rsidRPr="0052455C">
        <w:rPr>
          <w:rFonts w:asciiTheme="minorHAnsi" w:hAnsiTheme="minorHAnsi" w:cstheme="minorHAnsi"/>
          <w:sz w:val="24"/>
          <w:szCs w:val="24"/>
        </w:rPr>
        <w:lastRenderedPageBreak/>
        <w:t>Lessons Learned</w:t>
      </w:r>
      <w:bookmarkEnd w:id="36"/>
    </w:p>
    <w:sdt>
      <w:sdtPr>
        <w:rPr>
          <w:rFonts w:cstheme="minorHAnsi"/>
          <w:szCs w:val="24"/>
        </w:rPr>
        <w:id w:val="-869453187"/>
        <w:placeholder>
          <w:docPart w:val="2CD49771A77C44E3A139DABD1E4A0ABE"/>
        </w:placeholder>
      </w:sdtPr>
      <w:sdtEndPr/>
      <w:sdtContent>
        <w:p w14:paraId="33951487" w14:textId="47F7FD16" w:rsidR="00F37221" w:rsidRPr="0052455C" w:rsidRDefault="006C3A9F" w:rsidP="00F37221">
          <w:pPr>
            <w:ind w:firstLine="720"/>
            <w:rPr>
              <w:rFonts w:cstheme="minorHAnsi"/>
              <w:szCs w:val="24"/>
            </w:rPr>
          </w:pPr>
          <w:r w:rsidRPr="0052455C">
            <w:rPr>
              <w:rFonts w:cstheme="minorHAnsi"/>
              <w:szCs w:val="24"/>
            </w:rPr>
            <w:t>T</w:t>
          </w:r>
          <w:r w:rsidR="00235B68" w:rsidRPr="0052455C">
            <w:rPr>
              <w:rFonts w:cstheme="minorHAnsi"/>
              <w:szCs w:val="24"/>
            </w:rPr>
            <w:t xml:space="preserve">he </w:t>
          </w:r>
          <w:r w:rsidRPr="0052455C">
            <w:rPr>
              <w:rFonts w:cstheme="minorHAnsi"/>
              <w:szCs w:val="24"/>
            </w:rPr>
            <w:t>l</w:t>
          </w:r>
          <w:r w:rsidR="00235B68" w:rsidRPr="0052455C">
            <w:rPr>
              <w:rFonts w:cstheme="minorHAnsi"/>
              <w:szCs w:val="24"/>
            </w:rPr>
            <w:t>ist below shows the knowledge I can get upon the completion of the project and</w:t>
          </w:r>
          <w:r w:rsidR="00467A53" w:rsidRPr="0052455C">
            <w:rPr>
              <w:rFonts w:cstheme="minorHAnsi"/>
              <w:szCs w:val="24"/>
            </w:rPr>
            <w:t xml:space="preserve"> how the acquired knowledge contributes to my expertise development.</w:t>
          </w:r>
          <w:r w:rsidR="003A01D4" w:rsidRPr="0052455C">
            <w:rPr>
              <w:rFonts w:cstheme="minorHAnsi"/>
              <w:szCs w:val="24"/>
            </w:rPr>
            <w:t xml:space="preserve"> </w:t>
          </w:r>
        </w:p>
        <w:p w14:paraId="55B713E7" w14:textId="2CD5773D" w:rsidR="001A3A95" w:rsidRPr="0052455C" w:rsidRDefault="00C403A5" w:rsidP="00C403A5">
          <w:pPr>
            <w:pStyle w:val="ListParagraph"/>
            <w:numPr>
              <w:ilvl w:val="0"/>
              <w:numId w:val="22"/>
            </w:numPr>
            <w:rPr>
              <w:rFonts w:cstheme="minorHAnsi"/>
              <w:szCs w:val="24"/>
            </w:rPr>
          </w:pPr>
          <w:r w:rsidRPr="0052455C">
            <w:rPr>
              <w:rFonts w:cstheme="minorHAnsi"/>
              <w:szCs w:val="24"/>
            </w:rPr>
            <w:t>I learned how to use a third</w:t>
          </w:r>
          <w:r w:rsidR="00DC218D" w:rsidRPr="0052455C">
            <w:rPr>
              <w:rFonts w:cstheme="minorHAnsi"/>
              <w:szCs w:val="24"/>
            </w:rPr>
            <w:t>-</w:t>
          </w:r>
          <w:r w:rsidRPr="0052455C">
            <w:rPr>
              <w:rFonts w:cstheme="minorHAnsi"/>
              <w:szCs w:val="24"/>
            </w:rPr>
            <w:t>party SMTP service. Third</w:t>
          </w:r>
          <w:r w:rsidR="00DC218D" w:rsidRPr="0052455C">
            <w:rPr>
              <w:rFonts w:cstheme="minorHAnsi"/>
              <w:szCs w:val="24"/>
            </w:rPr>
            <w:t>-</w:t>
          </w:r>
          <w:r w:rsidRPr="0052455C">
            <w:rPr>
              <w:rFonts w:cstheme="minorHAnsi"/>
              <w:szCs w:val="24"/>
            </w:rPr>
            <w:t>party SMTP service is very useful</w:t>
          </w:r>
          <w:r w:rsidR="00BC1BD3" w:rsidRPr="0052455C">
            <w:rPr>
              <w:rFonts w:cstheme="minorHAnsi"/>
              <w:szCs w:val="24"/>
            </w:rPr>
            <w:t xml:space="preserve">. It can </w:t>
          </w:r>
          <w:r w:rsidR="00DC218D" w:rsidRPr="0052455C">
            <w:rPr>
              <w:rFonts w:cstheme="minorHAnsi"/>
              <w:szCs w:val="24"/>
            </w:rPr>
            <w:t>accomplish two-factor authentication, but it can also help achieve</w:t>
          </w:r>
          <w:r w:rsidR="00D44888" w:rsidRPr="0052455C">
            <w:rPr>
              <w:rFonts w:cstheme="minorHAnsi"/>
              <w:szCs w:val="24"/>
            </w:rPr>
            <w:t xml:space="preserve"> functions like </w:t>
          </w:r>
          <w:r w:rsidR="007D10F1" w:rsidRPr="0052455C">
            <w:rPr>
              <w:rFonts w:cstheme="minorHAnsi"/>
              <w:szCs w:val="24"/>
            </w:rPr>
            <w:t>sending notification emails</w:t>
          </w:r>
          <w:r w:rsidR="001D23A1" w:rsidRPr="0052455C">
            <w:rPr>
              <w:rFonts w:cstheme="minorHAnsi"/>
              <w:szCs w:val="24"/>
            </w:rPr>
            <w:t>.</w:t>
          </w:r>
        </w:p>
        <w:p w14:paraId="393C49CC" w14:textId="1BC9CED5" w:rsidR="0070590D" w:rsidRPr="0052455C" w:rsidRDefault="001A3A95" w:rsidP="00C403A5">
          <w:pPr>
            <w:pStyle w:val="ListParagraph"/>
            <w:numPr>
              <w:ilvl w:val="0"/>
              <w:numId w:val="22"/>
            </w:numPr>
            <w:rPr>
              <w:rFonts w:cstheme="minorHAnsi"/>
              <w:szCs w:val="24"/>
            </w:rPr>
          </w:pPr>
          <w:r w:rsidRPr="0052455C">
            <w:rPr>
              <w:rFonts w:cstheme="minorHAnsi"/>
              <w:szCs w:val="24"/>
            </w:rPr>
            <w:t xml:space="preserve">I learned how to </w:t>
          </w:r>
          <w:r w:rsidR="00901F4B" w:rsidRPr="0052455C">
            <w:rPr>
              <w:rFonts w:cstheme="minorHAnsi"/>
              <w:szCs w:val="24"/>
            </w:rPr>
            <w:t xml:space="preserve">do GUI using Python </w:t>
          </w:r>
          <w:proofErr w:type="spellStart"/>
          <w:r w:rsidR="00901F4B" w:rsidRPr="0052455C">
            <w:rPr>
              <w:rFonts w:cstheme="minorHAnsi"/>
              <w:szCs w:val="24"/>
            </w:rPr>
            <w:t>Tkinter</w:t>
          </w:r>
          <w:proofErr w:type="spellEnd"/>
          <w:r w:rsidR="003B7017" w:rsidRPr="0052455C">
            <w:rPr>
              <w:rFonts w:cstheme="minorHAnsi"/>
              <w:szCs w:val="24"/>
            </w:rPr>
            <w:t>.</w:t>
          </w:r>
          <w:r w:rsidR="00F0422E" w:rsidRPr="0052455C">
            <w:rPr>
              <w:rFonts w:cstheme="minorHAnsi"/>
              <w:szCs w:val="24"/>
            </w:rPr>
            <w:t xml:space="preserve"> </w:t>
          </w:r>
          <w:proofErr w:type="spellStart"/>
          <w:r w:rsidR="00F0422E" w:rsidRPr="0052455C">
            <w:rPr>
              <w:rFonts w:cstheme="minorHAnsi"/>
              <w:szCs w:val="24"/>
            </w:rPr>
            <w:t>Tkinter</w:t>
          </w:r>
          <w:proofErr w:type="spellEnd"/>
          <w:r w:rsidR="00F0422E" w:rsidRPr="0052455C">
            <w:rPr>
              <w:rFonts w:cstheme="minorHAnsi"/>
              <w:szCs w:val="24"/>
            </w:rPr>
            <w:t xml:space="preserve"> </w:t>
          </w:r>
          <w:r w:rsidR="003F02D4" w:rsidRPr="0052455C">
            <w:rPr>
              <w:rFonts w:cstheme="minorHAnsi"/>
              <w:szCs w:val="24"/>
            </w:rPr>
            <w:t xml:space="preserve">is a </w:t>
          </w:r>
          <w:proofErr w:type="gramStart"/>
          <w:r w:rsidR="003F02D4" w:rsidRPr="0052455C">
            <w:rPr>
              <w:rFonts w:cstheme="minorHAnsi"/>
              <w:szCs w:val="24"/>
            </w:rPr>
            <w:t>really useful</w:t>
          </w:r>
          <w:proofErr w:type="gramEnd"/>
          <w:r w:rsidR="003F02D4" w:rsidRPr="0052455C">
            <w:rPr>
              <w:rFonts w:cstheme="minorHAnsi"/>
              <w:szCs w:val="24"/>
            </w:rPr>
            <w:t xml:space="preserve"> </w:t>
          </w:r>
          <w:r w:rsidR="0084780B" w:rsidRPr="0052455C">
            <w:rPr>
              <w:rFonts w:cstheme="minorHAnsi"/>
              <w:szCs w:val="24"/>
            </w:rPr>
            <w:t>Python GUI toolkit</w:t>
          </w:r>
          <w:r w:rsidR="00FA4C95" w:rsidRPr="0052455C">
            <w:rPr>
              <w:rFonts w:cstheme="minorHAnsi"/>
              <w:szCs w:val="24"/>
            </w:rPr>
            <w:t xml:space="preserve">. Besides, </w:t>
          </w:r>
          <w:proofErr w:type="spellStart"/>
          <w:r w:rsidR="00FA4C95" w:rsidRPr="0052455C">
            <w:rPr>
              <w:rFonts w:cstheme="minorHAnsi"/>
              <w:szCs w:val="24"/>
            </w:rPr>
            <w:t>Tkinter</w:t>
          </w:r>
          <w:proofErr w:type="spellEnd"/>
          <w:r w:rsidR="00FA4C95" w:rsidRPr="0052455C">
            <w:rPr>
              <w:rFonts w:cstheme="minorHAnsi"/>
              <w:szCs w:val="24"/>
            </w:rPr>
            <w:t xml:space="preserve"> is Python</w:t>
          </w:r>
          <w:r w:rsidR="00DC218D" w:rsidRPr="0052455C">
            <w:rPr>
              <w:rFonts w:cstheme="minorHAnsi"/>
              <w:szCs w:val="24"/>
            </w:rPr>
            <w:t>'</w:t>
          </w:r>
          <w:r w:rsidR="00FA4C95" w:rsidRPr="0052455C">
            <w:rPr>
              <w:rFonts w:cstheme="minorHAnsi"/>
              <w:szCs w:val="24"/>
            </w:rPr>
            <w:t>s standard library</w:t>
          </w:r>
          <w:r w:rsidR="00DC218D" w:rsidRPr="0052455C">
            <w:rPr>
              <w:rFonts w:cstheme="minorHAnsi"/>
              <w:szCs w:val="24"/>
            </w:rPr>
            <w:t>,</w:t>
          </w:r>
          <w:r w:rsidR="00FA4C95" w:rsidRPr="0052455C">
            <w:rPr>
              <w:rFonts w:cstheme="minorHAnsi"/>
              <w:szCs w:val="24"/>
            </w:rPr>
            <w:t xml:space="preserve"> and it is </w:t>
          </w:r>
          <w:r w:rsidR="00293ABF" w:rsidRPr="0052455C">
            <w:rPr>
              <w:rFonts w:cstheme="minorHAnsi"/>
              <w:szCs w:val="24"/>
            </w:rPr>
            <w:t>easy to use.</w:t>
          </w:r>
          <w:r w:rsidR="007840E3" w:rsidRPr="0052455C">
            <w:rPr>
              <w:rFonts w:cstheme="minorHAnsi"/>
              <w:szCs w:val="24"/>
            </w:rPr>
            <w:t xml:space="preserve"> I will </w:t>
          </w:r>
          <w:r w:rsidR="00DC218D" w:rsidRPr="0052455C">
            <w:rPr>
              <w:rFonts w:cstheme="minorHAnsi"/>
              <w:szCs w:val="24"/>
            </w:rPr>
            <w:t xml:space="preserve">be </w:t>
          </w:r>
          <w:r w:rsidR="007840E3" w:rsidRPr="0052455C">
            <w:rPr>
              <w:rFonts w:cstheme="minorHAnsi"/>
              <w:szCs w:val="24"/>
            </w:rPr>
            <w:t>able to build more Python applications with GUI.</w:t>
          </w:r>
        </w:p>
        <w:p w14:paraId="43387008" w14:textId="64ACBD78" w:rsidR="00E06ABB" w:rsidRPr="0052455C" w:rsidRDefault="0070590D" w:rsidP="00E06ABB">
          <w:pPr>
            <w:pStyle w:val="ListParagraph"/>
            <w:numPr>
              <w:ilvl w:val="0"/>
              <w:numId w:val="22"/>
            </w:numPr>
            <w:rPr>
              <w:rFonts w:cstheme="minorHAnsi"/>
              <w:szCs w:val="24"/>
            </w:rPr>
          </w:pPr>
          <w:r w:rsidRPr="0052455C">
            <w:rPr>
              <w:rFonts w:cstheme="minorHAnsi"/>
              <w:szCs w:val="24"/>
            </w:rPr>
            <w:t xml:space="preserve">I learned how to embed </w:t>
          </w:r>
          <w:r w:rsidR="00BB0C7C" w:rsidRPr="0052455C">
            <w:rPr>
              <w:rFonts w:cstheme="minorHAnsi"/>
              <w:szCs w:val="24"/>
            </w:rPr>
            <w:t>encr</w:t>
          </w:r>
          <w:r w:rsidR="00DC218D" w:rsidRPr="0052455C">
            <w:rPr>
              <w:rFonts w:cstheme="minorHAnsi"/>
              <w:szCs w:val="24"/>
            </w:rPr>
            <w:t>yption</w:t>
          </w:r>
          <w:r w:rsidR="00BB0C7C" w:rsidRPr="0052455C">
            <w:rPr>
              <w:rFonts w:cstheme="minorHAnsi"/>
              <w:szCs w:val="24"/>
            </w:rPr>
            <w:t xml:space="preserve"> into UDP trans</w:t>
          </w:r>
          <w:r w:rsidR="00DC218D" w:rsidRPr="0052455C">
            <w:rPr>
              <w:rFonts w:cstheme="minorHAnsi"/>
              <w:szCs w:val="24"/>
            </w:rPr>
            <w:t>l</w:t>
          </w:r>
          <w:r w:rsidR="00BB0C7C" w:rsidRPr="0052455C">
            <w:rPr>
              <w:rFonts w:cstheme="minorHAnsi"/>
              <w:szCs w:val="24"/>
            </w:rPr>
            <w:t>ation</w:t>
          </w:r>
          <w:r w:rsidR="00A60F98" w:rsidRPr="0052455C">
            <w:rPr>
              <w:rFonts w:cstheme="minorHAnsi"/>
              <w:szCs w:val="24"/>
            </w:rPr>
            <w:t>s</w:t>
          </w:r>
          <w:r w:rsidR="00BB0C7C" w:rsidRPr="0052455C">
            <w:rPr>
              <w:rFonts w:cstheme="minorHAnsi"/>
              <w:szCs w:val="24"/>
            </w:rPr>
            <w:t>.</w:t>
          </w:r>
          <w:r w:rsidR="00F76451" w:rsidRPr="0052455C">
            <w:rPr>
              <w:rFonts w:cstheme="minorHAnsi"/>
              <w:szCs w:val="24"/>
            </w:rPr>
            <w:t xml:space="preserve"> UDP is generally fast but unreliable </w:t>
          </w:r>
          <w:proofErr w:type="gramStart"/>
          <w:r w:rsidR="00F76451" w:rsidRPr="0052455C">
            <w:rPr>
              <w:rFonts w:cstheme="minorHAnsi"/>
              <w:szCs w:val="24"/>
            </w:rPr>
            <w:t>compare</w:t>
          </w:r>
          <w:proofErr w:type="gramEnd"/>
          <w:r w:rsidR="00F76451" w:rsidRPr="0052455C">
            <w:rPr>
              <w:rFonts w:cstheme="minorHAnsi"/>
              <w:szCs w:val="24"/>
            </w:rPr>
            <w:t xml:space="preserve"> to TCP. </w:t>
          </w:r>
          <w:r w:rsidR="00A6102F" w:rsidRPr="0052455C">
            <w:rPr>
              <w:rFonts w:cstheme="minorHAnsi"/>
              <w:szCs w:val="24"/>
            </w:rPr>
            <w:t xml:space="preserve">But encrypting plaintext or data before sending them out can largely </w:t>
          </w:r>
          <w:r w:rsidR="001C350F" w:rsidRPr="0052455C">
            <w:rPr>
              <w:rFonts w:cstheme="minorHAnsi"/>
              <w:szCs w:val="24"/>
            </w:rPr>
            <w:t>increase the security level of UDP transm</w:t>
          </w:r>
          <w:r w:rsidR="00DC218D" w:rsidRPr="0052455C">
            <w:rPr>
              <w:rFonts w:cstheme="minorHAnsi"/>
              <w:szCs w:val="24"/>
            </w:rPr>
            <w:t>iss</w:t>
          </w:r>
          <w:r w:rsidR="001C350F" w:rsidRPr="0052455C">
            <w:rPr>
              <w:rFonts w:cstheme="minorHAnsi"/>
              <w:szCs w:val="24"/>
            </w:rPr>
            <w:t>ion.</w:t>
          </w:r>
          <w:r w:rsidR="003A01D4" w:rsidRPr="0052455C">
            <w:rPr>
              <w:rFonts w:cstheme="minorHAnsi"/>
              <w:szCs w:val="24"/>
            </w:rPr>
            <w:t xml:space="preserve"> </w:t>
          </w:r>
          <w:r w:rsidR="00E06ABB" w:rsidRPr="0052455C">
            <w:rPr>
              <w:rFonts w:cstheme="minorHAnsi"/>
              <w:szCs w:val="24"/>
            </w:rPr>
            <w:t>As a network security option student, knowing more about encryption will be helpful to my further career since suitable encryption will avoid lots of data security problems like the data leak. Besides, one of the applications will be written in Python. As Python is a popular language for network security applications, it is helpful to build different kinds of network apps in the future if we expertise in Python. Moreover, we will use Python encryption libraries in this project. It will be a good practice because knowing these libraries will be useful for us to build our own encryption library.</w:t>
          </w:r>
        </w:p>
        <w:p w14:paraId="32C634A3" w14:textId="672EB64D" w:rsidR="00110976" w:rsidRPr="0052455C" w:rsidRDefault="00E74B44" w:rsidP="00E06ABB">
          <w:pPr>
            <w:pStyle w:val="ListParagraph"/>
            <w:rPr>
              <w:rFonts w:cstheme="minorHAnsi"/>
              <w:szCs w:val="24"/>
            </w:rPr>
          </w:pPr>
        </w:p>
      </w:sdtContent>
    </w:sdt>
    <w:p w14:paraId="78DE2F66" w14:textId="77777777" w:rsidR="0019592D" w:rsidRPr="0052455C" w:rsidRDefault="00110976" w:rsidP="00110976">
      <w:pPr>
        <w:pStyle w:val="Heading2"/>
        <w:numPr>
          <w:ilvl w:val="1"/>
          <w:numId w:val="1"/>
        </w:numPr>
        <w:rPr>
          <w:rFonts w:asciiTheme="minorHAnsi" w:hAnsiTheme="minorHAnsi" w:cstheme="minorHAnsi"/>
          <w:sz w:val="24"/>
          <w:szCs w:val="24"/>
        </w:rPr>
      </w:pPr>
      <w:bookmarkStart w:id="37" w:name="_Toc83232019"/>
      <w:r w:rsidRPr="0052455C">
        <w:rPr>
          <w:rFonts w:asciiTheme="minorHAnsi" w:hAnsiTheme="minorHAnsi" w:cstheme="minorHAnsi"/>
          <w:sz w:val="24"/>
          <w:szCs w:val="24"/>
        </w:rPr>
        <w:lastRenderedPageBreak/>
        <w:t>Closing Remarks</w:t>
      </w:r>
      <w:bookmarkEnd w:id="37"/>
    </w:p>
    <w:sdt>
      <w:sdtPr>
        <w:rPr>
          <w:rFonts w:cstheme="minorHAnsi"/>
          <w:szCs w:val="24"/>
        </w:rPr>
        <w:id w:val="-604507929"/>
        <w:placeholder>
          <w:docPart w:val="06D253DAF6934B5FB572ACED2C9D0DA4"/>
        </w:placeholder>
        <w:showingPlcHdr/>
      </w:sdtPr>
      <w:sdtEndPr/>
      <w:sdtContent>
        <w:p w14:paraId="7ECD4241" w14:textId="77777777" w:rsidR="00110976" w:rsidRPr="0052455C" w:rsidRDefault="00110976" w:rsidP="00110976">
          <w:pPr>
            <w:ind w:left="360"/>
            <w:rPr>
              <w:rFonts w:cstheme="minorHAnsi"/>
              <w:szCs w:val="24"/>
            </w:rPr>
          </w:pPr>
          <w:r w:rsidRPr="0052455C">
            <w:rPr>
              <w:rStyle w:val="PlaceholderText"/>
              <w:rFonts w:cstheme="minorHAnsi"/>
              <w:szCs w:val="24"/>
            </w:rPr>
            <w:t>[Include some concluding remarks regarding the project.]</w:t>
          </w:r>
        </w:p>
      </w:sdtContent>
    </w:sdt>
    <w:p w14:paraId="2373AE87" w14:textId="77777777" w:rsidR="00110976" w:rsidRPr="0052455C" w:rsidRDefault="00110976" w:rsidP="0019592D">
      <w:pPr>
        <w:rPr>
          <w:rFonts w:cstheme="minorHAnsi"/>
          <w:szCs w:val="24"/>
        </w:rPr>
      </w:pPr>
    </w:p>
    <w:p w14:paraId="27FB2EB6" w14:textId="77777777" w:rsidR="0019592D" w:rsidRPr="0052455C" w:rsidRDefault="002D7751" w:rsidP="0019592D">
      <w:pPr>
        <w:pStyle w:val="Heading1"/>
        <w:numPr>
          <w:ilvl w:val="0"/>
          <w:numId w:val="1"/>
        </w:numPr>
        <w:rPr>
          <w:rFonts w:asciiTheme="minorHAnsi" w:hAnsiTheme="minorHAnsi" w:cstheme="minorHAnsi"/>
          <w:sz w:val="24"/>
          <w:szCs w:val="24"/>
        </w:rPr>
      </w:pPr>
      <w:bookmarkStart w:id="38" w:name="_Toc83232020"/>
      <w:r w:rsidRPr="0052455C">
        <w:rPr>
          <w:rFonts w:asciiTheme="minorHAnsi" w:hAnsiTheme="minorHAnsi" w:cstheme="minorHAnsi"/>
          <w:sz w:val="24"/>
          <w:szCs w:val="24"/>
        </w:rPr>
        <w:t>Appendix</w:t>
      </w:r>
      <w:bookmarkEnd w:id="38"/>
    </w:p>
    <w:p w14:paraId="6A3BC266" w14:textId="77777777" w:rsidR="0019592D" w:rsidRPr="0052455C" w:rsidRDefault="00110976" w:rsidP="00110976">
      <w:pPr>
        <w:pStyle w:val="Heading2"/>
        <w:numPr>
          <w:ilvl w:val="1"/>
          <w:numId w:val="1"/>
        </w:numPr>
        <w:rPr>
          <w:rFonts w:asciiTheme="minorHAnsi" w:hAnsiTheme="minorHAnsi" w:cstheme="minorHAnsi"/>
          <w:sz w:val="24"/>
          <w:szCs w:val="24"/>
        </w:rPr>
      </w:pPr>
      <w:bookmarkStart w:id="39" w:name="_Toc83232021"/>
      <w:r w:rsidRPr="0052455C">
        <w:rPr>
          <w:rFonts w:asciiTheme="minorHAnsi" w:hAnsiTheme="minorHAnsi" w:cstheme="minorHAnsi"/>
          <w:sz w:val="24"/>
          <w:szCs w:val="24"/>
        </w:rPr>
        <w:t>Approved Proposal</w:t>
      </w:r>
      <w:bookmarkEnd w:id="39"/>
    </w:p>
    <w:sdt>
      <w:sdtPr>
        <w:rPr>
          <w:rFonts w:cstheme="minorHAnsi"/>
          <w:szCs w:val="24"/>
        </w:rPr>
        <w:id w:val="406346377"/>
        <w:placeholder>
          <w:docPart w:val="1F37A910E141474BA3A6073523A56EB5"/>
        </w:placeholder>
      </w:sdtPr>
      <w:sdtEndPr/>
      <w:sdtContent>
        <w:p w14:paraId="2D37530D" w14:textId="77777777" w:rsidR="003145ED" w:rsidRPr="0052455C" w:rsidRDefault="003145ED" w:rsidP="003145ED">
          <w:pPr>
            <w:rPr>
              <w:rFonts w:cstheme="minorHAnsi"/>
              <w:szCs w:val="24"/>
            </w:rPr>
          </w:pPr>
          <w:r w:rsidRPr="0052455C">
            <w:rPr>
              <w:rFonts w:cstheme="minorHAnsi"/>
              <w:noProof/>
              <w:szCs w:val="24"/>
            </w:rPr>
            <w:drawing>
              <wp:inline distT="0" distB="0" distL="0" distR="0" wp14:anchorId="2D6A3E84" wp14:editId="00ED8EA3">
                <wp:extent cx="5943600" cy="5977255"/>
                <wp:effectExtent l="0" t="0" r="0" b="444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943600" cy="5977255"/>
                        </a:xfrm>
                        <a:prstGeom prst="rect">
                          <a:avLst/>
                        </a:prstGeom>
                      </pic:spPr>
                    </pic:pic>
                  </a:graphicData>
                </a:graphic>
              </wp:inline>
            </w:drawing>
          </w:r>
        </w:p>
        <w:p w14:paraId="537B6E5F"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3C0A3A1B" wp14:editId="3E357F12">
                <wp:extent cx="5943600" cy="749490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43600" cy="7494905"/>
                        </a:xfrm>
                        <a:prstGeom prst="rect">
                          <a:avLst/>
                        </a:prstGeom>
                      </pic:spPr>
                    </pic:pic>
                  </a:graphicData>
                </a:graphic>
              </wp:inline>
            </w:drawing>
          </w:r>
        </w:p>
        <w:p w14:paraId="6FAF8C44"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01385A47" wp14:editId="7D0C5CFB">
                <wp:extent cx="5943600" cy="766508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7665085"/>
                        </a:xfrm>
                        <a:prstGeom prst="rect">
                          <a:avLst/>
                        </a:prstGeom>
                      </pic:spPr>
                    </pic:pic>
                  </a:graphicData>
                </a:graphic>
              </wp:inline>
            </w:drawing>
          </w:r>
        </w:p>
        <w:p w14:paraId="14BE99E4"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69DF976E" wp14:editId="547A6E57">
                <wp:extent cx="5943600" cy="7539355"/>
                <wp:effectExtent l="0" t="0" r="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7539355"/>
                        </a:xfrm>
                        <a:prstGeom prst="rect">
                          <a:avLst/>
                        </a:prstGeom>
                      </pic:spPr>
                    </pic:pic>
                  </a:graphicData>
                </a:graphic>
              </wp:inline>
            </w:drawing>
          </w:r>
        </w:p>
        <w:p w14:paraId="1BC77AEE"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434E6A15" wp14:editId="60C216CC">
                <wp:extent cx="5943600" cy="7804150"/>
                <wp:effectExtent l="0" t="0" r="0" b="6350"/>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943600" cy="7804150"/>
                        </a:xfrm>
                        <a:prstGeom prst="rect">
                          <a:avLst/>
                        </a:prstGeom>
                      </pic:spPr>
                    </pic:pic>
                  </a:graphicData>
                </a:graphic>
              </wp:inline>
            </w:drawing>
          </w:r>
        </w:p>
        <w:p w14:paraId="3FA3C3CD"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33A3E992" wp14:editId="1CEC189C">
                <wp:extent cx="5943600" cy="7496810"/>
                <wp:effectExtent l="0" t="0" r="0" b="8890"/>
                <wp:docPr id="79" name="Picture 7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3600" cy="7496810"/>
                        </a:xfrm>
                        <a:prstGeom prst="rect">
                          <a:avLst/>
                        </a:prstGeom>
                      </pic:spPr>
                    </pic:pic>
                  </a:graphicData>
                </a:graphic>
              </wp:inline>
            </w:drawing>
          </w:r>
        </w:p>
        <w:p w14:paraId="6A75F652"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774A4CAF" wp14:editId="5AF33424">
                <wp:extent cx="5943600" cy="7586345"/>
                <wp:effectExtent l="0" t="0" r="0" b="0"/>
                <wp:docPr id="80" name="Picture 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43600" cy="7586345"/>
                        </a:xfrm>
                        <a:prstGeom prst="rect">
                          <a:avLst/>
                        </a:prstGeom>
                      </pic:spPr>
                    </pic:pic>
                  </a:graphicData>
                </a:graphic>
              </wp:inline>
            </w:drawing>
          </w:r>
        </w:p>
        <w:p w14:paraId="1B4C5D0C"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61DA9E94" wp14:editId="5901E71C">
                <wp:extent cx="5943600" cy="7543165"/>
                <wp:effectExtent l="0" t="0" r="0" b="635"/>
                <wp:docPr id="81" name="Picture 8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5943600" cy="7543165"/>
                        </a:xfrm>
                        <a:prstGeom prst="rect">
                          <a:avLst/>
                        </a:prstGeom>
                      </pic:spPr>
                    </pic:pic>
                  </a:graphicData>
                </a:graphic>
              </wp:inline>
            </w:drawing>
          </w:r>
        </w:p>
        <w:p w14:paraId="0755ADEB"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388CD7E6" wp14:editId="2401C133">
                <wp:extent cx="5943600" cy="7327900"/>
                <wp:effectExtent l="0" t="0" r="0" b="635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943600" cy="7327900"/>
                        </a:xfrm>
                        <a:prstGeom prst="rect">
                          <a:avLst/>
                        </a:prstGeom>
                      </pic:spPr>
                    </pic:pic>
                  </a:graphicData>
                </a:graphic>
              </wp:inline>
            </w:drawing>
          </w:r>
        </w:p>
        <w:p w14:paraId="48EB278E"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0B5C9567" wp14:editId="4F55F249">
                <wp:extent cx="5943600" cy="7459345"/>
                <wp:effectExtent l="0" t="0" r="0" b="825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943600" cy="7459345"/>
                        </a:xfrm>
                        <a:prstGeom prst="rect">
                          <a:avLst/>
                        </a:prstGeom>
                      </pic:spPr>
                    </pic:pic>
                  </a:graphicData>
                </a:graphic>
              </wp:inline>
            </w:drawing>
          </w:r>
        </w:p>
        <w:p w14:paraId="69803D34"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2D4DAEF8" wp14:editId="4852C257">
                <wp:extent cx="5943600" cy="7642860"/>
                <wp:effectExtent l="0" t="0" r="0" b="0"/>
                <wp:docPr id="84" name="Picture 8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642860"/>
                        </a:xfrm>
                        <a:prstGeom prst="rect">
                          <a:avLst/>
                        </a:prstGeom>
                      </pic:spPr>
                    </pic:pic>
                  </a:graphicData>
                </a:graphic>
              </wp:inline>
            </w:drawing>
          </w:r>
        </w:p>
        <w:p w14:paraId="53065676"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2063C8EC" wp14:editId="31E1A3FB">
                <wp:extent cx="5943600" cy="7397750"/>
                <wp:effectExtent l="0" t="0" r="0" b="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7397750"/>
                        </a:xfrm>
                        <a:prstGeom prst="rect">
                          <a:avLst/>
                        </a:prstGeom>
                      </pic:spPr>
                    </pic:pic>
                  </a:graphicData>
                </a:graphic>
              </wp:inline>
            </w:drawing>
          </w:r>
        </w:p>
        <w:p w14:paraId="7251F8AE"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207AA1BC" wp14:editId="6F4D77A6">
                <wp:extent cx="5943600" cy="7767320"/>
                <wp:effectExtent l="0" t="0" r="0" b="5080"/>
                <wp:docPr id="86" name="Picture 8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5943600" cy="7767320"/>
                        </a:xfrm>
                        <a:prstGeom prst="rect">
                          <a:avLst/>
                        </a:prstGeom>
                      </pic:spPr>
                    </pic:pic>
                  </a:graphicData>
                </a:graphic>
              </wp:inline>
            </w:drawing>
          </w:r>
        </w:p>
        <w:p w14:paraId="372F78C6"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1CC19E1E" wp14:editId="10695603">
                <wp:extent cx="5943600" cy="7619365"/>
                <wp:effectExtent l="0" t="0" r="0" b="635"/>
                <wp:docPr id="87" name="Picture 8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with medium confidence"/>
                        <pic:cNvPicPr/>
                      </pic:nvPicPr>
                      <pic:blipFill>
                        <a:blip r:embed="rId96">
                          <a:extLst>
                            <a:ext uri="{28A0092B-C50C-407E-A947-70E740481C1C}">
                              <a14:useLocalDpi xmlns:a14="http://schemas.microsoft.com/office/drawing/2010/main" val="0"/>
                            </a:ext>
                          </a:extLst>
                        </a:blip>
                        <a:stretch>
                          <a:fillRect/>
                        </a:stretch>
                      </pic:blipFill>
                      <pic:spPr>
                        <a:xfrm>
                          <a:off x="0" y="0"/>
                          <a:ext cx="5943600" cy="7619365"/>
                        </a:xfrm>
                        <a:prstGeom prst="rect">
                          <a:avLst/>
                        </a:prstGeom>
                      </pic:spPr>
                    </pic:pic>
                  </a:graphicData>
                </a:graphic>
              </wp:inline>
            </w:drawing>
          </w:r>
        </w:p>
        <w:p w14:paraId="04B6F774"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20232EFE" wp14:editId="5F945F36">
                <wp:extent cx="5943600" cy="7610475"/>
                <wp:effectExtent l="0" t="0" r="0" b="952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943600" cy="7610475"/>
                        </a:xfrm>
                        <a:prstGeom prst="rect">
                          <a:avLst/>
                        </a:prstGeom>
                      </pic:spPr>
                    </pic:pic>
                  </a:graphicData>
                </a:graphic>
              </wp:inline>
            </w:drawing>
          </w:r>
        </w:p>
        <w:p w14:paraId="361A1821" w14:textId="77777777" w:rsidR="003145ED" w:rsidRPr="0052455C" w:rsidRDefault="003145ED" w:rsidP="003145ED">
          <w:pPr>
            <w:rPr>
              <w:rFonts w:cstheme="minorHAnsi"/>
              <w:szCs w:val="24"/>
            </w:rPr>
          </w:pPr>
          <w:r w:rsidRPr="0052455C">
            <w:rPr>
              <w:rFonts w:cstheme="minorHAnsi"/>
              <w:noProof/>
              <w:szCs w:val="24"/>
            </w:rPr>
            <w:lastRenderedPageBreak/>
            <w:drawing>
              <wp:inline distT="0" distB="0" distL="0" distR="0" wp14:anchorId="677F3467" wp14:editId="1CCB09E6">
                <wp:extent cx="5943600" cy="7607300"/>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943600" cy="7607300"/>
                        </a:xfrm>
                        <a:prstGeom prst="rect">
                          <a:avLst/>
                        </a:prstGeom>
                      </pic:spPr>
                    </pic:pic>
                  </a:graphicData>
                </a:graphic>
              </wp:inline>
            </w:drawing>
          </w:r>
        </w:p>
        <w:p w14:paraId="1371CA27" w14:textId="77777777" w:rsidR="00D16A2F" w:rsidRPr="0052455C" w:rsidRDefault="003145ED" w:rsidP="003145ED">
          <w:pPr>
            <w:rPr>
              <w:rFonts w:cstheme="minorHAnsi"/>
              <w:szCs w:val="24"/>
            </w:rPr>
          </w:pPr>
          <w:r w:rsidRPr="0052455C">
            <w:rPr>
              <w:rFonts w:cstheme="minorHAnsi"/>
              <w:noProof/>
              <w:szCs w:val="24"/>
            </w:rPr>
            <w:lastRenderedPageBreak/>
            <w:drawing>
              <wp:inline distT="0" distB="0" distL="0" distR="0" wp14:anchorId="03F31269" wp14:editId="0EC08140">
                <wp:extent cx="5943600" cy="773430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943600" cy="7734300"/>
                        </a:xfrm>
                        <a:prstGeom prst="rect">
                          <a:avLst/>
                        </a:prstGeom>
                      </pic:spPr>
                    </pic:pic>
                  </a:graphicData>
                </a:graphic>
              </wp:inline>
            </w:drawing>
          </w:r>
        </w:p>
        <w:p w14:paraId="6DB52526"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3F2FF6B6" wp14:editId="01F90490">
                <wp:extent cx="5943600" cy="7457440"/>
                <wp:effectExtent l="0" t="0" r="0" b="0"/>
                <wp:docPr id="91" name="Picture 9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with medium confidence"/>
                        <pic:cNvPicPr/>
                      </pic:nvPicPr>
                      <pic:blipFill>
                        <a:blip r:embed="rId100">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572F6A84"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37C5A480" wp14:editId="377BAD2F">
                <wp:extent cx="5943600" cy="7438390"/>
                <wp:effectExtent l="0" t="0" r="0" b="0"/>
                <wp:docPr id="92" name="Picture 9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abl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943600" cy="7438390"/>
                        </a:xfrm>
                        <a:prstGeom prst="rect">
                          <a:avLst/>
                        </a:prstGeom>
                      </pic:spPr>
                    </pic:pic>
                  </a:graphicData>
                </a:graphic>
              </wp:inline>
            </w:drawing>
          </w:r>
        </w:p>
        <w:p w14:paraId="36123468"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411F130F" wp14:editId="1C01D8C3">
                <wp:extent cx="5943600" cy="7636510"/>
                <wp:effectExtent l="0" t="0" r="0" b="254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943600" cy="7636510"/>
                        </a:xfrm>
                        <a:prstGeom prst="rect">
                          <a:avLst/>
                        </a:prstGeom>
                      </pic:spPr>
                    </pic:pic>
                  </a:graphicData>
                </a:graphic>
              </wp:inline>
            </w:drawing>
          </w:r>
        </w:p>
        <w:p w14:paraId="429C18D2"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331E66DE" wp14:editId="294B344B">
                <wp:extent cx="5943600" cy="739394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943600" cy="7393940"/>
                        </a:xfrm>
                        <a:prstGeom prst="rect">
                          <a:avLst/>
                        </a:prstGeom>
                      </pic:spPr>
                    </pic:pic>
                  </a:graphicData>
                </a:graphic>
              </wp:inline>
            </w:drawing>
          </w:r>
        </w:p>
        <w:p w14:paraId="0BC508FB"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4BC9111F" wp14:editId="587D3259">
                <wp:extent cx="5943600" cy="741045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943600" cy="7410450"/>
                        </a:xfrm>
                        <a:prstGeom prst="rect">
                          <a:avLst/>
                        </a:prstGeom>
                      </pic:spPr>
                    </pic:pic>
                  </a:graphicData>
                </a:graphic>
              </wp:inline>
            </w:drawing>
          </w:r>
        </w:p>
        <w:p w14:paraId="2F2B5652"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337FF99D" wp14:editId="24403B41">
                <wp:extent cx="5943600" cy="7383780"/>
                <wp:effectExtent l="0" t="0" r="0" b="7620"/>
                <wp:docPr id="96" name="Picture 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943600" cy="7383780"/>
                        </a:xfrm>
                        <a:prstGeom prst="rect">
                          <a:avLst/>
                        </a:prstGeom>
                      </pic:spPr>
                    </pic:pic>
                  </a:graphicData>
                </a:graphic>
              </wp:inline>
            </w:drawing>
          </w:r>
        </w:p>
        <w:p w14:paraId="401D7E87"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2EEAAF97" wp14:editId="1F613420">
                <wp:extent cx="5943600" cy="7439660"/>
                <wp:effectExtent l="0" t="0" r="0" b="8890"/>
                <wp:docPr id="97" name="Picture 9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chart, applicati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5943600" cy="7439660"/>
                        </a:xfrm>
                        <a:prstGeom prst="rect">
                          <a:avLst/>
                        </a:prstGeom>
                      </pic:spPr>
                    </pic:pic>
                  </a:graphicData>
                </a:graphic>
              </wp:inline>
            </w:drawing>
          </w:r>
        </w:p>
        <w:p w14:paraId="5FB0B1F8" w14:textId="77777777" w:rsidR="00D16A2F" w:rsidRPr="0052455C" w:rsidRDefault="00D16A2F" w:rsidP="003145ED">
          <w:pPr>
            <w:rPr>
              <w:rFonts w:cstheme="minorHAnsi"/>
              <w:szCs w:val="24"/>
            </w:rPr>
          </w:pPr>
          <w:r w:rsidRPr="0052455C">
            <w:rPr>
              <w:rFonts w:cstheme="minorHAnsi"/>
              <w:noProof/>
              <w:szCs w:val="24"/>
            </w:rPr>
            <w:lastRenderedPageBreak/>
            <w:drawing>
              <wp:inline distT="0" distB="0" distL="0" distR="0" wp14:anchorId="4EF0187F" wp14:editId="08AF488B">
                <wp:extent cx="5943600" cy="7320280"/>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943600" cy="7320280"/>
                        </a:xfrm>
                        <a:prstGeom prst="rect">
                          <a:avLst/>
                        </a:prstGeom>
                      </pic:spPr>
                    </pic:pic>
                  </a:graphicData>
                </a:graphic>
              </wp:inline>
            </w:drawing>
          </w:r>
        </w:p>
        <w:p w14:paraId="119DAB6F" w14:textId="0BE25640" w:rsidR="00110976" w:rsidRPr="0052455C" w:rsidRDefault="00D16A2F" w:rsidP="003145ED">
          <w:pPr>
            <w:rPr>
              <w:rFonts w:cstheme="minorHAnsi"/>
              <w:szCs w:val="24"/>
            </w:rPr>
          </w:pPr>
          <w:r w:rsidRPr="0052455C">
            <w:rPr>
              <w:rFonts w:cstheme="minorHAnsi"/>
              <w:noProof/>
              <w:szCs w:val="24"/>
            </w:rPr>
            <w:lastRenderedPageBreak/>
            <w:drawing>
              <wp:inline distT="0" distB="0" distL="0" distR="0" wp14:anchorId="05138CB3" wp14:editId="0E71FB3F">
                <wp:extent cx="5943600" cy="4138295"/>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sdtContent>
    </w:sdt>
    <w:p w14:paraId="68C675C6" w14:textId="77777777" w:rsidR="00110976" w:rsidRPr="0052455C" w:rsidRDefault="007048DC" w:rsidP="00110976">
      <w:pPr>
        <w:pStyle w:val="Heading2"/>
        <w:numPr>
          <w:ilvl w:val="1"/>
          <w:numId w:val="1"/>
        </w:numPr>
        <w:rPr>
          <w:rFonts w:asciiTheme="minorHAnsi" w:hAnsiTheme="minorHAnsi" w:cstheme="minorHAnsi"/>
          <w:sz w:val="24"/>
          <w:szCs w:val="24"/>
        </w:rPr>
      </w:pPr>
      <w:bookmarkStart w:id="40" w:name="_Toc83232022"/>
      <w:r w:rsidRPr="0052455C">
        <w:rPr>
          <w:rFonts w:asciiTheme="minorHAnsi" w:hAnsiTheme="minorHAnsi" w:cstheme="minorHAnsi"/>
          <w:sz w:val="24"/>
          <w:szCs w:val="24"/>
        </w:rPr>
        <w:t>Project Supervisor Approvals</w:t>
      </w:r>
      <w:bookmarkEnd w:id="40"/>
    </w:p>
    <w:p w14:paraId="20A10C77" w14:textId="6FBA7CC7" w:rsidR="007048DC" w:rsidRPr="0052455C" w:rsidRDefault="006C5253" w:rsidP="00CA3877">
      <w:pPr>
        <w:rPr>
          <w:rFonts w:cstheme="minorHAnsi"/>
          <w:szCs w:val="24"/>
        </w:rPr>
      </w:pPr>
      <w:r>
        <w:rPr>
          <w:rFonts w:cstheme="minorHAnsi"/>
          <w:noProof/>
          <w:szCs w:val="24"/>
        </w:rPr>
        <w:drawing>
          <wp:inline distT="0" distB="0" distL="0" distR="0" wp14:anchorId="6051DF05" wp14:editId="30AC99D6">
            <wp:extent cx="5943600" cy="13716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09">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38640893" w14:textId="4B4FCA1C" w:rsidR="00616416" w:rsidRPr="0052455C" w:rsidRDefault="00616416" w:rsidP="00616416">
      <w:pPr>
        <w:ind w:left="360"/>
        <w:rPr>
          <w:rFonts w:cstheme="minorHAnsi"/>
          <w:szCs w:val="24"/>
        </w:rPr>
      </w:pPr>
    </w:p>
    <w:p w14:paraId="70A9C245" w14:textId="77777777" w:rsidR="0019592D" w:rsidRPr="0052455C" w:rsidRDefault="0019592D" w:rsidP="0019592D">
      <w:pPr>
        <w:rPr>
          <w:rFonts w:cstheme="minorHAnsi"/>
          <w:szCs w:val="24"/>
        </w:rPr>
      </w:pPr>
    </w:p>
    <w:p w14:paraId="421A56D3" w14:textId="0D9BADEA" w:rsidR="000074CA" w:rsidRPr="0052455C" w:rsidRDefault="00931941" w:rsidP="00931941">
      <w:pPr>
        <w:pStyle w:val="Heading1"/>
        <w:numPr>
          <w:ilvl w:val="0"/>
          <w:numId w:val="1"/>
        </w:numPr>
        <w:rPr>
          <w:rFonts w:asciiTheme="minorHAnsi" w:hAnsiTheme="minorHAnsi" w:cstheme="minorHAnsi"/>
          <w:sz w:val="24"/>
          <w:szCs w:val="24"/>
        </w:rPr>
      </w:pPr>
      <w:bookmarkStart w:id="41" w:name="_Toc83232023"/>
      <w:r w:rsidRPr="0052455C">
        <w:rPr>
          <w:rFonts w:asciiTheme="minorHAnsi" w:hAnsiTheme="minorHAnsi" w:cstheme="minorHAnsi"/>
          <w:sz w:val="24"/>
          <w:szCs w:val="24"/>
        </w:rPr>
        <w:lastRenderedPageBreak/>
        <w:t>References</w:t>
      </w:r>
      <w:bookmarkEnd w:id="41"/>
    </w:p>
    <w:p w14:paraId="286B8FEC" w14:textId="417D2720" w:rsidR="00AD2F4D" w:rsidRPr="0052455C" w:rsidRDefault="00AD2F4D" w:rsidP="0025173F">
      <w:pPr>
        <w:ind w:left="720" w:hanging="720"/>
        <w:rPr>
          <w:rFonts w:cstheme="minorHAnsi"/>
          <w:szCs w:val="24"/>
        </w:rPr>
      </w:pPr>
      <w:r w:rsidRPr="0052455C">
        <w:rPr>
          <w:rFonts w:cstheme="minorHAnsi"/>
          <w:szCs w:val="24"/>
        </w:rPr>
        <w:t>Herrmann, M. (n.d.). PyQt5 tutorial 2020: Create a GUI with Python and Qt. Retrieved October 28, 2020, from https://build-system.fman.io/pyqt5-tutorial</w:t>
      </w:r>
    </w:p>
    <w:p w14:paraId="0781B8E5" w14:textId="77777777" w:rsidR="000074CA" w:rsidRPr="0052455C" w:rsidRDefault="000074CA" w:rsidP="000074CA">
      <w:pPr>
        <w:pStyle w:val="Heading1"/>
        <w:numPr>
          <w:ilvl w:val="0"/>
          <w:numId w:val="1"/>
        </w:numPr>
        <w:rPr>
          <w:rFonts w:asciiTheme="minorHAnsi" w:hAnsiTheme="minorHAnsi" w:cstheme="minorHAnsi"/>
          <w:sz w:val="24"/>
          <w:szCs w:val="24"/>
        </w:rPr>
      </w:pPr>
      <w:bookmarkStart w:id="42" w:name="_Toc83232024"/>
      <w:r w:rsidRPr="0052455C">
        <w:rPr>
          <w:rFonts w:asciiTheme="minorHAnsi" w:hAnsiTheme="minorHAnsi" w:cstheme="minorHAnsi"/>
          <w:sz w:val="24"/>
          <w:szCs w:val="24"/>
        </w:rPr>
        <w:t>Change Log</w:t>
      </w:r>
      <w:bookmarkEnd w:id="42"/>
    </w:p>
    <w:sdt>
      <w:sdtPr>
        <w:rPr>
          <w:rFonts w:cstheme="minorHAnsi"/>
          <w:szCs w:val="24"/>
        </w:rPr>
        <w:id w:val="-1379777276"/>
        <w:placeholder>
          <w:docPart w:val="C55DD461521747148042288431E92622"/>
        </w:placeholder>
        <w:showingPlcHdr/>
      </w:sdtPr>
      <w:sdtEndPr/>
      <w:sdtContent>
        <w:p w14:paraId="169ECD4F" w14:textId="77777777" w:rsidR="000074CA" w:rsidRPr="0052455C" w:rsidRDefault="000074CA" w:rsidP="00C16420">
          <w:pPr>
            <w:pStyle w:val="ListParagraph"/>
            <w:numPr>
              <w:ilvl w:val="0"/>
              <w:numId w:val="4"/>
            </w:numPr>
            <w:rPr>
              <w:rFonts w:cstheme="minorHAnsi"/>
              <w:szCs w:val="24"/>
            </w:rPr>
          </w:pPr>
          <w:r w:rsidRPr="0052455C">
            <w:rPr>
              <w:rStyle w:val="PlaceholderText"/>
              <w:rFonts w:cstheme="minorHAnsi"/>
              <w:szCs w:val="24"/>
            </w:rPr>
            <w:t>[List all changes made from previous versions</w:t>
          </w:r>
          <w:r w:rsidR="004327EF" w:rsidRPr="0052455C">
            <w:rPr>
              <w:rStyle w:val="PlaceholderText"/>
              <w:rFonts w:cstheme="minorHAnsi"/>
              <w:szCs w:val="24"/>
            </w:rPr>
            <w:t>, referencing the page numbers where changes were made</w:t>
          </w:r>
          <w:r w:rsidRPr="0052455C">
            <w:rPr>
              <w:rStyle w:val="PlaceholderText"/>
              <w:rFonts w:cstheme="minorHAnsi"/>
              <w:szCs w:val="24"/>
            </w:rPr>
            <w:t>. Delete this section if not applicable.</w:t>
          </w:r>
          <w:r w:rsidR="00206DBF" w:rsidRPr="0052455C">
            <w:rPr>
              <w:rStyle w:val="PlaceholderText"/>
              <w:rFonts w:cstheme="minorHAnsi"/>
              <w:szCs w:val="24"/>
            </w:rPr>
            <w:t>]</w:t>
          </w:r>
        </w:p>
      </w:sdtContent>
    </w:sdt>
    <w:sectPr w:rsidR="000074CA" w:rsidRPr="0052455C" w:rsidSect="00B37116">
      <w:footerReference w:type="default" r:id="rId1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0407" w14:textId="77777777" w:rsidR="00E74B44" w:rsidRDefault="00E74B44" w:rsidP="00631295">
      <w:pPr>
        <w:spacing w:after="0" w:line="240" w:lineRule="auto"/>
      </w:pPr>
      <w:r>
        <w:separator/>
      </w:r>
    </w:p>
  </w:endnote>
  <w:endnote w:type="continuationSeparator" w:id="0">
    <w:p w14:paraId="4B06D1BD" w14:textId="77777777" w:rsidR="00E74B44" w:rsidRDefault="00E74B44" w:rsidP="00631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98804"/>
      <w:docPartObj>
        <w:docPartGallery w:val="Page Numbers (Bottom of Page)"/>
        <w:docPartUnique/>
      </w:docPartObj>
    </w:sdtPr>
    <w:sdtEndPr/>
    <w:sdtContent>
      <w:sdt>
        <w:sdtPr>
          <w:id w:val="-1769616900"/>
          <w:docPartObj>
            <w:docPartGallery w:val="Page Numbers (Top of Page)"/>
            <w:docPartUnique/>
          </w:docPartObj>
        </w:sdtPr>
        <w:sdtEndPr/>
        <w:sdtContent>
          <w:p w14:paraId="34D3E353" w14:textId="77777777" w:rsidR="00CC43CA" w:rsidRDefault="00CC43CA">
            <w:pPr>
              <w:pStyle w:val="Footer"/>
              <w:jc w:val="right"/>
            </w:pPr>
          </w:p>
          <w:p w14:paraId="3FC4C171" w14:textId="77777777" w:rsidR="00CC43CA" w:rsidRDefault="00CC43CA" w:rsidP="00CC43CA">
            <w:pPr>
              <w:pStyle w:val="Footer"/>
              <w:jc w:val="right"/>
            </w:pPr>
            <w:r>
              <w:tab/>
            </w:r>
            <w:r>
              <w:tab/>
            </w:r>
            <w:r w:rsidR="00B4497F">
              <w:t xml:space="preserve">Page </w:t>
            </w:r>
            <w:r w:rsidR="00B4497F">
              <w:rPr>
                <w:b/>
                <w:bCs/>
                <w:szCs w:val="24"/>
              </w:rPr>
              <w:fldChar w:fldCharType="begin"/>
            </w:r>
            <w:r w:rsidR="00B4497F">
              <w:rPr>
                <w:b/>
                <w:bCs/>
              </w:rPr>
              <w:instrText xml:space="preserve"> PAGE </w:instrText>
            </w:r>
            <w:r w:rsidR="00B4497F">
              <w:rPr>
                <w:b/>
                <w:bCs/>
                <w:szCs w:val="24"/>
              </w:rPr>
              <w:fldChar w:fldCharType="separate"/>
            </w:r>
            <w:r w:rsidR="0046535E">
              <w:rPr>
                <w:b/>
                <w:bCs/>
                <w:noProof/>
              </w:rPr>
              <w:t>4</w:t>
            </w:r>
            <w:r w:rsidR="00B4497F">
              <w:rPr>
                <w:b/>
                <w:bCs/>
                <w:szCs w:val="24"/>
              </w:rPr>
              <w:fldChar w:fldCharType="end"/>
            </w:r>
            <w:r w:rsidR="00B4497F">
              <w:t xml:space="preserve"> of </w:t>
            </w:r>
            <w:r w:rsidR="00B4497F">
              <w:rPr>
                <w:b/>
                <w:bCs/>
                <w:szCs w:val="24"/>
              </w:rPr>
              <w:fldChar w:fldCharType="begin"/>
            </w:r>
            <w:r w:rsidR="00B4497F">
              <w:rPr>
                <w:b/>
                <w:bCs/>
              </w:rPr>
              <w:instrText xml:space="preserve"> NUMPAGES  </w:instrText>
            </w:r>
            <w:r w:rsidR="00B4497F">
              <w:rPr>
                <w:b/>
                <w:bCs/>
                <w:szCs w:val="24"/>
              </w:rPr>
              <w:fldChar w:fldCharType="separate"/>
            </w:r>
            <w:r w:rsidR="0046535E">
              <w:rPr>
                <w:b/>
                <w:bCs/>
                <w:noProof/>
              </w:rPr>
              <w:t>4</w:t>
            </w:r>
            <w:r w:rsidR="00B4497F">
              <w:rPr>
                <w:b/>
                <w:bCs/>
                <w:szCs w:val="24"/>
              </w:rPr>
              <w:fldChar w:fldCharType="end"/>
            </w:r>
          </w:p>
        </w:sdtContent>
      </w:sdt>
    </w:sdtContent>
  </w:sdt>
  <w:sdt>
    <w:sdtPr>
      <w:id w:val="-790281282"/>
      <w:placeholder>
        <w:docPart w:val="F6CFCF9205A44F458F88223A349F4852"/>
      </w:placeholder>
      <w:showingPlcHdr/>
    </w:sdtPr>
    <w:sdtEndPr/>
    <w:sdtContent>
      <w:p w14:paraId="7A3DE12B" w14:textId="77777777" w:rsidR="003E6897" w:rsidRDefault="0090423A" w:rsidP="00CC43CA">
        <w:pPr>
          <w:pStyle w:val="Footer"/>
          <w:jc w:val="right"/>
        </w:pPr>
        <w:r>
          <w:rPr>
            <w:rStyle w:val="PlaceholderText"/>
          </w:rPr>
          <w:t>[Student Name – Student ID]</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39F0" w14:textId="77777777" w:rsidR="00E74B44" w:rsidRDefault="00E74B44" w:rsidP="00631295">
      <w:pPr>
        <w:spacing w:after="0" w:line="240" w:lineRule="auto"/>
      </w:pPr>
      <w:r>
        <w:separator/>
      </w:r>
    </w:p>
  </w:footnote>
  <w:footnote w:type="continuationSeparator" w:id="0">
    <w:p w14:paraId="73D21502" w14:textId="77777777" w:rsidR="00E74B44" w:rsidRDefault="00E74B44" w:rsidP="00631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52A"/>
    <w:multiLevelType w:val="hybridMultilevel"/>
    <w:tmpl w:val="98D46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A0019"/>
    <w:multiLevelType w:val="multilevel"/>
    <w:tmpl w:val="0390EF26"/>
    <w:lvl w:ilvl="0">
      <w:start w:val="1"/>
      <w:numFmt w:val="decimal"/>
      <w:lvlText w:val="%1."/>
      <w:lvlJc w:val="left"/>
      <w:pPr>
        <w:ind w:left="720" w:hanging="360"/>
      </w:pPr>
    </w:lvl>
    <w:lvl w:ilvl="1">
      <w:start w:val="3"/>
      <w:numFmt w:val="decimal"/>
      <w:isLgl/>
      <w:lvlText w:val="%1.%2"/>
      <w:lvlJc w:val="left"/>
      <w:pPr>
        <w:ind w:left="1080" w:hanging="54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06DB2308"/>
    <w:multiLevelType w:val="hybridMultilevel"/>
    <w:tmpl w:val="55AA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C58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E31560"/>
    <w:multiLevelType w:val="hybridMultilevel"/>
    <w:tmpl w:val="8F94B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904F9"/>
    <w:multiLevelType w:val="hybridMultilevel"/>
    <w:tmpl w:val="02C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490ABF"/>
    <w:multiLevelType w:val="hybridMultilevel"/>
    <w:tmpl w:val="0332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D4B1B"/>
    <w:multiLevelType w:val="hybridMultilevel"/>
    <w:tmpl w:val="3EA6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24078"/>
    <w:multiLevelType w:val="hybridMultilevel"/>
    <w:tmpl w:val="5968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32AF5"/>
    <w:multiLevelType w:val="hybridMultilevel"/>
    <w:tmpl w:val="DB4C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E02E0F"/>
    <w:multiLevelType w:val="hybridMultilevel"/>
    <w:tmpl w:val="4D76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F01B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E72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CC00DC"/>
    <w:multiLevelType w:val="hybridMultilevel"/>
    <w:tmpl w:val="494C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21C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423022"/>
    <w:multiLevelType w:val="hybridMultilevel"/>
    <w:tmpl w:val="B9C07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3416D"/>
    <w:multiLevelType w:val="hybridMultilevel"/>
    <w:tmpl w:val="8630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B3454"/>
    <w:multiLevelType w:val="hybridMultilevel"/>
    <w:tmpl w:val="90B4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A2DFB"/>
    <w:multiLevelType w:val="hybridMultilevel"/>
    <w:tmpl w:val="4D00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2F4999"/>
    <w:multiLevelType w:val="hybridMultilevel"/>
    <w:tmpl w:val="4E20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E0FD6"/>
    <w:multiLevelType w:val="hybridMultilevel"/>
    <w:tmpl w:val="72CC7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325B1"/>
    <w:multiLevelType w:val="hybridMultilevel"/>
    <w:tmpl w:val="551A5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91271D"/>
    <w:multiLevelType w:val="hybridMultilevel"/>
    <w:tmpl w:val="A188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F92D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1"/>
  </w:num>
  <w:num w:numId="3">
    <w:abstractNumId w:val="2"/>
  </w:num>
  <w:num w:numId="4">
    <w:abstractNumId w:val="18"/>
  </w:num>
  <w:num w:numId="5">
    <w:abstractNumId w:val="17"/>
  </w:num>
  <w:num w:numId="6">
    <w:abstractNumId w:val="12"/>
  </w:num>
  <w:num w:numId="7">
    <w:abstractNumId w:val="14"/>
  </w:num>
  <w:num w:numId="8">
    <w:abstractNumId w:val="11"/>
  </w:num>
  <w:num w:numId="9">
    <w:abstractNumId w:val="23"/>
  </w:num>
  <w:num w:numId="10">
    <w:abstractNumId w:val="4"/>
  </w:num>
  <w:num w:numId="11">
    <w:abstractNumId w:val="20"/>
  </w:num>
  <w:num w:numId="12">
    <w:abstractNumId w:val="6"/>
  </w:num>
  <w:num w:numId="13">
    <w:abstractNumId w:val="16"/>
  </w:num>
  <w:num w:numId="14">
    <w:abstractNumId w:val="22"/>
  </w:num>
  <w:num w:numId="15">
    <w:abstractNumId w:val="7"/>
  </w:num>
  <w:num w:numId="16">
    <w:abstractNumId w:val="19"/>
  </w:num>
  <w:num w:numId="17">
    <w:abstractNumId w:val="10"/>
  </w:num>
  <w:num w:numId="18">
    <w:abstractNumId w:val="9"/>
  </w:num>
  <w:num w:numId="19">
    <w:abstractNumId w:val="1"/>
  </w:num>
  <w:num w:numId="20">
    <w:abstractNumId w:val="15"/>
  </w:num>
  <w:num w:numId="21">
    <w:abstractNumId w:val="0"/>
  </w:num>
  <w:num w:numId="22">
    <w:abstractNumId w:val="8"/>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1NjY2MbE0sDQ0NTZT0lEKTi0uzszPAykwNKgFADcVS28tAAAA"/>
  </w:docVars>
  <w:rsids>
    <w:rsidRoot w:val="00121CA9"/>
    <w:rsid w:val="00004592"/>
    <w:rsid w:val="00006FC6"/>
    <w:rsid w:val="000074CA"/>
    <w:rsid w:val="00010B52"/>
    <w:rsid w:val="00011340"/>
    <w:rsid w:val="00012163"/>
    <w:rsid w:val="000162BB"/>
    <w:rsid w:val="000213D7"/>
    <w:rsid w:val="00021869"/>
    <w:rsid w:val="00024447"/>
    <w:rsid w:val="000266F6"/>
    <w:rsid w:val="000272F0"/>
    <w:rsid w:val="00027778"/>
    <w:rsid w:val="00027B0F"/>
    <w:rsid w:val="0003233D"/>
    <w:rsid w:val="000327D2"/>
    <w:rsid w:val="0003365E"/>
    <w:rsid w:val="00046B35"/>
    <w:rsid w:val="00047E8F"/>
    <w:rsid w:val="00055C36"/>
    <w:rsid w:val="000603F6"/>
    <w:rsid w:val="00060FDC"/>
    <w:rsid w:val="00067903"/>
    <w:rsid w:val="00072974"/>
    <w:rsid w:val="00073AD7"/>
    <w:rsid w:val="000742A4"/>
    <w:rsid w:val="00074414"/>
    <w:rsid w:val="00074C82"/>
    <w:rsid w:val="00075996"/>
    <w:rsid w:val="00075B20"/>
    <w:rsid w:val="000760EB"/>
    <w:rsid w:val="00080C19"/>
    <w:rsid w:val="000822CD"/>
    <w:rsid w:val="00082B37"/>
    <w:rsid w:val="0008303C"/>
    <w:rsid w:val="00090C15"/>
    <w:rsid w:val="00091369"/>
    <w:rsid w:val="00092B8B"/>
    <w:rsid w:val="00093D8C"/>
    <w:rsid w:val="000969A1"/>
    <w:rsid w:val="000977AC"/>
    <w:rsid w:val="000A06AF"/>
    <w:rsid w:val="000A07DC"/>
    <w:rsid w:val="000A38D7"/>
    <w:rsid w:val="000A462E"/>
    <w:rsid w:val="000A5CBF"/>
    <w:rsid w:val="000A71B0"/>
    <w:rsid w:val="000A73E8"/>
    <w:rsid w:val="000B1B7C"/>
    <w:rsid w:val="000B20CE"/>
    <w:rsid w:val="000B2503"/>
    <w:rsid w:val="000D47BA"/>
    <w:rsid w:val="000D7F03"/>
    <w:rsid w:val="000E4A7E"/>
    <w:rsid w:val="000E6373"/>
    <w:rsid w:val="000F3C75"/>
    <w:rsid w:val="0010060F"/>
    <w:rsid w:val="00110976"/>
    <w:rsid w:val="001175A1"/>
    <w:rsid w:val="001179E4"/>
    <w:rsid w:val="00121831"/>
    <w:rsid w:val="00121CA9"/>
    <w:rsid w:val="00122A96"/>
    <w:rsid w:val="0012453F"/>
    <w:rsid w:val="00126FFF"/>
    <w:rsid w:val="0013401B"/>
    <w:rsid w:val="001341CF"/>
    <w:rsid w:val="00135093"/>
    <w:rsid w:val="00135BE0"/>
    <w:rsid w:val="001369EE"/>
    <w:rsid w:val="0014210B"/>
    <w:rsid w:val="001432F1"/>
    <w:rsid w:val="00144F87"/>
    <w:rsid w:val="001477CA"/>
    <w:rsid w:val="00147EE3"/>
    <w:rsid w:val="00151E71"/>
    <w:rsid w:val="00151FD6"/>
    <w:rsid w:val="00152993"/>
    <w:rsid w:val="00152E6B"/>
    <w:rsid w:val="00153B1C"/>
    <w:rsid w:val="00155568"/>
    <w:rsid w:val="00157AC6"/>
    <w:rsid w:val="00157D7C"/>
    <w:rsid w:val="00160801"/>
    <w:rsid w:val="001625F8"/>
    <w:rsid w:val="00162E95"/>
    <w:rsid w:val="001634D4"/>
    <w:rsid w:val="001707AF"/>
    <w:rsid w:val="00173C97"/>
    <w:rsid w:val="001744EA"/>
    <w:rsid w:val="00176350"/>
    <w:rsid w:val="00176DD2"/>
    <w:rsid w:val="0018088F"/>
    <w:rsid w:val="00183FC3"/>
    <w:rsid w:val="00184A52"/>
    <w:rsid w:val="001929C6"/>
    <w:rsid w:val="00193669"/>
    <w:rsid w:val="001952BF"/>
    <w:rsid w:val="0019592D"/>
    <w:rsid w:val="001A16A5"/>
    <w:rsid w:val="001A2473"/>
    <w:rsid w:val="001A2D09"/>
    <w:rsid w:val="001A323B"/>
    <w:rsid w:val="001A3A95"/>
    <w:rsid w:val="001A3EDE"/>
    <w:rsid w:val="001A45F6"/>
    <w:rsid w:val="001B2C95"/>
    <w:rsid w:val="001B5696"/>
    <w:rsid w:val="001B6308"/>
    <w:rsid w:val="001C350F"/>
    <w:rsid w:val="001C39F1"/>
    <w:rsid w:val="001C47A5"/>
    <w:rsid w:val="001C6A6C"/>
    <w:rsid w:val="001D0B84"/>
    <w:rsid w:val="001D14AF"/>
    <w:rsid w:val="001D23A1"/>
    <w:rsid w:val="001D4E4D"/>
    <w:rsid w:val="001D4FAB"/>
    <w:rsid w:val="001D70DC"/>
    <w:rsid w:val="001E027B"/>
    <w:rsid w:val="001E1B49"/>
    <w:rsid w:val="001E4228"/>
    <w:rsid w:val="001E5552"/>
    <w:rsid w:val="001F0298"/>
    <w:rsid w:val="001F2075"/>
    <w:rsid w:val="001F4663"/>
    <w:rsid w:val="001F794E"/>
    <w:rsid w:val="00200A89"/>
    <w:rsid w:val="002028A3"/>
    <w:rsid w:val="00204A6F"/>
    <w:rsid w:val="00205AE1"/>
    <w:rsid w:val="00205BDE"/>
    <w:rsid w:val="00206A10"/>
    <w:rsid w:val="00206DBF"/>
    <w:rsid w:val="002119D9"/>
    <w:rsid w:val="00211A10"/>
    <w:rsid w:val="00214BAE"/>
    <w:rsid w:val="00215B9D"/>
    <w:rsid w:val="00221925"/>
    <w:rsid w:val="00221B80"/>
    <w:rsid w:val="0022287E"/>
    <w:rsid w:val="0022452B"/>
    <w:rsid w:val="0022789E"/>
    <w:rsid w:val="00235B68"/>
    <w:rsid w:val="00236100"/>
    <w:rsid w:val="002405EC"/>
    <w:rsid w:val="002472B1"/>
    <w:rsid w:val="002514DD"/>
    <w:rsid w:val="0025173F"/>
    <w:rsid w:val="00255343"/>
    <w:rsid w:val="002561A6"/>
    <w:rsid w:val="00261E16"/>
    <w:rsid w:val="00263756"/>
    <w:rsid w:val="0026673B"/>
    <w:rsid w:val="002710EB"/>
    <w:rsid w:val="0027259E"/>
    <w:rsid w:val="002736FD"/>
    <w:rsid w:val="002834CE"/>
    <w:rsid w:val="00290009"/>
    <w:rsid w:val="00292592"/>
    <w:rsid w:val="00293305"/>
    <w:rsid w:val="002939C1"/>
    <w:rsid w:val="00293ABF"/>
    <w:rsid w:val="00297D01"/>
    <w:rsid w:val="002A170C"/>
    <w:rsid w:val="002A3CBD"/>
    <w:rsid w:val="002A4A18"/>
    <w:rsid w:val="002A7093"/>
    <w:rsid w:val="002B1812"/>
    <w:rsid w:val="002B3C17"/>
    <w:rsid w:val="002B3C8A"/>
    <w:rsid w:val="002B65C1"/>
    <w:rsid w:val="002B7571"/>
    <w:rsid w:val="002C307C"/>
    <w:rsid w:val="002C47F7"/>
    <w:rsid w:val="002C4AAD"/>
    <w:rsid w:val="002C4CD6"/>
    <w:rsid w:val="002C5286"/>
    <w:rsid w:val="002C6799"/>
    <w:rsid w:val="002D06BD"/>
    <w:rsid w:val="002D167E"/>
    <w:rsid w:val="002D269A"/>
    <w:rsid w:val="002D5119"/>
    <w:rsid w:val="002D7142"/>
    <w:rsid w:val="002D7751"/>
    <w:rsid w:val="002E14B0"/>
    <w:rsid w:val="002E3B40"/>
    <w:rsid w:val="002E4D2A"/>
    <w:rsid w:val="002E6C23"/>
    <w:rsid w:val="002F02E4"/>
    <w:rsid w:val="002F1270"/>
    <w:rsid w:val="002F1ADF"/>
    <w:rsid w:val="002F566E"/>
    <w:rsid w:val="002F5FFA"/>
    <w:rsid w:val="002F74CB"/>
    <w:rsid w:val="002F7EBA"/>
    <w:rsid w:val="0030505B"/>
    <w:rsid w:val="00306A0D"/>
    <w:rsid w:val="00306F89"/>
    <w:rsid w:val="00307764"/>
    <w:rsid w:val="00310018"/>
    <w:rsid w:val="00311D51"/>
    <w:rsid w:val="00313088"/>
    <w:rsid w:val="00314004"/>
    <w:rsid w:val="00314268"/>
    <w:rsid w:val="003145ED"/>
    <w:rsid w:val="00315183"/>
    <w:rsid w:val="00316153"/>
    <w:rsid w:val="00320B68"/>
    <w:rsid w:val="00322C9E"/>
    <w:rsid w:val="00323E03"/>
    <w:rsid w:val="00324E34"/>
    <w:rsid w:val="00325115"/>
    <w:rsid w:val="00327E7A"/>
    <w:rsid w:val="0033000B"/>
    <w:rsid w:val="00330E03"/>
    <w:rsid w:val="0033179A"/>
    <w:rsid w:val="00331804"/>
    <w:rsid w:val="0033189D"/>
    <w:rsid w:val="00332C27"/>
    <w:rsid w:val="003334C2"/>
    <w:rsid w:val="003335CA"/>
    <w:rsid w:val="00333674"/>
    <w:rsid w:val="00334D39"/>
    <w:rsid w:val="003357A5"/>
    <w:rsid w:val="0033656A"/>
    <w:rsid w:val="00343E6E"/>
    <w:rsid w:val="00344D48"/>
    <w:rsid w:val="003503CB"/>
    <w:rsid w:val="00353B61"/>
    <w:rsid w:val="0035463F"/>
    <w:rsid w:val="00356BFD"/>
    <w:rsid w:val="0036261C"/>
    <w:rsid w:val="00364042"/>
    <w:rsid w:val="00376471"/>
    <w:rsid w:val="003809A2"/>
    <w:rsid w:val="00380B91"/>
    <w:rsid w:val="003811E8"/>
    <w:rsid w:val="0038146F"/>
    <w:rsid w:val="00384201"/>
    <w:rsid w:val="00384A92"/>
    <w:rsid w:val="00387FDC"/>
    <w:rsid w:val="00393406"/>
    <w:rsid w:val="003A01D4"/>
    <w:rsid w:val="003A1203"/>
    <w:rsid w:val="003A6822"/>
    <w:rsid w:val="003A6D3C"/>
    <w:rsid w:val="003B07D3"/>
    <w:rsid w:val="003B2056"/>
    <w:rsid w:val="003B2AFF"/>
    <w:rsid w:val="003B36BD"/>
    <w:rsid w:val="003B48B3"/>
    <w:rsid w:val="003B54F1"/>
    <w:rsid w:val="003B7017"/>
    <w:rsid w:val="003B7624"/>
    <w:rsid w:val="003C11B2"/>
    <w:rsid w:val="003C1871"/>
    <w:rsid w:val="003C3125"/>
    <w:rsid w:val="003C4742"/>
    <w:rsid w:val="003D0B9B"/>
    <w:rsid w:val="003D215F"/>
    <w:rsid w:val="003D2DF7"/>
    <w:rsid w:val="003D3C55"/>
    <w:rsid w:val="003D41A5"/>
    <w:rsid w:val="003D543A"/>
    <w:rsid w:val="003E0986"/>
    <w:rsid w:val="003E6897"/>
    <w:rsid w:val="003F02D4"/>
    <w:rsid w:val="003F2A72"/>
    <w:rsid w:val="003F6A4A"/>
    <w:rsid w:val="003F7C7A"/>
    <w:rsid w:val="00401208"/>
    <w:rsid w:val="00401C4E"/>
    <w:rsid w:val="00401C9F"/>
    <w:rsid w:val="0040564C"/>
    <w:rsid w:val="00410850"/>
    <w:rsid w:val="00411FC6"/>
    <w:rsid w:val="00414AE7"/>
    <w:rsid w:val="00414FB4"/>
    <w:rsid w:val="0042170F"/>
    <w:rsid w:val="00422A2B"/>
    <w:rsid w:val="00423F88"/>
    <w:rsid w:val="004327EF"/>
    <w:rsid w:val="00437E11"/>
    <w:rsid w:val="0044029B"/>
    <w:rsid w:val="00442174"/>
    <w:rsid w:val="00442FFF"/>
    <w:rsid w:val="004439B2"/>
    <w:rsid w:val="00444A25"/>
    <w:rsid w:val="00444FA3"/>
    <w:rsid w:val="0044620C"/>
    <w:rsid w:val="00446750"/>
    <w:rsid w:val="0044758F"/>
    <w:rsid w:val="00447FBD"/>
    <w:rsid w:val="00451CA6"/>
    <w:rsid w:val="00451FC9"/>
    <w:rsid w:val="00454006"/>
    <w:rsid w:val="00454292"/>
    <w:rsid w:val="0045719B"/>
    <w:rsid w:val="004571A5"/>
    <w:rsid w:val="00462E7A"/>
    <w:rsid w:val="00463EF7"/>
    <w:rsid w:val="004650A5"/>
    <w:rsid w:val="0046510A"/>
    <w:rsid w:val="0046535E"/>
    <w:rsid w:val="00467A53"/>
    <w:rsid w:val="00471DC1"/>
    <w:rsid w:val="004766CF"/>
    <w:rsid w:val="00477B79"/>
    <w:rsid w:val="004813C9"/>
    <w:rsid w:val="00486FCF"/>
    <w:rsid w:val="00490951"/>
    <w:rsid w:val="00496A4D"/>
    <w:rsid w:val="004A0F6A"/>
    <w:rsid w:val="004A1C1B"/>
    <w:rsid w:val="004A2A83"/>
    <w:rsid w:val="004B1CE2"/>
    <w:rsid w:val="004B6318"/>
    <w:rsid w:val="004C1A36"/>
    <w:rsid w:val="004C546D"/>
    <w:rsid w:val="004D361A"/>
    <w:rsid w:val="004D3E24"/>
    <w:rsid w:val="004E16BF"/>
    <w:rsid w:val="004E2306"/>
    <w:rsid w:val="004E2800"/>
    <w:rsid w:val="004E37F8"/>
    <w:rsid w:val="004E6ACF"/>
    <w:rsid w:val="004E731F"/>
    <w:rsid w:val="004E7769"/>
    <w:rsid w:val="004F01E8"/>
    <w:rsid w:val="004F1892"/>
    <w:rsid w:val="004F753F"/>
    <w:rsid w:val="00500332"/>
    <w:rsid w:val="00501661"/>
    <w:rsid w:val="005027E1"/>
    <w:rsid w:val="00514F09"/>
    <w:rsid w:val="0052295A"/>
    <w:rsid w:val="0052455C"/>
    <w:rsid w:val="0052458C"/>
    <w:rsid w:val="00524D8D"/>
    <w:rsid w:val="00526459"/>
    <w:rsid w:val="00526775"/>
    <w:rsid w:val="00526866"/>
    <w:rsid w:val="00530ABE"/>
    <w:rsid w:val="005321D7"/>
    <w:rsid w:val="005325D6"/>
    <w:rsid w:val="00535B77"/>
    <w:rsid w:val="00541466"/>
    <w:rsid w:val="005417CD"/>
    <w:rsid w:val="005505FA"/>
    <w:rsid w:val="0055246A"/>
    <w:rsid w:val="005528F7"/>
    <w:rsid w:val="0055329A"/>
    <w:rsid w:val="005559E7"/>
    <w:rsid w:val="00556B3F"/>
    <w:rsid w:val="00556F0B"/>
    <w:rsid w:val="00557820"/>
    <w:rsid w:val="0056433D"/>
    <w:rsid w:val="00566989"/>
    <w:rsid w:val="00572DD0"/>
    <w:rsid w:val="00574683"/>
    <w:rsid w:val="005845BA"/>
    <w:rsid w:val="005875A4"/>
    <w:rsid w:val="00590FEE"/>
    <w:rsid w:val="005971AB"/>
    <w:rsid w:val="00597AC6"/>
    <w:rsid w:val="005A19D4"/>
    <w:rsid w:val="005A1D4F"/>
    <w:rsid w:val="005A67DA"/>
    <w:rsid w:val="005B0CF3"/>
    <w:rsid w:val="005B2965"/>
    <w:rsid w:val="005B3495"/>
    <w:rsid w:val="005B5E27"/>
    <w:rsid w:val="005C0884"/>
    <w:rsid w:val="005D3287"/>
    <w:rsid w:val="005D4E03"/>
    <w:rsid w:val="005D4FF2"/>
    <w:rsid w:val="005D5853"/>
    <w:rsid w:val="005E22A5"/>
    <w:rsid w:val="005E6498"/>
    <w:rsid w:val="005F0673"/>
    <w:rsid w:val="005F138F"/>
    <w:rsid w:val="005F1E76"/>
    <w:rsid w:val="005F3665"/>
    <w:rsid w:val="005F3EDF"/>
    <w:rsid w:val="005F6AD5"/>
    <w:rsid w:val="005F6E72"/>
    <w:rsid w:val="006015A7"/>
    <w:rsid w:val="00606626"/>
    <w:rsid w:val="006133D7"/>
    <w:rsid w:val="00615ACD"/>
    <w:rsid w:val="006163E5"/>
    <w:rsid w:val="00616416"/>
    <w:rsid w:val="00616706"/>
    <w:rsid w:val="00617F43"/>
    <w:rsid w:val="00623606"/>
    <w:rsid w:val="00631295"/>
    <w:rsid w:val="006330DB"/>
    <w:rsid w:val="006332D5"/>
    <w:rsid w:val="006336E4"/>
    <w:rsid w:val="00636BC5"/>
    <w:rsid w:val="006374D7"/>
    <w:rsid w:val="00637A63"/>
    <w:rsid w:val="00641F96"/>
    <w:rsid w:val="00642CCB"/>
    <w:rsid w:val="00643EC1"/>
    <w:rsid w:val="00647F0E"/>
    <w:rsid w:val="006510F7"/>
    <w:rsid w:val="00654BFA"/>
    <w:rsid w:val="00656E89"/>
    <w:rsid w:val="00657241"/>
    <w:rsid w:val="00657501"/>
    <w:rsid w:val="006652EF"/>
    <w:rsid w:val="00666303"/>
    <w:rsid w:val="006714E5"/>
    <w:rsid w:val="00676CC4"/>
    <w:rsid w:val="0068146E"/>
    <w:rsid w:val="00686177"/>
    <w:rsid w:val="006933AB"/>
    <w:rsid w:val="00694F10"/>
    <w:rsid w:val="006951D5"/>
    <w:rsid w:val="006A26BF"/>
    <w:rsid w:val="006A3994"/>
    <w:rsid w:val="006A607B"/>
    <w:rsid w:val="006B1FF0"/>
    <w:rsid w:val="006B4F19"/>
    <w:rsid w:val="006B6385"/>
    <w:rsid w:val="006C3A9F"/>
    <w:rsid w:val="006C3E60"/>
    <w:rsid w:val="006C5253"/>
    <w:rsid w:val="006D1071"/>
    <w:rsid w:val="006D1B05"/>
    <w:rsid w:val="006D5311"/>
    <w:rsid w:val="006D58E0"/>
    <w:rsid w:val="006D5F6B"/>
    <w:rsid w:val="006D6982"/>
    <w:rsid w:val="006F1E7F"/>
    <w:rsid w:val="006F2D39"/>
    <w:rsid w:val="006F4A72"/>
    <w:rsid w:val="006F7382"/>
    <w:rsid w:val="007002FA"/>
    <w:rsid w:val="007048DC"/>
    <w:rsid w:val="0070590D"/>
    <w:rsid w:val="007059D0"/>
    <w:rsid w:val="007116A8"/>
    <w:rsid w:val="00714AAE"/>
    <w:rsid w:val="00722C15"/>
    <w:rsid w:val="00723B52"/>
    <w:rsid w:val="007242BF"/>
    <w:rsid w:val="00725568"/>
    <w:rsid w:val="007355B4"/>
    <w:rsid w:val="00737D30"/>
    <w:rsid w:val="00740665"/>
    <w:rsid w:val="007406AF"/>
    <w:rsid w:val="00741B28"/>
    <w:rsid w:val="007440CD"/>
    <w:rsid w:val="00744DF4"/>
    <w:rsid w:val="007468C5"/>
    <w:rsid w:val="0074690A"/>
    <w:rsid w:val="00764459"/>
    <w:rsid w:val="00764C8C"/>
    <w:rsid w:val="00770179"/>
    <w:rsid w:val="007756F9"/>
    <w:rsid w:val="00783456"/>
    <w:rsid w:val="007840E3"/>
    <w:rsid w:val="00785159"/>
    <w:rsid w:val="00785B16"/>
    <w:rsid w:val="007873D4"/>
    <w:rsid w:val="00790330"/>
    <w:rsid w:val="00790714"/>
    <w:rsid w:val="00795773"/>
    <w:rsid w:val="007A049B"/>
    <w:rsid w:val="007A3831"/>
    <w:rsid w:val="007A3D39"/>
    <w:rsid w:val="007A66E0"/>
    <w:rsid w:val="007B3E4E"/>
    <w:rsid w:val="007B66C0"/>
    <w:rsid w:val="007B6938"/>
    <w:rsid w:val="007B74CB"/>
    <w:rsid w:val="007B7811"/>
    <w:rsid w:val="007C440D"/>
    <w:rsid w:val="007C4CE1"/>
    <w:rsid w:val="007C5BF3"/>
    <w:rsid w:val="007C7A4B"/>
    <w:rsid w:val="007D10F1"/>
    <w:rsid w:val="007D7C38"/>
    <w:rsid w:val="007E1092"/>
    <w:rsid w:val="007E1E76"/>
    <w:rsid w:val="007E3F86"/>
    <w:rsid w:val="007E4821"/>
    <w:rsid w:val="007E5FC6"/>
    <w:rsid w:val="007E69D9"/>
    <w:rsid w:val="007F0422"/>
    <w:rsid w:val="007F0804"/>
    <w:rsid w:val="007F19C7"/>
    <w:rsid w:val="007F1A7F"/>
    <w:rsid w:val="007F5875"/>
    <w:rsid w:val="008013E8"/>
    <w:rsid w:val="008015F4"/>
    <w:rsid w:val="008036AF"/>
    <w:rsid w:val="00806CE5"/>
    <w:rsid w:val="008075A2"/>
    <w:rsid w:val="008117F8"/>
    <w:rsid w:val="00811804"/>
    <w:rsid w:val="00811C4D"/>
    <w:rsid w:val="00812F37"/>
    <w:rsid w:val="0081653F"/>
    <w:rsid w:val="008166F8"/>
    <w:rsid w:val="00816876"/>
    <w:rsid w:val="00821E8C"/>
    <w:rsid w:val="00821E98"/>
    <w:rsid w:val="00824B18"/>
    <w:rsid w:val="0082536E"/>
    <w:rsid w:val="00831A52"/>
    <w:rsid w:val="00832222"/>
    <w:rsid w:val="008327C7"/>
    <w:rsid w:val="00832D21"/>
    <w:rsid w:val="008339D0"/>
    <w:rsid w:val="00842921"/>
    <w:rsid w:val="0084780B"/>
    <w:rsid w:val="00857120"/>
    <w:rsid w:val="00857C5A"/>
    <w:rsid w:val="00861AF5"/>
    <w:rsid w:val="00866858"/>
    <w:rsid w:val="008706D9"/>
    <w:rsid w:val="00873933"/>
    <w:rsid w:val="00880DC0"/>
    <w:rsid w:val="0088403B"/>
    <w:rsid w:val="00887112"/>
    <w:rsid w:val="00887F4B"/>
    <w:rsid w:val="008924ED"/>
    <w:rsid w:val="00892E95"/>
    <w:rsid w:val="008957C9"/>
    <w:rsid w:val="008A3C44"/>
    <w:rsid w:val="008A3D12"/>
    <w:rsid w:val="008A40A3"/>
    <w:rsid w:val="008B34BA"/>
    <w:rsid w:val="008B598B"/>
    <w:rsid w:val="008B7EAE"/>
    <w:rsid w:val="008C2DDC"/>
    <w:rsid w:val="008C512A"/>
    <w:rsid w:val="008D0788"/>
    <w:rsid w:val="008D2699"/>
    <w:rsid w:val="008D2A15"/>
    <w:rsid w:val="008D4534"/>
    <w:rsid w:val="008D4C83"/>
    <w:rsid w:val="008E0AD5"/>
    <w:rsid w:val="008E1A1D"/>
    <w:rsid w:val="008E508B"/>
    <w:rsid w:val="008E52E9"/>
    <w:rsid w:val="008E5749"/>
    <w:rsid w:val="008E60A8"/>
    <w:rsid w:val="008F5BE5"/>
    <w:rsid w:val="008F6014"/>
    <w:rsid w:val="008F61DC"/>
    <w:rsid w:val="0090065D"/>
    <w:rsid w:val="00901F4B"/>
    <w:rsid w:val="00902B99"/>
    <w:rsid w:val="0090423A"/>
    <w:rsid w:val="009048F7"/>
    <w:rsid w:val="0090508E"/>
    <w:rsid w:val="00906445"/>
    <w:rsid w:val="00910582"/>
    <w:rsid w:val="009146E9"/>
    <w:rsid w:val="00920154"/>
    <w:rsid w:val="00923131"/>
    <w:rsid w:val="00925477"/>
    <w:rsid w:val="00925D83"/>
    <w:rsid w:val="00926789"/>
    <w:rsid w:val="00930622"/>
    <w:rsid w:val="00930E97"/>
    <w:rsid w:val="009310FF"/>
    <w:rsid w:val="00931941"/>
    <w:rsid w:val="0093236A"/>
    <w:rsid w:val="009328AA"/>
    <w:rsid w:val="00932DCF"/>
    <w:rsid w:val="0093369A"/>
    <w:rsid w:val="00937DAA"/>
    <w:rsid w:val="0094211A"/>
    <w:rsid w:val="00942B65"/>
    <w:rsid w:val="0094341C"/>
    <w:rsid w:val="00944489"/>
    <w:rsid w:val="00945707"/>
    <w:rsid w:val="00951FD2"/>
    <w:rsid w:val="0095239A"/>
    <w:rsid w:val="00952D42"/>
    <w:rsid w:val="0095760C"/>
    <w:rsid w:val="00964728"/>
    <w:rsid w:val="009650C6"/>
    <w:rsid w:val="00974C06"/>
    <w:rsid w:val="009763C1"/>
    <w:rsid w:val="00976A42"/>
    <w:rsid w:val="00981467"/>
    <w:rsid w:val="00981CCD"/>
    <w:rsid w:val="009829DF"/>
    <w:rsid w:val="00982F6B"/>
    <w:rsid w:val="00983BBF"/>
    <w:rsid w:val="00987540"/>
    <w:rsid w:val="00990A16"/>
    <w:rsid w:val="009943F5"/>
    <w:rsid w:val="0099628C"/>
    <w:rsid w:val="009A1B15"/>
    <w:rsid w:val="009A404E"/>
    <w:rsid w:val="009A439E"/>
    <w:rsid w:val="009A4FC4"/>
    <w:rsid w:val="009A7F50"/>
    <w:rsid w:val="009B0313"/>
    <w:rsid w:val="009B17EA"/>
    <w:rsid w:val="009B2905"/>
    <w:rsid w:val="009B4D42"/>
    <w:rsid w:val="009B5A07"/>
    <w:rsid w:val="009B7B5A"/>
    <w:rsid w:val="009C2EF3"/>
    <w:rsid w:val="009C302C"/>
    <w:rsid w:val="009C3D4E"/>
    <w:rsid w:val="009C4263"/>
    <w:rsid w:val="009C6129"/>
    <w:rsid w:val="009C6897"/>
    <w:rsid w:val="009D23EE"/>
    <w:rsid w:val="009D4312"/>
    <w:rsid w:val="009D485F"/>
    <w:rsid w:val="009E5385"/>
    <w:rsid w:val="009E7B0C"/>
    <w:rsid w:val="009F0219"/>
    <w:rsid w:val="009F38C1"/>
    <w:rsid w:val="009F4989"/>
    <w:rsid w:val="00A07201"/>
    <w:rsid w:val="00A2056B"/>
    <w:rsid w:val="00A20A58"/>
    <w:rsid w:val="00A21E8D"/>
    <w:rsid w:val="00A22435"/>
    <w:rsid w:val="00A2442C"/>
    <w:rsid w:val="00A30525"/>
    <w:rsid w:val="00A32030"/>
    <w:rsid w:val="00A32917"/>
    <w:rsid w:val="00A343C8"/>
    <w:rsid w:val="00A34D97"/>
    <w:rsid w:val="00A3614D"/>
    <w:rsid w:val="00A3683A"/>
    <w:rsid w:val="00A44A6C"/>
    <w:rsid w:val="00A462D1"/>
    <w:rsid w:val="00A50673"/>
    <w:rsid w:val="00A545A1"/>
    <w:rsid w:val="00A60F98"/>
    <w:rsid w:val="00A6102F"/>
    <w:rsid w:val="00A620C4"/>
    <w:rsid w:val="00A65ABB"/>
    <w:rsid w:val="00A66D78"/>
    <w:rsid w:val="00A80B96"/>
    <w:rsid w:val="00A81D42"/>
    <w:rsid w:val="00A83BF7"/>
    <w:rsid w:val="00A844A3"/>
    <w:rsid w:val="00A85C08"/>
    <w:rsid w:val="00A954B7"/>
    <w:rsid w:val="00A966B2"/>
    <w:rsid w:val="00AA0B58"/>
    <w:rsid w:val="00AA44EE"/>
    <w:rsid w:val="00AB021D"/>
    <w:rsid w:val="00AB2555"/>
    <w:rsid w:val="00AB3901"/>
    <w:rsid w:val="00AB39DD"/>
    <w:rsid w:val="00AB3BE4"/>
    <w:rsid w:val="00AB68EC"/>
    <w:rsid w:val="00AC1141"/>
    <w:rsid w:val="00AC6082"/>
    <w:rsid w:val="00AD00F0"/>
    <w:rsid w:val="00AD2F4D"/>
    <w:rsid w:val="00AD3869"/>
    <w:rsid w:val="00AD5475"/>
    <w:rsid w:val="00AD67CA"/>
    <w:rsid w:val="00AD781D"/>
    <w:rsid w:val="00AF3A99"/>
    <w:rsid w:val="00AF5478"/>
    <w:rsid w:val="00AF6916"/>
    <w:rsid w:val="00AF69C2"/>
    <w:rsid w:val="00AF76AD"/>
    <w:rsid w:val="00B12B90"/>
    <w:rsid w:val="00B15E87"/>
    <w:rsid w:val="00B20A04"/>
    <w:rsid w:val="00B21DB8"/>
    <w:rsid w:val="00B2343D"/>
    <w:rsid w:val="00B26925"/>
    <w:rsid w:val="00B33646"/>
    <w:rsid w:val="00B3371A"/>
    <w:rsid w:val="00B3457B"/>
    <w:rsid w:val="00B34C36"/>
    <w:rsid w:val="00B34D19"/>
    <w:rsid w:val="00B35FC4"/>
    <w:rsid w:val="00B37116"/>
    <w:rsid w:val="00B42B76"/>
    <w:rsid w:val="00B4497F"/>
    <w:rsid w:val="00B46EFB"/>
    <w:rsid w:val="00B51D15"/>
    <w:rsid w:val="00B55FB1"/>
    <w:rsid w:val="00B65AF0"/>
    <w:rsid w:val="00B662D2"/>
    <w:rsid w:val="00B75ADB"/>
    <w:rsid w:val="00B75B6C"/>
    <w:rsid w:val="00B75DDD"/>
    <w:rsid w:val="00B77775"/>
    <w:rsid w:val="00B86C68"/>
    <w:rsid w:val="00B87EB7"/>
    <w:rsid w:val="00B9090A"/>
    <w:rsid w:val="00B92891"/>
    <w:rsid w:val="00B9649F"/>
    <w:rsid w:val="00BA07D6"/>
    <w:rsid w:val="00BA1D98"/>
    <w:rsid w:val="00BA4275"/>
    <w:rsid w:val="00BA63C5"/>
    <w:rsid w:val="00BA65DF"/>
    <w:rsid w:val="00BA6FF2"/>
    <w:rsid w:val="00BA7CB2"/>
    <w:rsid w:val="00BB0513"/>
    <w:rsid w:val="00BB0C7C"/>
    <w:rsid w:val="00BB2E98"/>
    <w:rsid w:val="00BB4DF9"/>
    <w:rsid w:val="00BB6836"/>
    <w:rsid w:val="00BB751C"/>
    <w:rsid w:val="00BB7634"/>
    <w:rsid w:val="00BB7A02"/>
    <w:rsid w:val="00BC1BD3"/>
    <w:rsid w:val="00BC1F55"/>
    <w:rsid w:val="00BC551C"/>
    <w:rsid w:val="00BC740A"/>
    <w:rsid w:val="00BC7898"/>
    <w:rsid w:val="00BE06A2"/>
    <w:rsid w:val="00BE3FAA"/>
    <w:rsid w:val="00BE4F7A"/>
    <w:rsid w:val="00BF03B2"/>
    <w:rsid w:val="00BF4EB8"/>
    <w:rsid w:val="00C07BBA"/>
    <w:rsid w:val="00C11520"/>
    <w:rsid w:val="00C11D3A"/>
    <w:rsid w:val="00C13B74"/>
    <w:rsid w:val="00C162F2"/>
    <w:rsid w:val="00C16420"/>
    <w:rsid w:val="00C17CCC"/>
    <w:rsid w:val="00C20868"/>
    <w:rsid w:val="00C23117"/>
    <w:rsid w:val="00C2359C"/>
    <w:rsid w:val="00C23929"/>
    <w:rsid w:val="00C2425E"/>
    <w:rsid w:val="00C25C1C"/>
    <w:rsid w:val="00C31BBB"/>
    <w:rsid w:val="00C368A5"/>
    <w:rsid w:val="00C403A5"/>
    <w:rsid w:val="00C41EC0"/>
    <w:rsid w:val="00C44400"/>
    <w:rsid w:val="00C44AF5"/>
    <w:rsid w:val="00C46434"/>
    <w:rsid w:val="00C47634"/>
    <w:rsid w:val="00C52115"/>
    <w:rsid w:val="00C5761E"/>
    <w:rsid w:val="00C62B58"/>
    <w:rsid w:val="00C63E8D"/>
    <w:rsid w:val="00C6524E"/>
    <w:rsid w:val="00C65AFA"/>
    <w:rsid w:val="00C65E52"/>
    <w:rsid w:val="00C71BE5"/>
    <w:rsid w:val="00C75904"/>
    <w:rsid w:val="00C75A26"/>
    <w:rsid w:val="00C80554"/>
    <w:rsid w:val="00C80A1E"/>
    <w:rsid w:val="00C83180"/>
    <w:rsid w:val="00C970E5"/>
    <w:rsid w:val="00CA3877"/>
    <w:rsid w:val="00CA562F"/>
    <w:rsid w:val="00CA572A"/>
    <w:rsid w:val="00CA6AE8"/>
    <w:rsid w:val="00CB531B"/>
    <w:rsid w:val="00CB56F3"/>
    <w:rsid w:val="00CB71CD"/>
    <w:rsid w:val="00CB7313"/>
    <w:rsid w:val="00CB7D1C"/>
    <w:rsid w:val="00CC43CA"/>
    <w:rsid w:val="00CE0A11"/>
    <w:rsid w:val="00CE53E9"/>
    <w:rsid w:val="00CF1731"/>
    <w:rsid w:val="00CF1DD3"/>
    <w:rsid w:val="00CF2324"/>
    <w:rsid w:val="00CF4C79"/>
    <w:rsid w:val="00CF7033"/>
    <w:rsid w:val="00D00661"/>
    <w:rsid w:val="00D04251"/>
    <w:rsid w:val="00D06D6F"/>
    <w:rsid w:val="00D07497"/>
    <w:rsid w:val="00D11918"/>
    <w:rsid w:val="00D121E6"/>
    <w:rsid w:val="00D14071"/>
    <w:rsid w:val="00D1433B"/>
    <w:rsid w:val="00D16A2F"/>
    <w:rsid w:val="00D17DF7"/>
    <w:rsid w:val="00D21DC2"/>
    <w:rsid w:val="00D22209"/>
    <w:rsid w:val="00D26CA4"/>
    <w:rsid w:val="00D26FA6"/>
    <w:rsid w:val="00D31077"/>
    <w:rsid w:val="00D3155A"/>
    <w:rsid w:val="00D329BC"/>
    <w:rsid w:val="00D32FE2"/>
    <w:rsid w:val="00D33487"/>
    <w:rsid w:val="00D336BB"/>
    <w:rsid w:val="00D34E67"/>
    <w:rsid w:val="00D35279"/>
    <w:rsid w:val="00D436A3"/>
    <w:rsid w:val="00D44888"/>
    <w:rsid w:val="00D44DD2"/>
    <w:rsid w:val="00D4724F"/>
    <w:rsid w:val="00D52F3B"/>
    <w:rsid w:val="00D53506"/>
    <w:rsid w:val="00D57046"/>
    <w:rsid w:val="00D57E56"/>
    <w:rsid w:val="00D611CF"/>
    <w:rsid w:val="00D61EC7"/>
    <w:rsid w:val="00D67690"/>
    <w:rsid w:val="00D677ED"/>
    <w:rsid w:val="00D70C8C"/>
    <w:rsid w:val="00D7561E"/>
    <w:rsid w:val="00D77FCE"/>
    <w:rsid w:val="00D80314"/>
    <w:rsid w:val="00D82115"/>
    <w:rsid w:val="00D840D4"/>
    <w:rsid w:val="00D84DA6"/>
    <w:rsid w:val="00D86278"/>
    <w:rsid w:val="00D8753E"/>
    <w:rsid w:val="00D949D6"/>
    <w:rsid w:val="00D96696"/>
    <w:rsid w:val="00DA0BC7"/>
    <w:rsid w:val="00DA0D61"/>
    <w:rsid w:val="00DA1CFD"/>
    <w:rsid w:val="00DA62F9"/>
    <w:rsid w:val="00DB1329"/>
    <w:rsid w:val="00DB1F2A"/>
    <w:rsid w:val="00DB2105"/>
    <w:rsid w:val="00DB2898"/>
    <w:rsid w:val="00DB2C39"/>
    <w:rsid w:val="00DB4265"/>
    <w:rsid w:val="00DB4B3E"/>
    <w:rsid w:val="00DC218D"/>
    <w:rsid w:val="00DC759B"/>
    <w:rsid w:val="00DE09ED"/>
    <w:rsid w:val="00DE1267"/>
    <w:rsid w:val="00DF1E97"/>
    <w:rsid w:val="00E00092"/>
    <w:rsid w:val="00E05600"/>
    <w:rsid w:val="00E05F96"/>
    <w:rsid w:val="00E06ABB"/>
    <w:rsid w:val="00E10D7C"/>
    <w:rsid w:val="00E12D28"/>
    <w:rsid w:val="00E1332A"/>
    <w:rsid w:val="00E14ED0"/>
    <w:rsid w:val="00E161C3"/>
    <w:rsid w:val="00E17713"/>
    <w:rsid w:val="00E17C5F"/>
    <w:rsid w:val="00E20FF7"/>
    <w:rsid w:val="00E2105C"/>
    <w:rsid w:val="00E2380D"/>
    <w:rsid w:val="00E249FE"/>
    <w:rsid w:val="00E34465"/>
    <w:rsid w:val="00E34741"/>
    <w:rsid w:val="00E351C7"/>
    <w:rsid w:val="00E470B0"/>
    <w:rsid w:val="00E47AFF"/>
    <w:rsid w:val="00E51A8D"/>
    <w:rsid w:val="00E54233"/>
    <w:rsid w:val="00E567E4"/>
    <w:rsid w:val="00E579B3"/>
    <w:rsid w:val="00E61B45"/>
    <w:rsid w:val="00E73D82"/>
    <w:rsid w:val="00E73DEF"/>
    <w:rsid w:val="00E7420A"/>
    <w:rsid w:val="00E74B44"/>
    <w:rsid w:val="00E74EF0"/>
    <w:rsid w:val="00E75F3C"/>
    <w:rsid w:val="00E76229"/>
    <w:rsid w:val="00E76281"/>
    <w:rsid w:val="00E76D47"/>
    <w:rsid w:val="00E7768E"/>
    <w:rsid w:val="00E77C3F"/>
    <w:rsid w:val="00E81FA4"/>
    <w:rsid w:val="00E83C03"/>
    <w:rsid w:val="00E85D95"/>
    <w:rsid w:val="00E906E9"/>
    <w:rsid w:val="00E91F23"/>
    <w:rsid w:val="00E9413C"/>
    <w:rsid w:val="00E94EF6"/>
    <w:rsid w:val="00E965D7"/>
    <w:rsid w:val="00E966FB"/>
    <w:rsid w:val="00E969C6"/>
    <w:rsid w:val="00E96C55"/>
    <w:rsid w:val="00EA5E41"/>
    <w:rsid w:val="00EA602E"/>
    <w:rsid w:val="00EA60BD"/>
    <w:rsid w:val="00EB26AA"/>
    <w:rsid w:val="00EB40E6"/>
    <w:rsid w:val="00EB76E6"/>
    <w:rsid w:val="00EC5537"/>
    <w:rsid w:val="00EC5FE0"/>
    <w:rsid w:val="00EC606E"/>
    <w:rsid w:val="00EC651E"/>
    <w:rsid w:val="00ED1175"/>
    <w:rsid w:val="00ED4EBC"/>
    <w:rsid w:val="00EE1B80"/>
    <w:rsid w:val="00EE261E"/>
    <w:rsid w:val="00EE4A64"/>
    <w:rsid w:val="00EE6366"/>
    <w:rsid w:val="00EF12F2"/>
    <w:rsid w:val="00EF32D2"/>
    <w:rsid w:val="00EF4C2F"/>
    <w:rsid w:val="00EF6EA0"/>
    <w:rsid w:val="00F0316F"/>
    <w:rsid w:val="00F0422E"/>
    <w:rsid w:val="00F10A7F"/>
    <w:rsid w:val="00F10F41"/>
    <w:rsid w:val="00F12DE2"/>
    <w:rsid w:val="00F13DAC"/>
    <w:rsid w:val="00F1472D"/>
    <w:rsid w:val="00F16DA6"/>
    <w:rsid w:val="00F21D9F"/>
    <w:rsid w:val="00F22ECE"/>
    <w:rsid w:val="00F25D59"/>
    <w:rsid w:val="00F27203"/>
    <w:rsid w:val="00F31FA7"/>
    <w:rsid w:val="00F359A0"/>
    <w:rsid w:val="00F361B1"/>
    <w:rsid w:val="00F37221"/>
    <w:rsid w:val="00F4071F"/>
    <w:rsid w:val="00F418FD"/>
    <w:rsid w:val="00F41DE6"/>
    <w:rsid w:val="00F43E0C"/>
    <w:rsid w:val="00F50E0C"/>
    <w:rsid w:val="00F531ED"/>
    <w:rsid w:val="00F6018E"/>
    <w:rsid w:val="00F64501"/>
    <w:rsid w:val="00F6530F"/>
    <w:rsid w:val="00F653A1"/>
    <w:rsid w:val="00F734EA"/>
    <w:rsid w:val="00F76451"/>
    <w:rsid w:val="00F76C6A"/>
    <w:rsid w:val="00F76E1D"/>
    <w:rsid w:val="00F815BC"/>
    <w:rsid w:val="00F820A1"/>
    <w:rsid w:val="00F828E3"/>
    <w:rsid w:val="00F85A4B"/>
    <w:rsid w:val="00F93F52"/>
    <w:rsid w:val="00F95617"/>
    <w:rsid w:val="00F95D3D"/>
    <w:rsid w:val="00F96BD6"/>
    <w:rsid w:val="00F97320"/>
    <w:rsid w:val="00FA2FEA"/>
    <w:rsid w:val="00FA4C95"/>
    <w:rsid w:val="00FA76BA"/>
    <w:rsid w:val="00FB0508"/>
    <w:rsid w:val="00FB0638"/>
    <w:rsid w:val="00FB26C0"/>
    <w:rsid w:val="00FB3110"/>
    <w:rsid w:val="00FB3BEE"/>
    <w:rsid w:val="00FB3E2B"/>
    <w:rsid w:val="00FB4036"/>
    <w:rsid w:val="00FB4B62"/>
    <w:rsid w:val="00FC2F28"/>
    <w:rsid w:val="00FC5CD9"/>
    <w:rsid w:val="00FC642E"/>
    <w:rsid w:val="00FC731E"/>
    <w:rsid w:val="00FD1DAC"/>
    <w:rsid w:val="00FD3B8B"/>
    <w:rsid w:val="00FD54E9"/>
    <w:rsid w:val="00FD575A"/>
    <w:rsid w:val="00FE1FD9"/>
    <w:rsid w:val="00FE4CA7"/>
    <w:rsid w:val="00FE5CF3"/>
    <w:rsid w:val="00FE626B"/>
    <w:rsid w:val="00FE7031"/>
    <w:rsid w:val="00FE7EB9"/>
    <w:rsid w:val="00FF265E"/>
    <w:rsid w:val="00FF52C3"/>
    <w:rsid w:val="00FF5AC5"/>
    <w:rsid w:val="00FF6555"/>
    <w:rsid w:val="00FF6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D237C"/>
  <w15:chartTrackingRefBased/>
  <w15:docId w15:val="{2B8FD0CE-9366-46C3-9025-C1B448F7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90A"/>
    <w:pPr>
      <w:spacing w:line="480" w:lineRule="auto"/>
    </w:pPr>
    <w:rPr>
      <w:sz w:val="24"/>
    </w:rPr>
  </w:style>
  <w:style w:type="paragraph" w:styleId="Heading1">
    <w:name w:val="heading 1"/>
    <w:basedOn w:val="Normal"/>
    <w:next w:val="Normal"/>
    <w:link w:val="Heading1Char"/>
    <w:uiPriority w:val="9"/>
    <w:qFormat/>
    <w:rsid w:val="006312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2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407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7769"/>
    <w:pPr>
      <w:spacing w:after="0" w:line="240" w:lineRule="auto"/>
    </w:pPr>
    <w:rPr>
      <w:rFonts w:eastAsiaTheme="minorEastAsia"/>
    </w:rPr>
  </w:style>
  <w:style w:type="character" w:customStyle="1" w:styleId="NoSpacingChar">
    <w:name w:val="No Spacing Char"/>
    <w:basedOn w:val="DefaultParagraphFont"/>
    <w:link w:val="NoSpacing"/>
    <w:uiPriority w:val="1"/>
    <w:rsid w:val="004E7769"/>
    <w:rPr>
      <w:rFonts w:eastAsiaTheme="minorEastAsia"/>
    </w:rPr>
  </w:style>
  <w:style w:type="character" w:customStyle="1" w:styleId="Heading1Char">
    <w:name w:val="Heading 1 Char"/>
    <w:basedOn w:val="DefaultParagraphFont"/>
    <w:link w:val="Heading1"/>
    <w:uiPriority w:val="9"/>
    <w:rsid w:val="0063129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31295"/>
    <w:pPr>
      <w:outlineLvl w:val="9"/>
    </w:pPr>
  </w:style>
  <w:style w:type="paragraph" w:styleId="Header">
    <w:name w:val="header"/>
    <w:basedOn w:val="Normal"/>
    <w:link w:val="HeaderChar"/>
    <w:uiPriority w:val="99"/>
    <w:unhideWhenUsed/>
    <w:rsid w:val="00631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295"/>
  </w:style>
  <w:style w:type="paragraph" w:styleId="Footer">
    <w:name w:val="footer"/>
    <w:basedOn w:val="Normal"/>
    <w:link w:val="FooterChar"/>
    <w:uiPriority w:val="99"/>
    <w:unhideWhenUsed/>
    <w:rsid w:val="00631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295"/>
  </w:style>
  <w:style w:type="character" w:styleId="PlaceholderText">
    <w:name w:val="Placeholder Text"/>
    <w:basedOn w:val="DefaultParagraphFont"/>
    <w:uiPriority w:val="99"/>
    <w:semiHidden/>
    <w:rsid w:val="00631295"/>
    <w:rPr>
      <w:color w:val="808080"/>
    </w:rPr>
  </w:style>
  <w:style w:type="character" w:customStyle="1" w:styleId="Heading2Char">
    <w:name w:val="Heading 2 Char"/>
    <w:basedOn w:val="DefaultParagraphFont"/>
    <w:link w:val="Heading2"/>
    <w:uiPriority w:val="9"/>
    <w:rsid w:val="00FF52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C0884"/>
    <w:pPr>
      <w:ind w:left="720"/>
      <w:contextualSpacing/>
    </w:pPr>
  </w:style>
  <w:style w:type="paragraph" w:styleId="TOC1">
    <w:name w:val="toc 1"/>
    <w:basedOn w:val="Normal"/>
    <w:next w:val="Normal"/>
    <w:autoRedefine/>
    <w:uiPriority w:val="39"/>
    <w:unhideWhenUsed/>
    <w:rsid w:val="00B4497F"/>
    <w:pPr>
      <w:tabs>
        <w:tab w:val="left" w:pos="440"/>
        <w:tab w:val="right" w:leader="dot" w:pos="9350"/>
      </w:tabs>
      <w:spacing w:after="100"/>
    </w:pPr>
  </w:style>
  <w:style w:type="paragraph" w:styleId="TOC2">
    <w:name w:val="toc 2"/>
    <w:basedOn w:val="Normal"/>
    <w:next w:val="Normal"/>
    <w:autoRedefine/>
    <w:uiPriority w:val="39"/>
    <w:unhideWhenUsed/>
    <w:rsid w:val="00B4497F"/>
    <w:pPr>
      <w:spacing w:after="100"/>
      <w:ind w:left="220"/>
    </w:pPr>
  </w:style>
  <w:style w:type="character" w:styleId="Hyperlink">
    <w:name w:val="Hyperlink"/>
    <w:basedOn w:val="DefaultParagraphFont"/>
    <w:uiPriority w:val="99"/>
    <w:unhideWhenUsed/>
    <w:rsid w:val="00B4497F"/>
    <w:rPr>
      <w:color w:val="0563C1" w:themeColor="hyperlink"/>
      <w:u w:val="single"/>
    </w:rPr>
  </w:style>
  <w:style w:type="character" w:customStyle="1" w:styleId="Heading3Char">
    <w:name w:val="Heading 3 Char"/>
    <w:basedOn w:val="DefaultParagraphFont"/>
    <w:link w:val="Heading3"/>
    <w:uiPriority w:val="9"/>
    <w:rsid w:val="00D1407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27E7A"/>
    <w:pPr>
      <w:spacing w:after="100"/>
      <w:ind w:left="440"/>
    </w:pPr>
  </w:style>
  <w:style w:type="character" w:styleId="CommentReference">
    <w:name w:val="annotation reference"/>
    <w:basedOn w:val="DefaultParagraphFont"/>
    <w:uiPriority w:val="99"/>
    <w:semiHidden/>
    <w:unhideWhenUsed/>
    <w:rsid w:val="008B598B"/>
    <w:rPr>
      <w:sz w:val="16"/>
      <w:szCs w:val="16"/>
    </w:rPr>
  </w:style>
  <w:style w:type="paragraph" w:styleId="CommentText">
    <w:name w:val="annotation text"/>
    <w:basedOn w:val="Normal"/>
    <w:link w:val="CommentTextChar"/>
    <w:uiPriority w:val="99"/>
    <w:semiHidden/>
    <w:unhideWhenUsed/>
    <w:rsid w:val="008B598B"/>
    <w:pPr>
      <w:spacing w:line="240" w:lineRule="auto"/>
    </w:pPr>
    <w:rPr>
      <w:sz w:val="20"/>
      <w:szCs w:val="20"/>
    </w:rPr>
  </w:style>
  <w:style w:type="character" w:customStyle="1" w:styleId="CommentTextChar">
    <w:name w:val="Comment Text Char"/>
    <w:basedOn w:val="DefaultParagraphFont"/>
    <w:link w:val="CommentText"/>
    <w:uiPriority w:val="99"/>
    <w:semiHidden/>
    <w:rsid w:val="008B598B"/>
    <w:rPr>
      <w:sz w:val="20"/>
      <w:szCs w:val="20"/>
    </w:rPr>
  </w:style>
  <w:style w:type="paragraph" w:styleId="CommentSubject">
    <w:name w:val="annotation subject"/>
    <w:basedOn w:val="CommentText"/>
    <w:next w:val="CommentText"/>
    <w:link w:val="CommentSubjectChar"/>
    <w:uiPriority w:val="99"/>
    <w:semiHidden/>
    <w:unhideWhenUsed/>
    <w:rsid w:val="008B598B"/>
    <w:rPr>
      <w:b/>
      <w:bCs/>
    </w:rPr>
  </w:style>
  <w:style w:type="character" w:customStyle="1" w:styleId="CommentSubjectChar">
    <w:name w:val="Comment Subject Char"/>
    <w:basedOn w:val="CommentTextChar"/>
    <w:link w:val="CommentSubject"/>
    <w:uiPriority w:val="99"/>
    <w:semiHidden/>
    <w:rsid w:val="008B598B"/>
    <w:rPr>
      <w:b/>
      <w:bCs/>
      <w:sz w:val="20"/>
      <w:szCs w:val="20"/>
    </w:rPr>
  </w:style>
  <w:style w:type="paragraph" w:styleId="BalloonText">
    <w:name w:val="Balloon Text"/>
    <w:basedOn w:val="Normal"/>
    <w:link w:val="BalloonTextChar"/>
    <w:uiPriority w:val="99"/>
    <w:semiHidden/>
    <w:unhideWhenUsed/>
    <w:rsid w:val="008B59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98B"/>
    <w:rPr>
      <w:rFonts w:ascii="Segoe UI" w:hAnsi="Segoe UI" w:cs="Segoe UI"/>
      <w:sz w:val="18"/>
      <w:szCs w:val="18"/>
    </w:rPr>
  </w:style>
  <w:style w:type="paragraph" w:styleId="Date">
    <w:name w:val="Date"/>
    <w:basedOn w:val="Normal"/>
    <w:next w:val="Normal"/>
    <w:link w:val="DateChar"/>
    <w:uiPriority w:val="99"/>
    <w:semiHidden/>
    <w:unhideWhenUsed/>
    <w:rsid w:val="00BB4DF9"/>
  </w:style>
  <w:style w:type="character" w:customStyle="1" w:styleId="DateChar">
    <w:name w:val="Date Char"/>
    <w:basedOn w:val="DefaultParagraphFont"/>
    <w:link w:val="Date"/>
    <w:uiPriority w:val="99"/>
    <w:semiHidden/>
    <w:rsid w:val="00BB4DF9"/>
    <w:rPr>
      <w:sz w:val="24"/>
    </w:rPr>
  </w:style>
  <w:style w:type="table" w:styleId="TableGrid">
    <w:name w:val="Table Grid"/>
    <w:basedOn w:val="TableNormal"/>
    <w:uiPriority w:val="39"/>
    <w:rsid w:val="009F3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A2243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A2243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4E73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38348">
      <w:bodyDiv w:val="1"/>
      <w:marLeft w:val="0"/>
      <w:marRight w:val="0"/>
      <w:marTop w:val="0"/>
      <w:marBottom w:val="0"/>
      <w:divBdr>
        <w:top w:val="none" w:sz="0" w:space="0" w:color="auto"/>
        <w:left w:val="none" w:sz="0" w:space="0" w:color="auto"/>
        <w:bottom w:val="none" w:sz="0" w:space="0" w:color="auto"/>
        <w:right w:val="none" w:sz="0" w:space="0" w:color="auto"/>
      </w:divBdr>
    </w:div>
    <w:div w:id="376517504">
      <w:bodyDiv w:val="1"/>
      <w:marLeft w:val="0"/>
      <w:marRight w:val="0"/>
      <w:marTop w:val="0"/>
      <w:marBottom w:val="0"/>
      <w:divBdr>
        <w:top w:val="none" w:sz="0" w:space="0" w:color="auto"/>
        <w:left w:val="none" w:sz="0" w:space="0" w:color="auto"/>
        <w:bottom w:val="none" w:sz="0" w:space="0" w:color="auto"/>
        <w:right w:val="none" w:sz="0" w:space="0" w:color="auto"/>
      </w:divBdr>
    </w:div>
    <w:div w:id="165788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07" Type="http://schemas.openxmlformats.org/officeDocument/2006/relationships/image" Target="media/image99.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66" Type="http://schemas.openxmlformats.org/officeDocument/2006/relationships/image" Target="media/image58.tmp"/><Relationship Id="rId74" Type="http://schemas.openxmlformats.org/officeDocument/2006/relationships/image" Target="media/image66.tmp"/><Relationship Id="rId79" Type="http://schemas.openxmlformats.org/officeDocument/2006/relationships/image" Target="media/image71.tmp"/><Relationship Id="rId87" Type="http://schemas.openxmlformats.org/officeDocument/2006/relationships/image" Target="media/image79.tmp"/><Relationship Id="rId102" Type="http://schemas.openxmlformats.org/officeDocument/2006/relationships/image" Target="media/image94.tmp"/><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tmp"/><Relationship Id="rId82" Type="http://schemas.openxmlformats.org/officeDocument/2006/relationships/image" Target="media/image74.tmp"/><Relationship Id="rId90" Type="http://schemas.openxmlformats.org/officeDocument/2006/relationships/image" Target="media/image82.tmp"/><Relationship Id="rId95" Type="http://schemas.openxmlformats.org/officeDocument/2006/relationships/image" Target="media/image87.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6.tmp"/><Relationship Id="rId69" Type="http://schemas.openxmlformats.org/officeDocument/2006/relationships/image" Target="media/image61.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80" Type="http://schemas.openxmlformats.org/officeDocument/2006/relationships/image" Target="media/image72.tmp"/><Relationship Id="rId85" Type="http://schemas.openxmlformats.org/officeDocument/2006/relationships/image" Target="media/image77.tmp"/><Relationship Id="rId93" Type="http://schemas.openxmlformats.org/officeDocument/2006/relationships/image" Target="media/image85.tmp"/><Relationship Id="rId98" Type="http://schemas.openxmlformats.org/officeDocument/2006/relationships/image" Target="media/image90.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103" Type="http://schemas.openxmlformats.org/officeDocument/2006/relationships/image" Target="media/image95.tmp"/><Relationship Id="rId108" Type="http://schemas.openxmlformats.org/officeDocument/2006/relationships/image" Target="media/image100.tmp"/><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83" Type="http://schemas.openxmlformats.org/officeDocument/2006/relationships/image" Target="media/image75.tmp"/><Relationship Id="rId88" Type="http://schemas.openxmlformats.org/officeDocument/2006/relationships/image" Target="media/image80.tmp"/><Relationship Id="rId91" Type="http://schemas.openxmlformats.org/officeDocument/2006/relationships/image" Target="media/image83.tmp"/><Relationship Id="rId96" Type="http://schemas.openxmlformats.org/officeDocument/2006/relationships/image" Target="media/image88.tmp"/><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6" Type="http://schemas.openxmlformats.org/officeDocument/2006/relationships/image" Target="media/image98.tmp"/><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ngHua\Desktop\project_chess\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72583EF5964A78989CF77E26AA2979"/>
        <w:category>
          <w:name w:val="General"/>
          <w:gallery w:val="placeholder"/>
        </w:category>
        <w:types>
          <w:type w:val="bbPlcHdr"/>
        </w:types>
        <w:behaviors>
          <w:behavior w:val="content"/>
        </w:behaviors>
        <w:guid w:val="{94487F8B-22E5-4541-B03F-26592E135975}"/>
      </w:docPartPr>
      <w:docPartBody>
        <w:p w:rsidR="00FC3518" w:rsidRDefault="00637F64">
          <w:pPr>
            <w:pStyle w:val="6672583EF5964A78989CF77E26AA2979"/>
          </w:pPr>
          <w:r>
            <w:rPr>
              <w:rFonts w:asciiTheme="majorHAnsi" w:eastAsiaTheme="majorEastAsia" w:hAnsiTheme="majorHAnsi" w:cstheme="majorBidi"/>
              <w:color w:val="4472C4" w:themeColor="accent1"/>
              <w:sz w:val="88"/>
              <w:szCs w:val="88"/>
            </w:rPr>
            <w:t>[Report Project Title]</w:t>
          </w:r>
        </w:p>
      </w:docPartBody>
    </w:docPart>
    <w:docPart>
      <w:docPartPr>
        <w:name w:val="79E57D96362D4A52A890AD0FF248DDE4"/>
        <w:category>
          <w:name w:val="General"/>
          <w:gallery w:val="placeholder"/>
        </w:category>
        <w:types>
          <w:type w:val="bbPlcHdr"/>
        </w:types>
        <w:behaviors>
          <w:behavior w:val="content"/>
        </w:behaviors>
        <w:guid w:val="{BCE24F40-373E-4C2B-B943-A2F819CEE935}"/>
      </w:docPartPr>
      <w:docPartBody>
        <w:p w:rsidR="00FC3518" w:rsidRDefault="00637F64">
          <w:pPr>
            <w:pStyle w:val="79E57D96362D4A52A890AD0FF248DDE4"/>
          </w:pPr>
          <w:r>
            <w:rPr>
              <w:color w:val="2F5496" w:themeColor="accent1" w:themeShade="BF"/>
              <w:sz w:val="24"/>
              <w:szCs w:val="24"/>
            </w:rPr>
            <w:t>[Course Number – Course Title]</w:t>
          </w:r>
        </w:p>
      </w:docPartBody>
    </w:docPart>
    <w:docPart>
      <w:docPartPr>
        <w:name w:val="0C71E9F0AC3644E8A448962217385696"/>
        <w:category>
          <w:name w:val="General"/>
          <w:gallery w:val="placeholder"/>
        </w:category>
        <w:types>
          <w:type w:val="bbPlcHdr"/>
        </w:types>
        <w:behaviors>
          <w:behavior w:val="content"/>
        </w:behaviors>
        <w:guid w:val="{872F67E4-9A60-42BE-AADC-9D6BA6FD96AE}"/>
      </w:docPartPr>
      <w:docPartBody>
        <w:p w:rsidR="00FC3518" w:rsidRDefault="00637F64">
          <w:pPr>
            <w:pStyle w:val="0C71E9F0AC3644E8A448962217385696"/>
          </w:pPr>
          <w:r w:rsidRPr="003E6897">
            <w:rPr>
              <w:rStyle w:val="PlaceholderText"/>
              <w:color w:val="4472C4" w:themeColor="accent1"/>
              <w:sz w:val="28"/>
              <w:szCs w:val="28"/>
            </w:rPr>
            <w:t>[Student Name</w:t>
          </w:r>
          <w:r>
            <w:rPr>
              <w:rStyle w:val="PlaceholderText"/>
              <w:color w:val="4472C4" w:themeColor="accent1"/>
              <w:sz w:val="28"/>
              <w:szCs w:val="28"/>
            </w:rPr>
            <w:t xml:space="preserve"> – Student ID]</w:t>
          </w:r>
        </w:p>
      </w:docPartBody>
    </w:docPart>
    <w:docPart>
      <w:docPartPr>
        <w:name w:val="171031DE672B48F49F1281DF91623334"/>
        <w:category>
          <w:name w:val="General"/>
          <w:gallery w:val="placeholder"/>
        </w:category>
        <w:types>
          <w:type w:val="bbPlcHdr"/>
        </w:types>
        <w:behaviors>
          <w:behavior w:val="content"/>
        </w:behaviors>
        <w:guid w:val="{70639B8A-EFB5-4C86-8B4A-5FD1B11792EC}"/>
      </w:docPartPr>
      <w:docPartBody>
        <w:p w:rsidR="00FC3518" w:rsidRDefault="00637F64">
          <w:pPr>
            <w:pStyle w:val="171031DE672B48F49F1281DF91623334"/>
          </w:pPr>
          <w:r w:rsidRPr="003E6897">
            <w:rPr>
              <w:color w:val="4472C4" w:themeColor="accent1"/>
              <w:sz w:val="28"/>
              <w:szCs w:val="28"/>
            </w:rPr>
            <w:t>[Date]</w:t>
          </w:r>
        </w:p>
      </w:docPartBody>
    </w:docPart>
    <w:docPart>
      <w:docPartPr>
        <w:name w:val="0E6537655E104527B7CC419AA427542A"/>
        <w:category>
          <w:name w:val="General"/>
          <w:gallery w:val="placeholder"/>
        </w:category>
        <w:types>
          <w:type w:val="bbPlcHdr"/>
        </w:types>
        <w:behaviors>
          <w:behavior w:val="content"/>
        </w:behaviors>
        <w:guid w:val="{D98A8007-14C0-40DE-B7C5-D5C79E1198F8}"/>
      </w:docPartPr>
      <w:docPartBody>
        <w:p w:rsidR="00FC3518" w:rsidRDefault="00637F64">
          <w:pPr>
            <w:pStyle w:val="0E6537655E104527B7CC419AA427542A"/>
          </w:pPr>
          <w:r>
            <w:rPr>
              <w:rStyle w:val="PlaceholderText"/>
            </w:rPr>
            <w:t>[Insert information regarding your education, work experience, any relevant volunteering experience and area of specialization</w:t>
          </w:r>
          <w:r w:rsidRPr="00AD04AB">
            <w:rPr>
              <w:rStyle w:val="PlaceholderText"/>
            </w:rPr>
            <w:t>.</w:t>
          </w:r>
          <w:r>
            <w:rPr>
              <w:rStyle w:val="PlaceholderText"/>
            </w:rPr>
            <w:t>]</w:t>
          </w:r>
        </w:p>
      </w:docPartBody>
    </w:docPart>
    <w:docPart>
      <w:docPartPr>
        <w:name w:val="73F07EEFFC6B4CCA8E7532043EFC1FDB"/>
        <w:category>
          <w:name w:val="General"/>
          <w:gallery w:val="placeholder"/>
        </w:category>
        <w:types>
          <w:type w:val="bbPlcHdr"/>
        </w:types>
        <w:behaviors>
          <w:behavior w:val="content"/>
        </w:behaviors>
        <w:guid w:val="{8789AC94-FF3A-4DAC-A273-8B54E01F6EA6}"/>
      </w:docPartPr>
      <w:docPartBody>
        <w:p w:rsidR="00FC3518" w:rsidRDefault="00637F64">
          <w:pPr>
            <w:pStyle w:val="73F07EEFFC6B4CCA8E7532043EFC1FDB"/>
          </w:pPr>
          <w:r>
            <w:rPr>
              <w:rStyle w:val="PlaceholderText"/>
            </w:rPr>
            <w:t>[Provide a description of the project.]</w:t>
          </w:r>
        </w:p>
      </w:docPartBody>
    </w:docPart>
    <w:docPart>
      <w:docPartPr>
        <w:name w:val="4D1C96E2A38D4B4C8A1A3C71EEF209A1"/>
        <w:category>
          <w:name w:val="General"/>
          <w:gallery w:val="placeholder"/>
        </w:category>
        <w:types>
          <w:type w:val="bbPlcHdr"/>
        </w:types>
        <w:behaviors>
          <w:behavior w:val="content"/>
        </w:behaviors>
        <w:guid w:val="{AD58DAE2-DE85-4385-B11B-B96FD50104D7}"/>
      </w:docPartPr>
      <w:docPartBody>
        <w:p w:rsidR="00FC3518" w:rsidRDefault="00637F64">
          <w:pPr>
            <w:pStyle w:val="4D1C96E2A38D4B4C8A1A3C71EEF209A1"/>
          </w:pPr>
          <w:r>
            <w:rPr>
              <w:rStyle w:val="PlaceholderText"/>
            </w:rPr>
            <w:t>[Provide the essential problems you’re trying to solve</w:t>
          </w:r>
          <w:r w:rsidRPr="00AD04AB">
            <w:rPr>
              <w:rStyle w:val="PlaceholderText"/>
            </w:rPr>
            <w:t>.</w:t>
          </w:r>
          <w:r>
            <w:rPr>
              <w:rStyle w:val="PlaceholderText"/>
            </w:rPr>
            <w:t>]</w:t>
          </w:r>
        </w:p>
      </w:docPartBody>
    </w:docPart>
    <w:docPart>
      <w:docPartPr>
        <w:name w:val="1CEFE1E99F534BEBB59E29B812BFB00B"/>
        <w:category>
          <w:name w:val="General"/>
          <w:gallery w:val="placeholder"/>
        </w:category>
        <w:types>
          <w:type w:val="bbPlcHdr"/>
        </w:types>
        <w:behaviors>
          <w:behavior w:val="content"/>
        </w:behaviors>
        <w:guid w:val="{464CEC3E-2345-4737-8800-656F65AADB9B}"/>
      </w:docPartPr>
      <w:docPartBody>
        <w:p w:rsidR="00FC3518" w:rsidRDefault="00637F64">
          <w:pPr>
            <w:pStyle w:val="1CEFE1E99F534BEBB59E29B812BFB00B"/>
          </w:pPr>
          <w:r>
            <w:rPr>
              <w:rStyle w:val="PlaceholderText"/>
            </w:rPr>
            <w:t>[Provide the goals and objectives you’re trying to accomplish through this major project.]</w:t>
          </w:r>
        </w:p>
      </w:docPartBody>
    </w:docPart>
    <w:docPart>
      <w:docPartPr>
        <w:name w:val="CE1B272170A1419D89D81408EF490D07"/>
        <w:category>
          <w:name w:val="General"/>
          <w:gallery w:val="placeholder"/>
        </w:category>
        <w:types>
          <w:type w:val="bbPlcHdr"/>
        </w:types>
        <w:behaviors>
          <w:behavior w:val="content"/>
        </w:behaviors>
        <w:guid w:val="{6B3B0439-4E1B-4528-ABD6-8DC893D12127}"/>
      </w:docPartPr>
      <w:docPartBody>
        <w:p w:rsidR="00FC3518" w:rsidRDefault="00637F64">
          <w:pPr>
            <w:pStyle w:val="CE1B272170A1419D89D81408EF490D07"/>
          </w:pPr>
          <w:r>
            <w:rPr>
              <w:rStyle w:val="PlaceholderText"/>
            </w:rPr>
            <w:t>[Provide some background information on the nature of the project, company, etc.]</w:t>
          </w:r>
        </w:p>
      </w:docPartBody>
    </w:docPart>
    <w:docPart>
      <w:docPartPr>
        <w:name w:val="BC89AD4DD3124947AE9438560700026F"/>
        <w:category>
          <w:name w:val="General"/>
          <w:gallery w:val="placeholder"/>
        </w:category>
        <w:types>
          <w:type w:val="bbPlcHdr"/>
        </w:types>
        <w:behaviors>
          <w:behavior w:val="content"/>
        </w:behaviors>
        <w:guid w:val="{20CC287F-FA88-4E86-AAB7-89E28EA27227}"/>
      </w:docPartPr>
      <w:docPartBody>
        <w:p w:rsidR="00FC3518" w:rsidRDefault="00637F64">
          <w:pPr>
            <w:pStyle w:val="BC89AD4DD3124947AE9438560700026F"/>
          </w:pPr>
          <w:r>
            <w:rPr>
              <w:rStyle w:val="PlaceholderText"/>
            </w:rPr>
            <w:t>[Provide a p</w:t>
          </w:r>
          <w:r w:rsidRPr="00205BDE">
            <w:rPr>
              <w:rStyle w:val="PlaceholderText"/>
            </w:rPr>
            <w:t>roject statement within the context of company operations</w:t>
          </w:r>
          <w:r w:rsidRPr="00AD04AB">
            <w:rPr>
              <w:rStyle w:val="PlaceholderText"/>
            </w:rPr>
            <w:t>.</w:t>
          </w:r>
          <w:r>
            <w:rPr>
              <w:rStyle w:val="PlaceholderText"/>
            </w:rPr>
            <w:t>]</w:t>
          </w:r>
        </w:p>
      </w:docPartBody>
    </w:docPart>
    <w:docPart>
      <w:docPartPr>
        <w:name w:val="03345D4F895F4C5BB593035A3BBCC4D3"/>
        <w:category>
          <w:name w:val="General"/>
          <w:gallery w:val="placeholder"/>
        </w:category>
        <w:types>
          <w:type w:val="bbPlcHdr"/>
        </w:types>
        <w:behaviors>
          <w:behavior w:val="content"/>
        </w:behaviors>
        <w:guid w:val="{D98B6397-DAEA-4D5D-BC45-713028DF6630}"/>
      </w:docPartPr>
      <w:docPartBody>
        <w:p w:rsidR="00FC3518" w:rsidRDefault="00637F64">
          <w:pPr>
            <w:pStyle w:val="03345D4F895F4C5BB593035A3BBCC4D3"/>
          </w:pPr>
          <w:r>
            <w:rPr>
              <w:rStyle w:val="PlaceholderText"/>
            </w:rPr>
            <w:t>[Provide possible alternative solutions to the project.]</w:t>
          </w:r>
        </w:p>
      </w:docPartBody>
    </w:docPart>
    <w:docPart>
      <w:docPartPr>
        <w:name w:val="40B2E01EFAEE4240A395D21F8396F97E"/>
        <w:category>
          <w:name w:val="General"/>
          <w:gallery w:val="placeholder"/>
        </w:category>
        <w:types>
          <w:type w:val="bbPlcHdr"/>
        </w:types>
        <w:behaviors>
          <w:behavior w:val="content"/>
        </w:behaviors>
        <w:guid w:val="{5E616BAA-7CDB-4D3E-A1B6-28ABC8799925}"/>
      </w:docPartPr>
      <w:docPartBody>
        <w:p w:rsidR="00FC3518" w:rsidRDefault="00637F64">
          <w:pPr>
            <w:pStyle w:val="40B2E01EFAEE4240A395D21F8396F97E"/>
          </w:pPr>
          <w:r>
            <w:rPr>
              <w:rStyle w:val="PlaceholderText"/>
            </w:rPr>
            <w:t>[Describe chosen solution and the rationale behind choosing this particular solution.]</w:t>
          </w:r>
        </w:p>
      </w:docPartBody>
    </w:docPart>
    <w:docPart>
      <w:docPartPr>
        <w:name w:val="5B68628FA82E43FCADA1284D7B2EC48F"/>
        <w:category>
          <w:name w:val="General"/>
          <w:gallery w:val="placeholder"/>
        </w:category>
        <w:types>
          <w:type w:val="bbPlcHdr"/>
        </w:types>
        <w:behaviors>
          <w:behavior w:val="content"/>
        </w:behaviors>
        <w:guid w:val="{0F72FFB7-7E75-4409-89AE-C86E90059C4A}"/>
      </w:docPartPr>
      <w:docPartBody>
        <w:p w:rsidR="00FC3518" w:rsidRDefault="00637F64">
          <w:pPr>
            <w:pStyle w:val="5B68628FA82E43FCADA1284D7B2EC48F"/>
          </w:pPr>
          <w:r>
            <w:rPr>
              <w:rStyle w:val="PlaceholderText"/>
            </w:rPr>
            <w:t>[</w:t>
          </w:r>
          <w:r w:rsidRPr="00BE06A2">
            <w:rPr>
              <w:rStyle w:val="PlaceholderText"/>
            </w:rPr>
            <w:t>Provide the details of design and development, including a set of deliverables in the analysis/design/implementation of the project. Depending on the method of development chosen, subsections may include: feasibility assessment report, analysis patterns, entity relationship diagram/analysis, context diagram, data flow diagrams, network diagrams, installation and user manuals, use case diagrams/analysis, sequence diagrams, class diagrams, design patterns, object diagrams, and/or other UML diagrams.</w:t>
          </w:r>
          <w:r>
            <w:rPr>
              <w:rStyle w:val="PlaceholderText"/>
            </w:rPr>
            <w:t xml:space="preserve"> </w:t>
          </w:r>
          <w:r w:rsidRPr="0090423A">
            <w:rPr>
              <w:rStyle w:val="PlaceholderText"/>
            </w:rPr>
            <w:t>Projects that consist of developing a game must include the following subsections: player profile, prototypes, storyboards, user testing, and functional requirement testing.</w:t>
          </w:r>
          <w:r>
            <w:rPr>
              <w:rStyle w:val="PlaceholderText"/>
            </w:rPr>
            <w:t>]</w:t>
          </w:r>
        </w:p>
      </w:docPartBody>
    </w:docPart>
    <w:docPart>
      <w:docPartPr>
        <w:name w:val="7C69898C75024ABDBE9058B174894E8B"/>
        <w:category>
          <w:name w:val="General"/>
          <w:gallery w:val="placeholder"/>
        </w:category>
        <w:types>
          <w:type w:val="bbPlcHdr"/>
        </w:types>
        <w:behaviors>
          <w:behavior w:val="content"/>
        </w:behaviors>
        <w:guid w:val="{35D1D38D-193C-4F4D-A9C7-CD12755E3D4B}"/>
      </w:docPartPr>
      <w:docPartBody>
        <w:p w:rsidR="00FC3518" w:rsidRDefault="00637F64">
          <w:pPr>
            <w:pStyle w:val="7C69898C75024ABDBE9058B174894E8B"/>
          </w:pPr>
          <w:r>
            <w:rPr>
              <w:rStyle w:val="PlaceholderText"/>
            </w:rPr>
            <w:t>[Describe the implementation of the project.]</w:t>
          </w:r>
        </w:p>
      </w:docPartBody>
    </w:docPart>
    <w:docPart>
      <w:docPartPr>
        <w:name w:val="84887F7E5E494E8C843836C6B3BD14CA"/>
        <w:category>
          <w:name w:val="General"/>
          <w:gallery w:val="placeholder"/>
        </w:category>
        <w:types>
          <w:type w:val="bbPlcHdr"/>
        </w:types>
        <w:behaviors>
          <w:behavior w:val="content"/>
        </w:behaviors>
        <w:guid w:val="{B7051072-A71D-4278-BD5A-C650F6AA7AD0}"/>
      </w:docPartPr>
      <w:docPartBody>
        <w:p w:rsidR="00FC3518" w:rsidRDefault="00637F64">
          <w:pPr>
            <w:pStyle w:val="84887F7E5E494E8C843836C6B3BD14CA"/>
          </w:pPr>
          <w:r>
            <w:rPr>
              <w:rStyle w:val="PlaceholderText"/>
            </w:rPr>
            <w:t>[Hi</w:t>
          </w:r>
          <w:r w:rsidRPr="0019592D">
            <w:rPr>
              <w:rStyle w:val="PlaceholderText"/>
            </w:rPr>
            <w:t xml:space="preserve">ghlight the innovative components. Since the major project should contain some elements, which are deemed to be innovative, experimental or exploratory in nature, it is strongly recommended new leading edge technologies, even experimental, be considered for the major project. Even if these technologies are not required by the client, or practically feasible, a chapter or two detailing </w:t>
          </w:r>
          <w:r>
            <w:rPr>
              <w:rStyle w:val="PlaceholderText"/>
            </w:rPr>
            <w:t xml:space="preserve">the research done on these areas regarding </w:t>
          </w:r>
          <w:r w:rsidRPr="0019592D">
            <w:rPr>
              <w:rStyle w:val="PlaceholderText"/>
            </w:rPr>
            <w:t>how they can be used for this project should be included in the final report.</w:t>
          </w:r>
          <w:r>
            <w:rPr>
              <w:rStyle w:val="PlaceholderText"/>
            </w:rPr>
            <w:t>]</w:t>
          </w:r>
        </w:p>
      </w:docPartBody>
    </w:docPart>
    <w:docPart>
      <w:docPartPr>
        <w:name w:val="A9220C2E2D194917836209F1E434A9E8"/>
        <w:category>
          <w:name w:val="General"/>
          <w:gallery w:val="placeholder"/>
        </w:category>
        <w:types>
          <w:type w:val="bbPlcHdr"/>
        </w:types>
        <w:behaviors>
          <w:behavior w:val="content"/>
        </w:behaviors>
        <w:guid w:val="{0FF9CDBA-5648-4E7C-955D-DD7E2BFF7AF3}"/>
      </w:docPartPr>
      <w:docPartBody>
        <w:p w:rsidR="00BC7BE0" w:rsidRPr="004327EF" w:rsidRDefault="00637F64" w:rsidP="004327EF">
          <w:pPr>
            <w:ind w:left="360"/>
            <w:rPr>
              <w:rStyle w:val="PlaceholderText"/>
            </w:rPr>
          </w:pPr>
          <w:r w:rsidRPr="004327EF">
            <w:rPr>
              <w:rStyle w:val="PlaceholderText"/>
            </w:rPr>
            <w:t>[Explain why it may be difficult to do the project; if there’s no difficulty in solving the problem, there’s no complexity. Consider the following questions when writing this section:</w:t>
          </w:r>
        </w:p>
        <w:p w:rsidR="00BC7BE0" w:rsidRPr="004327EF" w:rsidRDefault="00637F64" w:rsidP="00BC7BE0">
          <w:pPr>
            <w:pStyle w:val="ListParagraph"/>
            <w:numPr>
              <w:ilvl w:val="0"/>
              <w:numId w:val="1"/>
            </w:numPr>
            <w:ind w:left="1080"/>
            <w:rPr>
              <w:rStyle w:val="PlaceholderText"/>
            </w:rPr>
          </w:pPr>
          <w:r w:rsidRPr="004327EF">
            <w:rPr>
              <w:rStyle w:val="PlaceholderText"/>
            </w:rPr>
            <w:t>Why is the project that difficult to complete? What makes the problem non-trivial?</w:t>
          </w:r>
        </w:p>
        <w:p w:rsidR="00BC7BE0" w:rsidRPr="004327EF" w:rsidRDefault="00637F64" w:rsidP="00BC7BE0">
          <w:pPr>
            <w:pStyle w:val="ListParagraph"/>
            <w:numPr>
              <w:ilvl w:val="0"/>
              <w:numId w:val="1"/>
            </w:numPr>
            <w:ind w:left="1080"/>
            <w:rPr>
              <w:rStyle w:val="PlaceholderText"/>
            </w:rPr>
          </w:pPr>
          <w:r w:rsidRPr="004327EF">
            <w:rPr>
              <w:rStyle w:val="PlaceholderText"/>
            </w:rPr>
            <w:t>Why can’t a diploma student solve the problem? Why is this problem to be solved should be done as a BTech project rather than a diploma level project?</w:t>
          </w:r>
        </w:p>
        <w:p w:rsidR="00BC7BE0" w:rsidRPr="004327EF" w:rsidRDefault="00637F64" w:rsidP="00BC7BE0">
          <w:pPr>
            <w:pStyle w:val="ListParagraph"/>
            <w:numPr>
              <w:ilvl w:val="0"/>
              <w:numId w:val="1"/>
            </w:numPr>
            <w:ind w:left="1080"/>
            <w:rPr>
              <w:rStyle w:val="PlaceholderText"/>
            </w:rPr>
          </w:pPr>
          <w:r w:rsidRPr="004327EF">
            <w:rPr>
              <w:rStyle w:val="PlaceholderText"/>
            </w:rPr>
            <w:t>What is the real problem here that is not that easy/trivial to solve?</w:t>
          </w:r>
        </w:p>
        <w:p w:rsidR="00BC7BE0" w:rsidRPr="004327EF" w:rsidRDefault="00637F64" w:rsidP="00BC7BE0">
          <w:pPr>
            <w:pStyle w:val="ListParagraph"/>
            <w:numPr>
              <w:ilvl w:val="0"/>
              <w:numId w:val="1"/>
            </w:numPr>
            <w:ind w:left="1080"/>
            <w:rPr>
              <w:rStyle w:val="PlaceholderText"/>
            </w:rPr>
          </w:pPr>
          <w:r w:rsidRPr="004327EF">
            <w:rPr>
              <w:rStyle w:val="PlaceholderText"/>
            </w:rPr>
            <w:t>What areas of specialty knowledge does a student need to solve the problem?</w:t>
          </w:r>
        </w:p>
        <w:p w:rsidR="00FC3518" w:rsidRDefault="00637F64">
          <w:pPr>
            <w:pStyle w:val="A9220C2E2D194917836209F1E434A9E8"/>
          </w:pPr>
          <w:r w:rsidRPr="004327EF">
            <w:rPr>
              <w:rStyle w:val="PlaceholderText"/>
            </w:rPr>
            <w:t>What knowledge that a student is lacking and they need to explore/experiment/research in order to solve the problem?]</w:t>
          </w:r>
        </w:p>
      </w:docPartBody>
    </w:docPart>
    <w:docPart>
      <w:docPartPr>
        <w:name w:val="0A84E3026D45403EBCAAEA961A29BA4E"/>
        <w:category>
          <w:name w:val="General"/>
          <w:gallery w:val="placeholder"/>
        </w:category>
        <w:types>
          <w:type w:val="bbPlcHdr"/>
        </w:types>
        <w:behaviors>
          <w:behavior w:val="content"/>
        </w:behaviors>
        <w:guid w:val="{45BB44B9-D660-49E7-9614-C2C3FEC3ABFF}"/>
      </w:docPartPr>
      <w:docPartBody>
        <w:p w:rsidR="00FC3518" w:rsidRDefault="00637F64">
          <w:pPr>
            <w:pStyle w:val="0A84E3026D45403EBCAAEA961A29BA4E"/>
          </w:pPr>
          <w:r>
            <w:rPr>
              <w:rStyle w:val="PlaceholderText"/>
            </w:rPr>
            <w:t>[Describe areas and technologies which have been covered during the design and development of the project as well as areas and technologies that may be used for the project. Include details regarding innovation components, technical challenges, research completed, etc.]</w:t>
          </w:r>
        </w:p>
      </w:docPartBody>
    </w:docPart>
    <w:docPart>
      <w:docPartPr>
        <w:name w:val="8C5B4FFA64A2444CBA315D572BC60B7A"/>
        <w:category>
          <w:name w:val="General"/>
          <w:gallery w:val="placeholder"/>
        </w:category>
        <w:types>
          <w:type w:val="bbPlcHdr"/>
        </w:types>
        <w:behaviors>
          <w:behavior w:val="content"/>
        </w:behaviors>
        <w:guid w:val="{12B58979-CE46-4CBD-8107-2942965AA1CB}"/>
      </w:docPartPr>
      <w:docPartBody>
        <w:p w:rsidR="00FC3518" w:rsidRDefault="00637F64">
          <w:pPr>
            <w:pStyle w:val="8C5B4FFA64A2444CBA315D572BC60B7A"/>
          </w:pPr>
          <w:r>
            <w:rPr>
              <w:rStyle w:val="PlaceholderText"/>
            </w:rPr>
            <w:t>[Summarize or list possible future improvements or enhancements that were identified during the development of the project.]</w:t>
          </w:r>
        </w:p>
      </w:docPartBody>
    </w:docPart>
    <w:docPart>
      <w:docPartPr>
        <w:name w:val="78CD50DC539B4B8ABE1033EBB2BE18DB"/>
        <w:category>
          <w:name w:val="General"/>
          <w:gallery w:val="placeholder"/>
        </w:category>
        <w:types>
          <w:type w:val="bbPlcHdr"/>
        </w:types>
        <w:behaviors>
          <w:behavior w:val="content"/>
        </w:behaviors>
        <w:guid w:val="{BC7B185C-F485-4888-94F2-4237CD0798F7}"/>
      </w:docPartPr>
      <w:docPartBody>
        <w:p w:rsidR="00FC3518" w:rsidRDefault="00637F64">
          <w:pPr>
            <w:pStyle w:val="78CD50DC539B4B8ABE1033EBB2BE18DB"/>
          </w:pPr>
          <w:r>
            <w:rPr>
              <w:rStyle w:val="PlaceholderText"/>
            </w:rPr>
            <w:t>[</w:t>
          </w:r>
          <w:r w:rsidRPr="00E17713">
            <w:rPr>
              <w:rStyle w:val="PlaceholderText"/>
            </w:rPr>
            <w:t>Explain how the major project will further enhance students’ expertise in their chosen specialization.]</w:t>
          </w:r>
        </w:p>
      </w:docPartBody>
    </w:docPart>
    <w:docPart>
      <w:docPartPr>
        <w:name w:val="2CD49771A77C44E3A139DABD1E4A0ABE"/>
        <w:category>
          <w:name w:val="General"/>
          <w:gallery w:val="placeholder"/>
        </w:category>
        <w:types>
          <w:type w:val="bbPlcHdr"/>
        </w:types>
        <w:behaviors>
          <w:behavior w:val="content"/>
        </w:behaviors>
        <w:guid w:val="{23C02CD8-0CDA-48A2-A277-585CA9280E7A}"/>
      </w:docPartPr>
      <w:docPartBody>
        <w:p w:rsidR="00FC3518" w:rsidRDefault="00637F64">
          <w:pPr>
            <w:pStyle w:val="2CD49771A77C44E3A139DABD1E4A0ABE"/>
          </w:pPr>
          <w:r>
            <w:rPr>
              <w:rStyle w:val="PlaceholderText"/>
            </w:rPr>
            <w:t>[Summarize what was learned above and beyond what is taught in class during the course of the development of the project.]</w:t>
          </w:r>
        </w:p>
      </w:docPartBody>
    </w:docPart>
    <w:docPart>
      <w:docPartPr>
        <w:name w:val="06D253DAF6934B5FB572ACED2C9D0DA4"/>
        <w:category>
          <w:name w:val="General"/>
          <w:gallery w:val="placeholder"/>
        </w:category>
        <w:types>
          <w:type w:val="bbPlcHdr"/>
        </w:types>
        <w:behaviors>
          <w:behavior w:val="content"/>
        </w:behaviors>
        <w:guid w:val="{E579826C-E095-4E29-BE38-A8F49993DCFD}"/>
      </w:docPartPr>
      <w:docPartBody>
        <w:p w:rsidR="00FC3518" w:rsidRDefault="00637F64">
          <w:pPr>
            <w:pStyle w:val="06D253DAF6934B5FB572ACED2C9D0DA4"/>
          </w:pPr>
          <w:r>
            <w:rPr>
              <w:rStyle w:val="PlaceholderText"/>
            </w:rPr>
            <w:t>[Include some concluding remarks regarding the project.]</w:t>
          </w:r>
        </w:p>
      </w:docPartBody>
    </w:docPart>
    <w:docPart>
      <w:docPartPr>
        <w:name w:val="1F37A910E141474BA3A6073523A56EB5"/>
        <w:category>
          <w:name w:val="General"/>
          <w:gallery w:val="placeholder"/>
        </w:category>
        <w:types>
          <w:type w:val="bbPlcHdr"/>
        </w:types>
        <w:behaviors>
          <w:behavior w:val="content"/>
        </w:behaviors>
        <w:guid w:val="{600C4CC1-C116-4707-B0AE-859098572F95}"/>
      </w:docPartPr>
      <w:docPartBody>
        <w:p w:rsidR="00FC3518" w:rsidRDefault="00637F64">
          <w:pPr>
            <w:pStyle w:val="1F37A910E141474BA3A6073523A56EB5"/>
          </w:pPr>
          <w:r>
            <w:rPr>
              <w:rStyle w:val="PlaceholderText"/>
            </w:rPr>
            <w:t>[Insert a copy of the approved proposal.]</w:t>
          </w:r>
        </w:p>
      </w:docPartBody>
    </w:docPart>
    <w:docPart>
      <w:docPartPr>
        <w:name w:val="F6CFCF9205A44F458F88223A349F4852"/>
        <w:category>
          <w:name w:val="General"/>
          <w:gallery w:val="placeholder"/>
        </w:category>
        <w:types>
          <w:type w:val="bbPlcHdr"/>
        </w:types>
        <w:behaviors>
          <w:behavior w:val="content"/>
        </w:behaviors>
        <w:guid w:val="{F302B019-1CC0-45D0-8F2B-E0472449708C}"/>
      </w:docPartPr>
      <w:docPartBody>
        <w:p w:rsidR="00FC3518" w:rsidRDefault="00637F64">
          <w:pPr>
            <w:pStyle w:val="F6CFCF9205A44F458F88223A349F4852"/>
          </w:pPr>
          <w:r>
            <w:rPr>
              <w:rStyle w:val="PlaceholderText"/>
            </w:rPr>
            <w:t>[Insert formal written letter/documentation requesting for the report to not be made open for public viewing. Delete this section if not applicable.]</w:t>
          </w:r>
        </w:p>
      </w:docPartBody>
    </w:docPart>
    <w:docPart>
      <w:docPartPr>
        <w:name w:val="C55DD461521747148042288431E92622"/>
        <w:category>
          <w:name w:val="General"/>
          <w:gallery w:val="placeholder"/>
        </w:category>
        <w:types>
          <w:type w:val="bbPlcHdr"/>
        </w:types>
        <w:behaviors>
          <w:behavior w:val="content"/>
        </w:behaviors>
        <w:guid w:val="{0AF9BB92-F604-420A-8141-FAD25F366C45}"/>
      </w:docPartPr>
      <w:docPartBody>
        <w:p w:rsidR="00FC3518" w:rsidRDefault="00637F64">
          <w:pPr>
            <w:pStyle w:val="C55DD461521747148042288431E92622"/>
          </w:pPr>
          <w:r>
            <w:rPr>
              <w:rStyle w:val="PlaceholderText"/>
            </w:rPr>
            <w:t>[List all changes made from previous versions, referencing the page numbers where changes were made. Delete this section if not applicable</w:t>
          </w:r>
          <w:r w:rsidRPr="00AD04AB">
            <w:rPr>
              <w:rStyle w:val="PlaceholderText"/>
            </w:rPr>
            <w:t>.</w:t>
          </w:r>
          <w:r>
            <w:rPr>
              <w:rStyle w:val="PlaceholderText"/>
            </w:rPr>
            <w:t>]</w:t>
          </w:r>
        </w:p>
      </w:docPartBody>
    </w:docPart>
    <w:docPart>
      <w:docPartPr>
        <w:name w:val="6BEB322A04774EFD9195DF01FD9282F1"/>
        <w:category>
          <w:name w:val="General"/>
          <w:gallery w:val="placeholder"/>
        </w:category>
        <w:types>
          <w:type w:val="bbPlcHdr"/>
        </w:types>
        <w:behaviors>
          <w:behavior w:val="content"/>
        </w:behaviors>
        <w:guid w:val="{ED2D3DA3-DFBE-4A4B-B93A-634D9E7DB897}"/>
      </w:docPartPr>
      <w:docPartBody>
        <w:p w:rsidR="00275BB1" w:rsidRDefault="00FC3518" w:rsidP="00FC3518">
          <w:pPr>
            <w:pStyle w:val="6BEB322A04774EFD9195DF01FD9282F1"/>
          </w:pPr>
          <w:r>
            <w:rPr>
              <w:rStyle w:val="PlaceholderText"/>
            </w:rPr>
            <w:t>[Insert information regarding your education</w:t>
          </w:r>
          <w:r w:rsidRPr="00AD04AB">
            <w:rPr>
              <w:rStyle w:val="PlaceholderText"/>
            </w:rPr>
            <w:t>.</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90ABF"/>
    <w:multiLevelType w:val="hybridMultilevel"/>
    <w:tmpl w:val="0332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F64"/>
    <w:rsid w:val="00275BB1"/>
    <w:rsid w:val="002B32FE"/>
    <w:rsid w:val="004120DD"/>
    <w:rsid w:val="004C616A"/>
    <w:rsid w:val="00637F64"/>
    <w:rsid w:val="0076000F"/>
    <w:rsid w:val="00861B12"/>
    <w:rsid w:val="00990087"/>
    <w:rsid w:val="00A87488"/>
    <w:rsid w:val="00B64A0F"/>
    <w:rsid w:val="00BE161E"/>
    <w:rsid w:val="00C903F1"/>
    <w:rsid w:val="00E651A7"/>
    <w:rsid w:val="00FC3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72583EF5964A78989CF77E26AA2979">
    <w:name w:val="6672583EF5964A78989CF77E26AA2979"/>
  </w:style>
  <w:style w:type="paragraph" w:customStyle="1" w:styleId="79E57D96362D4A52A890AD0FF248DDE4">
    <w:name w:val="79E57D96362D4A52A890AD0FF248DDE4"/>
  </w:style>
  <w:style w:type="character" w:styleId="PlaceholderText">
    <w:name w:val="Placeholder Text"/>
    <w:basedOn w:val="DefaultParagraphFont"/>
    <w:uiPriority w:val="99"/>
    <w:semiHidden/>
    <w:rsid w:val="00FC3518"/>
    <w:rPr>
      <w:color w:val="808080"/>
    </w:rPr>
  </w:style>
  <w:style w:type="paragraph" w:customStyle="1" w:styleId="0C71E9F0AC3644E8A448962217385696">
    <w:name w:val="0C71E9F0AC3644E8A448962217385696"/>
  </w:style>
  <w:style w:type="paragraph" w:customStyle="1" w:styleId="171031DE672B48F49F1281DF91623334">
    <w:name w:val="171031DE672B48F49F1281DF91623334"/>
  </w:style>
  <w:style w:type="paragraph" w:customStyle="1" w:styleId="0E6537655E104527B7CC419AA427542A">
    <w:name w:val="0E6537655E104527B7CC419AA427542A"/>
  </w:style>
  <w:style w:type="paragraph" w:customStyle="1" w:styleId="828F319B27C943DFA6419CB504A36FB9">
    <w:name w:val="828F319B27C943DFA6419CB504A36FB9"/>
  </w:style>
  <w:style w:type="paragraph" w:customStyle="1" w:styleId="73F07EEFFC6B4CCA8E7532043EFC1FDB">
    <w:name w:val="73F07EEFFC6B4CCA8E7532043EFC1FDB"/>
  </w:style>
  <w:style w:type="paragraph" w:customStyle="1" w:styleId="4D1C96E2A38D4B4C8A1A3C71EEF209A1">
    <w:name w:val="4D1C96E2A38D4B4C8A1A3C71EEF209A1"/>
  </w:style>
  <w:style w:type="paragraph" w:customStyle="1" w:styleId="1CEFE1E99F534BEBB59E29B812BFB00B">
    <w:name w:val="1CEFE1E99F534BEBB59E29B812BFB00B"/>
  </w:style>
  <w:style w:type="paragraph" w:customStyle="1" w:styleId="CE1B272170A1419D89D81408EF490D07">
    <w:name w:val="CE1B272170A1419D89D81408EF490D07"/>
  </w:style>
  <w:style w:type="paragraph" w:customStyle="1" w:styleId="BC89AD4DD3124947AE9438560700026F">
    <w:name w:val="BC89AD4DD3124947AE9438560700026F"/>
  </w:style>
  <w:style w:type="paragraph" w:customStyle="1" w:styleId="03345D4F895F4C5BB593035A3BBCC4D3">
    <w:name w:val="03345D4F895F4C5BB593035A3BBCC4D3"/>
  </w:style>
  <w:style w:type="paragraph" w:customStyle="1" w:styleId="40B2E01EFAEE4240A395D21F8396F97E">
    <w:name w:val="40B2E01EFAEE4240A395D21F8396F97E"/>
  </w:style>
  <w:style w:type="paragraph" w:customStyle="1" w:styleId="5B68628FA82E43FCADA1284D7B2EC48F">
    <w:name w:val="5B68628FA82E43FCADA1284D7B2EC48F"/>
  </w:style>
  <w:style w:type="paragraph" w:customStyle="1" w:styleId="5221019F763D498A88C865BAB6DFE4FA">
    <w:name w:val="5221019F763D498A88C865BAB6DFE4FA"/>
  </w:style>
  <w:style w:type="paragraph" w:customStyle="1" w:styleId="7C69898C75024ABDBE9058B174894E8B">
    <w:name w:val="7C69898C75024ABDBE9058B174894E8B"/>
  </w:style>
  <w:style w:type="paragraph" w:customStyle="1" w:styleId="84887F7E5E494E8C843836C6B3BD14CA">
    <w:name w:val="84887F7E5E494E8C843836C6B3BD14CA"/>
  </w:style>
  <w:style w:type="paragraph" w:styleId="ListParagraph">
    <w:name w:val="List Paragraph"/>
    <w:basedOn w:val="Normal"/>
    <w:uiPriority w:val="34"/>
    <w:qFormat/>
    <w:pPr>
      <w:ind w:left="720"/>
      <w:contextualSpacing/>
    </w:pPr>
    <w:rPr>
      <w:rFonts w:eastAsiaTheme="minorHAnsi"/>
      <w:lang w:eastAsia="en-US"/>
    </w:rPr>
  </w:style>
  <w:style w:type="paragraph" w:customStyle="1" w:styleId="A9220C2E2D194917836209F1E434A9E8">
    <w:name w:val="A9220C2E2D194917836209F1E434A9E8"/>
  </w:style>
  <w:style w:type="paragraph" w:customStyle="1" w:styleId="0A84E3026D45403EBCAAEA961A29BA4E">
    <w:name w:val="0A84E3026D45403EBCAAEA961A29BA4E"/>
  </w:style>
  <w:style w:type="paragraph" w:customStyle="1" w:styleId="8C5B4FFA64A2444CBA315D572BC60B7A">
    <w:name w:val="8C5B4FFA64A2444CBA315D572BC60B7A"/>
  </w:style>
  <w:style w:type="paragraph" w:customStyle="1" w:styleId="F635D15F47C24F0A8BC74D7060B17A82">
    <w:name w:val="F635D15F47C24F0A8BC74D7060B17A82"/>
  </w:style>
  <w:style w:type="paragraph" w:customStyle="1" w:styleId="78CD50DC539B4B8ABE1033EBB2BE18DB">
    <w:name w:val="78CD50DC539B4B8ABE1033EBB2BE18DB"/>
  </w:style>
  <w:style w:type="paragraph" w:customStyle="1" w:styleId="2CD49771A77C44E3A139DABD1E4A0ABE">
    <w:name w:val="2CD49771A77C44E3A139DABD1E4A0ABE"/>
  </w:style>
  <w:style w:type="paragraph" w:customStyle="1" w:styleId="06D253DAF6934B5FB572ACED2C9D0DA4">
    <w:name w:val="06D253DAF6934B5FB572ACED2C9D0DA4"/>
  </w:style>
  <w:style w:type="paragraph" w:customStyle="1" w:styleId="1F37A910E141474BA3A6073523A56EB5">
    <w:name w:val="1F37A910E141474BA3A6073523A56EB5"/>
  </w:style>
  <w:style w:type="paragraph" w:customStyle="1" w:styleId="DAA9E804F2004676AB22D4E05744605A">
    <w:name w:val="DAA9E804F2004676AB22D4E05744605A"/>
  </w:style>
  <w:style w:type="paragraph" w:customStyle="1" w:styleId="250B057485DE4CCFB2BB9C9A66E7A2F8">
    <w:name w:val="250B057485DE4CCFB2BB9C9A66E7A2F8"/>
  </w:style>
  <w:style w:type="paragraph" w:customStyle="1" w:styleId="F6CFCF9205A44F458F88223A349F4852">
    <w:name w:val="F6CFCF9205A44F458F88223A349F4852"/>
  </w:style>
  <w:style w:type="paragraph" w:customStyle="1" w:styleId="02F1919801B34EA190E693CC0F9FBEFC">
    <w:name w:val="02F1919801B34EA190E693CC0F9FBEFC"/>
  </w:style>
  <w:style w:type="paragraph" w:customStyle="1" w:styleId="C55DD461521747148042288431E92622">
    <w:name w:val="C55DD461521747148042288431E92622"/>
  </w:style>
  <w:style w:type="paragraph" w:customStyle="1" w:styleId="6BEB322A04774EFD9195DF01FD9282F1">
    <w:name w:val="6BEB322A04774EFD9195DF01FD9282F1"/>
    <w:rsid w:val="00FC35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9A2A7-28E7-4F0C-B589-BA0504DF3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622</TotalTime>
  <Pages>1</Pages>
  <Words>7538</Words>
  <Characters>42973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Navy Chess Game Final Report</vt:lpstr>
    </vt:vector>
  </TitlesOfParts>
  <Company/>
  <LinksUpToDate>false</LinksUpToDate>
  <CharactersWithSpaces>50411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Navy Chess Game Final Report</dc:title>
  <dc:subject>COMP 8046</dc:subject>
  <dc:creator>XingHua</dc:creator>
  <cp:keywords/>
  <dc:description/>
  <cp:lastModifiedBy>Xinghua Wei</cp:lastModifiedBy>
  <cp:revision>935</cp:revision>
  <cp:lastPrinted>2021-10-05T18:35:00Z</cp:lastPrinted>
  <dcterms:created xsi:type="dcterms:W3CDTF">2021-09-08T00:07:00Z</dcterms:created>
  <dcterms:modified xsi:type="dcterms:W3CDTF">2021-10-05T18:36:00Z</dcterms:modified>
</cp:coreProperties>
</file>